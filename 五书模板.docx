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B4FB9">
      <w:pPr>
        <w:pStyle w:val="21"/>
        <w:pBdr>
          <w:bottom w:val="single" w:color="auto" w:sz="12" w:space="1"/>
        </w:pBdr>
        <w:spacing w:before="0" w:after="0" w:line="360" w:lineRule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Cs w:val="0"/>
          <w:spacing w:val="200"/>
          <w:sz w:val="36"/>
          <w:szCs w:val="20"/>
        </w:rPr>
        <w:t>说明书摘要</w:t>
      </w:r>
    </w:p>
    <w:p w14:paraId="2AEE1BCA">
      <w:pPr>
        <w:tabs>
          <w:tab w:val="left" w:pos="1134"/>
        </w:tabs>
        <w:snapToGrid w:val="0"/>
        <w:spacing w:line="360" w:lineRule="auto"/>
        <w:ind w:firstLine="560" w:firstLineChars="200"/>
        <w:textAlignment w:val="auto"/>
        <w:sectPr>
          <w:headerReference r:id="rId3" w:type="default"/>
          <w:footerReference r:id="rId4" w:type="default"/>
          <w:pgSz w:w="11906" w:h="16838"/>
          <w:pgMar w:top="1418" w:right="1418" w:bottom="1418" w:left="1418" w:header="426" w:footer="737" w:gutter="0"/>
          <w:pgNumType w:start="1"/>
          <w:cols w:space="720" w:num="1"/>
          <w:docGrid w:linePitch="460" w:charSpace="-4300"/>
        </w:sectPr>
      </w:pPr>
      <w:r>
        <w:rPr>
          <w:rFonts w:hint="eastAsia" w:ascii="楷体" w:hAnsi="楷体" w:eastAsia="楷体"/>
          <w:sz w:val="28"/>
          <w:szCs w:val="28"/>
        </w:rPr>
        <w:t>本发明公开</w:t>
      </w:r>
    </w:p>
    <w:p w14:paraId="0BACD4F9">
      <w:pPr>
        <w:pStyle w:val="21"/>
        <w:pBdr>
          <w:bottom w:val="single" w:color="auto" w:sz="12" w:space="1"/>
        </w:pBdr>
        <w:spacing w:before="0" w:after="0" w:line="360" w:lineRule="auto"/>
        <w:rPr>
          <w:rFonts w:hint="eastAsia" w:ascii="楷体" w:hAnsi="楷体" w:eastAsia="楷体"/>
          <w:bCs w:val="0"/>
          <w:spacing w:val="200"/>
          <w:sz w:val="36"/>
          <w:szCs w:val="20"/>
        </w:rPr>
      </w:pPr>
      <w:r>
        <w:rPr>
          <w:rFonts w:hint="eastAsia" w:ascii="楷体" w:hAnsi="楷体" w:eastAsia="楷体"/>
          <w:bCs w:val="0"/>
          <w:spacing w:val="200"/>
          <w:sz w:val="36"/>
          <w:szCs w:val="20"/>
        </w:rPr>
        <w:t>摘要附图</w:t>
      </w:r>
    </w:p>
    <w:p w14:paraId="00731DF7">
      <w:pPr>
        <w:spacing w:line="360" w:lineRule="auto"/>
        <w:rPr>
          <w:rFonts w:hint="eastAsia" w:ascii="楷体" w:hAnsi="楷体" w:eastAsia="楷体"/>
          <w:b/>
          <w:sz w:val="36"/>
        </w:rPr>
      </w:pPr>
    </w:p>
    <w:p w14:paraId="09DD475D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</w:pPr>
    </w:p>
    <w:p w14:paraId="5E2AA3D7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</w:pPr>
    </w:p>
    <w:p w14:paraId="618C6F54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drawing>
          <wp:inline distT="0" distB="0" distL="0" distR="0">
            <wp:extent cx="2316480" cy="1455420"/>
            <wp:effectExtent l="0" t="0" r="7620" b="0"/>
            <wp:docPr id="6243090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9044" name="图片 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CD8F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</w:pPr>
    </w:p>
    <w:p w14:paraId="7EE3FD93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</w:pPr>
    </w:p>
    <w:p w14:paraId="5B514779">
      <w:pPr>
        <w:tabs>
          <w:tab w:val="left" w:pos="1134"/>
        </w:tabs>
        <w:adjustRightInd/>
        <w:spacing w:line="360" w:lineRule="auto"/>
        <w:ind w:right="210" w:rightChars="100" w:firstLine="560" w:firstLineChars="200"/>
        <w:jc w:val="center"/>
        <w:textAlignment w:val="auto"/>
        <w:rPr>
          <w:rFonts w:hint="eastAsia" w:ascii="楷体" w:hAnsi="楷体" w:eastAsia="楷体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18" w:right="1418" w:bottom="1418" w:left="1418" w:header="567" w:footer="737" w:gutter="0"/>
          <w:pgNumType w:start="1"/>
          <w:cols w:space="720" w:num="1"/>
          <w:docGrid w:linePitch="460" w:charSpace="-4300"/>
        </w:sectPr>
      </w:pPr>
    </w:p>
    <w:p w14:paraId="582FD662">
      <w:pPr>
        <w:pStyle w:val="21"/>
        <w:pBdr>
          <w:bottom w:val="single" w:color="auto" w:sz="12" w:space="0"/>
        </w:pBdr>
        <w:spacing w:before="0" w:after="0" w:line="360" w:lineRule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Cs w:val="0"/>
          <w:spacing w:val="200"/>
          <w:sz w:val="36"/>
          <w:szCs w:val="20"/>
        </w:rPr>
        <w:t>权利要求书</w:t>
      </w:r>
    </w:p>
    <w:p w14:paraId="3E404259">
      <w:pPr>
        <w:numPr>
          <w:ilvl w:val="0"/>
          <w:numId w:val="3"/>
        </w:numPr>
        <w:tabs>
          <w:tab w:val="left" w:pos="1134"/>
          <w:tab w:val="clear" w:pos="312"/>
        </w:tabs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基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啊额啊额乳白u</w:t>
      </w:r>
    </w:p>
    <w:p w14:paraId="131C9B06">
      <w:pPr>
        <w:tabs>
          <w:tab w:val="left" w:pos="1134"/>
        </w:tabs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S</w:t>
      </w:r>
      <w:r>
        <w:rPr>
          <w:rFonts w:ascii="楷体" w:hAnsi="楷体" w:eastAsia="楷体"/>
          <w:sz w:val="28"/>
          <w:szCs w:val="28"/>
        </w:rPr>
        <w:t>1</w:t>
      </w:r>
      <w:r>
        <w:rPr>
          <w:rFonts w:hint="eastAsia" w:ascii="楷体" w:hAnsi="楷体" w:eastAsia="楷体"/>
          <w:sz w:val="28"/>
          <w:szCs w:val="28"/>
        </w:rPr>
        <w:t>、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阿斯顿八年级卡巴</w:t>
      </w:r>
      <w:r>
        <w:rPr>
          <w:rFonts w:hint="eastAsia" w:ascii="楷体" w:hAnsi="楷体" w:eastAsia="楷体"/>
          <w:sz w:val="28"/>
          <w:szCs w:val="28"/>
        </w:rPr>
        <w:t>；</w:t>
      </w:r>
    </w:p>
    <w:p w14:paraId="2772D238">
      <w:pPr>
        <w:tabs>
          <w:tab w:val="left" w:pos="1134"/>
        </w:tabs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</w:rPr>
        <w:t>2</w:t>
      </w:r>
      <w:r>
        <w:rPr>
          <w:rFonts w:ascii="楷体" w:hAnsi="楷体" w:eastAsia="楷体"/>
          <w:sz w:val="28"/>
          <w:szCs w:val="28"/>
        </w:rPr>
        <w:t>.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v奥i是vi按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812"/>
        <w:gridCol w:w="1812"/>
        <w:gridCol w:w="1812"/>
        <w:gridCol w:w="1812"/>
      </w:tblGrid>
      <w:tr w14:paraId="3EB0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812" w:type="dxa"/>
          </w:tcPr>
          <w:p w14:paraId="11EC1CE3">
            <w:pPr>
              <w:tabs>
                <w:tab w:val="left" w:pos="1134"/>
              </w:tabs>
              <w:snapToGrid w:val="0"/>
              <w:spacing w:line="360" w:lineRule="auto"/>
              <w:ind w:firstLine="280" w:firstLineChars="100"/>
              <w:jc w:val="left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2A1CD9FA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2  </w:t>
            </w:r>
          </w:p>
        </w:tc>
        <w:tc>
          <w:tcPr>
            <w:tcW w:w="1812" w:type="dxa"/>
            <w:vMerge w:val="restart"/>
          </w:tcPr>
          <w:p w14:paraId="4D431498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3</w:t>
            </w:r>
          </w:p>
          <w:p w14:paraId="2FE3176D">
            <w:pPr>
              <w:tabs>
                <w:tab w:val="left" w:pos="1134"/>
              </w:tabs>
              <w:snapToGrid w:val="0"/>
              <w:spacing w:line="360" w:lineRule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3</w:t>
            </w:r>
          </w:p>
        </w:tc>
        <w:tc>
          <w:tcPr>
            <w:tcW w:w="1812" w:type="dxa"/>
          </w:tcPr>
          <w:p w14:paraId="36066EA4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4</w:t>
            </w:r>
          </w:p>
        </w:tc>
        <w:tc>
          <w:tcPr>
            <w:tcW w:w="1812" w:type="dxa"/>
          </w:tcPr>
          <w:p w14:paraId="2FCF4C57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5</w:t>
            </w:r>
          </w:p>
        </w:tc>
      </w:tr>
      <w:tr w14:paraId="4F45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812" w:type="dxa"/>
          </w:tcPr>
          <w:p w14:paraId="132D3490">
            <w:pPr>
              <w:tabs>
                <w:tab w:val="left" w:pos="1134"/>
              </w:tabs>
              <w:snapToGrid w:val="0"/>
              <w:spacing w:line="360" w:lineRule="auto"/>
              <w:jc w:val="center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4846463D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/>
                <w:b/>
                <w:bCs/>
                <w:sz w:val="28"/>
                <w:szCs w:val="28"/>
              </w:rPr>
              <w:t>2里</w:t>
            </w:r>
          </w:p>
        </w:tc>
        <w:tc>
          <w:tcPr>
            <w:tcW w:w="1812" w:type="dxa"/>
            <w:vMerge w:val="continue"/>
          </w:tcPr>
          <w:p w14:paraId="4B016867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812" w:type="dxa"/>
          </w:tcPr>
          <w:p w14:paraId="100F13E2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4</w:t>
            </w:r>
          </w:p>
        </w:tc>
        <w:tc>
          <w:tcPr>
            <w:tcW w:w="1812" w:type="dxa"/>
          </w:tcPr>
          <w:p w14:paraId="2D7A7E20">
            <w:pPr>
              <w:tabs>
                <w:tab w:val="left" w:pos="1134"/>
              </w:tabs>
              <w:snapToGrid w:val="0"/>
              <w:spacing w:line="360" w:lineRule="auto"/>
              <w:textAlignment w:val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5我的时NBA还好v啊uiu的哈v吧</w:t>
            </w:r>
          </w:p>
        </w:tc>
      </w:tr>
    </w:tbl>
    <w:p w14:paraId="55B4EB13">
      <w:pPr>
        <w:tabs>
          <w:tab w:val="left" w:pos="1134"/>
        </w:tabs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</w:p>
    <w:p w14:paraId="18AB0AB3">
      <w:pPr>
        <w:tabs>
          <w:tab w:val="left" w:pos="1134"/>
        </w:tabs>
        <w:snapToGrid w:val="0"/>
        <w:spacing w:line="360" w:lineRule="auto"/>
        <w:textAlignment w:val="auto"/>
        <w:rPr>
          <w:rFonts w:hint="eastAsia" w:ascii="楷体" w:hAnsi="楷体" w:eastAsia="楷体"/>
          <w:sz w:val="28"/>
          <w:szCs w:val="28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1418" w:right="1418" w:bottom="1418" w:left="1418" w:header="567" w:footer="737" w:gutter="0"/>
          <w:pgNumType w:start="1"/>
          <w:cols w:space="720" w:num="1"/>
          <w:titlePg/>
          <w:docGrid w:linePitch="460" w:charSpace="-4300"/>
        </w:sectPr>
      </w:pPr>
    </w:p>
    <w:p w14:paraId="74C643D9">
      <w:pPr>
        <w:pStyle w:val="21"/>
        <w:pBdr>
          <w:bottom w:val="single" w:color="auto" w:sz="12" w:space="1"/>
        </w:pBdr>
        <w:spacing w:before="0" w:after="0" w:line="360" w:lineRule="auto"/>
        <w:rPr>
          <w:rFonts w:hint="eastAsia" w:ascii="楷体" w:hAnsi="楷体" w:eastAsia="楷体"/>
          <w:bCs w:val="0"/>
          <w:spacing w:val="200"/>
          <w:sz w:val="36"/>
          <w:szCs w:val="20"/>
        </w:rPr>
      </w:pPr>
      <w:r>
        <w:rPr>
          <w:rFonts w:hint="eastAsia" w:ascii="楷体" w:hAnsi="楷体" w:eastAsia="楷体"/>
          <w:bCs w:val="0"/>
          <w:spacing w:val="200"/>
          <w:sz w:val="36"/>
          <w:szCs w:val="20"/>
        </w:rPr>
        <w:t>说明书</w:t>
      </w:r>
    </w:p>
    <w:p w14:paraId="7525DF54">
      <w:pPr>
        <w:pStyle w:val="21"/>
        <w:spacing w:before="0" w:after="0" w:line="360" w:lineRule="auto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</w:rPr>
        <w:t>一种</w:t>
      </w:r>
      <w:r>
        <w:rPr>
          <w:rFonts w:hint="eastAsia" w:ascii="楷体" w:hAnsi="楷体" w:eastAsia="楷体"/>
          <w:lang w:val="en-US" w:eastAsia="zh-CN"/>
        </w:rPr>
        <w:t>基于啊啊</w:t>
      </w:r>
      <w:bookmarkStart w:id="1" w:name="_GoBack"/>
      <w:bookmarkEnd w:id="1"/>
    </w:p>
    <w:p w14:paraId="48F59153">
      <w:pPr>
        <w:spacing w:line="360" w:lineRule="auto"/>
        <w:rPr>
          <w:rFonts w:hint="eastAsia" w:ascii="楷体" w:hAnsi="楷体" w:eastAsia="楷体"/>
        </w:rPr>
      </w:pPr>
    </w:p>
    <w:p w14:paraId="0FD50814">
      <w:pPr>
        <w:pStyle w:val="18"/>
        <w:spacing w:before="0" w:after="0" w:line="360" w:lineRule="auto"/>
        <w:jc w:val="both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技术领域</w:t>
      </w:r>
    </w:p>
    <w:p w14:paraId="7AA3A275">
      <w:pPr>
        <w:widowControl/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啊啊啊</w:t>
      </w:r>
    </w:p>
    <w:p w14:paraId="729C4F5F">
      <w:pPr>
        <w:pStyle w:val="18"/>
        <w:spacing w:before="0" w:after="0" w:line="360" w:lineRule="auto"/>
        <w:jc w:val="both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背景技术</w:t>
      </w:r>
    </w:p>
    <w:p w14:paraId="6367A965">
      <w:pPr>
        <w:pStyle w:val="18"/>
        <w:spacing w:before="0" w:after="0" w:line="360" w:lineRule="auto"/>
        <w:ind w:firstLine="560" w:firstLineChars="200"/>
        <w:jc w:val="both"/>
        <w:rPr>
          <w:rFonts w:hint="default" w:ascii="楷体" w:hAnsi="楷体" w:eastAsia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sz w:val="28"/>
          <w:szCs w:val="28"/>
          <w:lang w:val="en-US" w:eastAsia="zh-CN"/>
        </w:rPr>
        <w:t xml:space="preserve">   </w:t>
      </w:r>
      <w:r>
        <w:rPr>
          <w:rFonts w:hint="eastAsia" w:ascii="楷体" w:hAnsi="楷体" w:eastAsia="楷体"/>
          <w:b w:val="0"/>
          <w:bCs w:val="0"/>
          <w:sz w:val="28"/>
          <w:szCs w:val="28"/>
        </w:rPr>
        <w:t>大小分类方法解决了</w:t>
      </w:r>
    </w:p>
    <w:p w14:paraId="5294D624">
      <w:pPr>
        <w:pStyle w:val="18"/>
        <w:spacing w:before="0" w:after="0" w:line="360" w:lineRule="auto"/>
        <w:jc w:val="both"/>
        <w:rPr>
          <w:rFonts w:hint="eastAsia" w:ascii="楷体" w:hAnsi="楷体" w:eastAsia="楷体"/>
          <w:b w:val="0"/>
          <w:bCs w:val="0"/>
          <w:sz w:val="28"/>
          <w:szCs w:val="28"/>
        </w:rPr>
      </w:pPr>
      <w:r>
        <w:rPr>
          <w:rFonts w:hint="eastAsia" w:ascii="楷体" w:hAnsi="楷体" w:eastAsia="楷体"/>
        </w:rPr>
        <w:t>发明内容</w:t>
      </w:r>
    </w:p>
    <w:p w14:paraId="6629C815">
      <w:pPr>
        <w:widowControl/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 w:val="0"/>
          <w:bCs w:val="0"/>
          <w:sz w:val="28"/>
          <w:szCs w:val="28"/>
        </w:rPr>
        <w:t>针对现有技术中的上述不足，</w:t>
      </w:r>
    </w:p>
    <w:p w14:paraId="6BEDC942">
      <w:pPr>
        <w:pStyle w:val="18"/>
        <w:spacing w:before="0" w:after="0" w:line="360" w:lineRule="auto"/>
        <w:jc w:val="both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附图说明</w:t>
      </w:r>
    </w:p>
    <w:p w14:paraId="14036C44">
      <w:pPr>
        <w:widowControl/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为了更清楚地</w:t>
      </w:r>
    </w:p>
    <w:p w14:paraId="625D24F9">
      <w:pPr>
        <w:pStyle w:val="18"/>
        <w:spacing w:before="0" w:after="0" w:line="360" w:lineRule="auto"/>
        <w:jc w:val="both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具体实施方式</w:t>
      </w:r>
    </w:p>
    <w:p w14:paraId="32A21226">
      <w:pPr>
        <w:widowControl/>
        <w:snapToGrid w:val="0"/>
        <w:spacing w:line="360" w:lineRule="auto"/>
        <w:ind w:firstLine="560" w:firstLineChars="200"/>
        <w:textAlignment w:val="auto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为使本发。</w:t>
      </w:r>
    </w:p>
    <w:p w14:paraId="0E9F01DE">
      <w:pPr>
        <w:tabs>
          <w:tab w:val="left" w:pos="1134"/>
        </w:tabs>
        <w:adjustRightInd/>
        <w:spacing w:line="360" w:lineRule="auto"/>
        <w:ind w:right="210" w:rightChars="100"/>
        <w:textAlignment w:val="auto"/>
        <w:rPr>
          <w:rFonts w:hint="eastAsia" w:ascii="楷体" w:hAnsi="楷体" w:eastAsia="楷体"/>
          <w:sz w:val="28"/>
          <w:szCs w:val="28"/>
        </w:rPr>
        <w:sectPr>
          <w:headerReference r:id="rId12" w:type="first"/>
          <w:footerReference r:id="rId14" w:type="first"/>
          <w:headerReference r:id="rId11" w:type="default"/>
          <w:footerReference r:id="rId13" w:type="default"/>
          <w:pgSz w:w="11906" w:h="16838"/>
          <w:pgMar w:top="1418" w:right="1418" w:bottom="1418" w:left="1418" w:header="567" w:footer="737" w:gutter="0"/>
          <w:pgNumType w:start="1"/>
          <w:cols w:space="720" w:num="1"/>
          <w:titlePg/>
          <w:docGrid w:linePitch="460" w:charSpace="-4300"/>
        </w:sectPr>
      </w:pPr>
    </w:p>
    <w:p w14:paraId="05174EC2">
      <w:pPr>
        <w:pStyle w:val="21"/>
        <w:pBdr>
          <w:bottom w:val="single" w:color="auto" w:sz="12" w:space="1"/>
        </w:pBdr>
        <w:spacing w:before="0" w:after="0" w:line="360" w:lineRule="auto"/>
      </w:pPr>
      <w:r>
        <w:rPr>
          <w:rFonts w:hint="eastAsia" w:ascii="楷体" w:hAnsi="楷体" w:eastAsia="楷体"/>
          <w:bCs w:val="0"/>
          <w:spacing w:val="200"/>
          <w:sz w:val="36"/>
          <w:szCs w:val="20"/>
        </w:rPr>
        <w:t>说明书附图</w:t>
      </w:r>
    </w:p>
    <w:p w14:paraId="6A35294A">
      <w:pPr>
        <w:spacing w:line="360" w:lineRule="auto"/>
      </w:pPr>
    </w:p>
    <w:p w14:paraId="147DDA4C">
      <w:pPr>
        <w:spacing w:line="360" w:lineRule="auto"/>
        <w:jc w:val="center"/>
        <w:rPr>
          <w:rFonts w:hint="eastAsia" w:ascii="楷体" w:hAnsi="楷体" w:eastAsia="楷体"/>
          <w:b/>
          <w:sz w:val="28"/>
          <w:szCs w:val="28"/>
        </w:rPr>
      </w:pPr>
    </w:p>
    <w:p w14:paraId="2C392B76">
      <w:pPr>
        <w:spacing w:line="360" w:lineRule="auto"/>
        <w:jc w:val="center"/>
        <w:rPr>
          <w:rFonts w:hint="eastAsia" w:ascii="楷体" w:hAnsi="楷体" w:eastAsia="楷体"/>
          <w:b/>
          <w:sz w:val="28"/>
          <w:szCs w:val="28"/>
        </w:rPr>
      </w:pPr>
    </w:p>
    <w:p w14:paraId="28450C95">
      <w:pPr>
        <w:spacing w:line="360" w:lineRule="auto"/>
        <w:jc w:val="center"/>
        <w:rPr>
          <w:rFonts w:hint="eastAsia" w:ascii="楷体" w:hAnsi="楷体" w:eastAsia="楷体"/>
          <w:b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60085" cy="4459605"/>
            <wp:effectExtent l="0" t="0" r="0" b="0"/>
            <wp:docPr id="8125195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9528" name="图片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8B3D">
      <w:pPr>
        <w:spacing w:line="360" w:lineRule="auto"/>
        <w:jc w:val="center"/>
        <w:rPr>
          <w:rFonts w:hint="eastAsia" w:ascii="楷体" w:hAnsi="楷体" w:eastAsia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sz w:val="28"/>
          <w:szCs w:val="28"/>
        </w:rPr>
        <w:t>图</w:t>
      </w:r>
      <w:r>
        <w:rPr>
          <w:rFonts w:hint="eastAsia" w:ascii="楷体" w:hAnsi="楷体" w:eastAsia="楷体"/>
          <w:b/>
          <w:sz w:val="28"/>
          <w:szCs w:val="28"/>
          <w:lang w:val="en-US" w:eastAsia="zh-CN"/>
        </w:rPr>
        <w:t>1</w:t>
      </w:r>
    </w:p>
    <w:p w14:paraId="3BEA9E91">
      <w:pPr>
        <w:spacing w:line="360" w:lineRule="auto"/>
        <w:jc w:val="center"/>
        <w:rPr>
          <w:rFonts w:hint="eastAsia" w:ascii="楷体" w:hAnsi="楷体" w:eastAsia="楷体"/>
          <w:b/>
          <w:sz w:val="28"/>
          <w:szCs w:val="28"/>
        </w:rPr>
      </w:pPr>
    </w:p>
    <w:p w14:paraId="32D200CF">
      <w:pPr>
        <w:spacing w:line="360" w:lineRule="auto"/>
        <w:jc w:val="center"/>
      </w:pPr>
    </w:p>
    <w:sectPr>
      <w:footerReference r:id="rId16" w:type="first"/>
      <w:headerReference r:id="rId15" w:type="default"/>
      <w:pgSz w:w="11907" w:h="16840"/>
      <w:pgMar w:top="1418" w:right="1418" w:bottom="1418" w:left="1418" w:header="142" w:footer="567" w:gutter="0"/>
      <w:pgNumType w:start="1"/>
      <w:cols w:space="720" w:num="1"/>
      <w:titlePg/>
      <w:docGrid w:type="lines"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9201">
    <w:pPr>
      <w:pStyle w:val="16"/>
      <w:spacing w:line="200" w:lineRule="exact"/>
      <w:jc w:val="center"/>
      <w:rPr>
        <w:rStyle w:val="56"/>
        <w:szCs w:val="18"/>
      </w:rPr>
    </w:pPr>
    <w:r>
      <w:rPr>
        <w:szCs w:val="18"/>
      </w:rPr>
      <w:fldChar w:fldCharType="begin"/>
    </w:r>
    <w:r>
      <w:rPr>
        <w:rStyle w:val="56"/>
        <w:szCs w:val="18"/>
      </w:rPr>
      <w:instrText xml:space="preserve"> PAGE </w:instrText>
    </w:r>
    <w:r>
      <w:rPr>
        <w:szCs w:val="18"/>
      </w:rPr>
      <w:fldChar w:fldCharType="separate"/>
    </w:r>
    <w:r>
      <w:rPr>
        <w:rStyle w:val="56"/>
        <w:szCs w:val="18"/>
      </w:rPr>
      <w:t>1</w:t>
    </w:r>
    <w:r>
      <w:rPr>
        <w:szCs w:val="18"/>
      </w:rPr>
      <w:fldChar w:fldCharType="end"/>
    </w:r>
  </w:p>
  <w:p w14:paraId="4E27E3FD">
    <w:pPr>
      <w:pStyle w:val="16"/>
      <w:spacing w:line="200" w:lineRule="exact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0B6E6">
    <w:pPr>
      <w:pStyle w:val="16"/>
      <w:spacing w:line="200" w:lineRule="exact"/>
      <w:jc w:val="center"/>
      <w:rPr>
        <w:rStyle w:val="56"/>
        <w:szCs w:val="18"/>
      </w:rPr>
    </w:pPr>
    <w:r>
      <w:rPr>
        <w:szCs w:val="18"/>
      </w:rPr>
      <w:fldChar w:fldCharType="begin"/>
    </w:r>
    <w:r>
      <w:rPr>
        <w:rStyle w:val="56"/>
        <w:szCs w:val="18"/>
      </w:rPr>
      <w:instrText xml:space="preserve"> PAGE </w:instrText>
    </w:r>
    <w:r>
      <w:rPr>
        <w:szCs w:val="18"/>
      </w:rPr>
      <w:fldChar w:fldCharType="separate"/>
    </w:r>
    <w:r>
      <w:rPr>
        <w:rStyle w:val="56"/>
        <w:szCs w:val="18"/>
      </w:rPr>
      <w:t>1</w:t>
    </w:r>
    <w:r>
      <w:rPr>
        <w:szCs w:val="18"/>
      </w:rPr>
      <w:fldChar w:fldCharType="end"/>
    </w:r>
  </w:p>
  <w:p w14:paraId="6305887E">
    <w:pPr>
      <w:pStyle w:val="16"/>
      <w:spacing w:line="200" w:lineRule="exact"/>
      <w:jc w:val="both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0C5C7">
    <w:pPr>
      <w:pStyle w:val="16"/>
      <w:framePr w:wrap="around" w:vAnchor="text" w:hAnchor="margin" w:xAlign="center" w:y="1"/>
      <w:rPr>
        <w:rStyle w:val="56"/>
        <w:sz w:val="24"/>
      </w:rPr>
    </w:pPr>
    <w:r>
      <w:rPr>
        <w:sz w:val="24"/>
      </w:rPr>
      <w:fldChar w:fldCharType="begin"/>
    </w:r>
    <w:r>
      <w:rPr>
        <w:rStyle w:val="56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56"/>
        <w:sz w:val="24"/>
      </w:rPr>
      <w:t>2</w:t>
    </w:r>
    <w:r>
      <w:rPr>
        <w:sz w:val="24"/>
      </w:rPr>
      <w:fldChar w:fldCharType="end"/>
    </w:r>
  </w:p>
  <w:p w14:paraId="5B20224E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973A">
    <w:pPr>
      <w:pStyle w:val="16"/>
      <w:spacing w:line="200" w:lineRule="exact"/>
      <w:jc w:val="center"/>
      <w:rPr>
        <w:rStyle w:val="56"/>
        <w:szCs w:val="18"/>
      </w:rPr>
    </w:pPr>
    <w:r>
      <w:rPr>
        <w:szCs w:val="18"/>
      </w:rPr>
      <w:fldChar w:fldCharType="begin"/>
    </w:r>
    <w:r>
      <w:rPr>
        <w:rStyle w:val="56"/>
        <w:szCs w:val="18"/>
      </w:rPr>
      <w:instrText xml:space="preserve"> PAGE </w:instrText>
    </w:r>
    <w:r>
      <w:rPr>
        <w:szCs w:val="18"/>
      </w:rPr>
      <w:fldChar w:fldCharType="separate"/>
    </w:r>
    <w:r>
      <w:rPr>
        <w:rStyle w:val="56"/>
        <w:szCs w:val="18"/>
      </w:rPr>
      <w:t>1</w:t>
    </w:r>
    <w:r>
      <w:rPr>
        <w:szCs w:val="18"/>
      </w:rPr>
      <w:fldChar w:fldCharType="end"/>
    </w:r>
  </w:p>
  <w:p w14:paraId="457A5EDE">
    <w:pPr>
      <w:pStyle w:val="16"/>
      <w:spacing w:line="200" w:lineRule="exact"/>
      <w:jc w:val="both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433D">
    <w:pPr>
      <w:pStyle w:val="16"/>
      <w:framePr w:wrap="around" w:vAnchor="text" w:hAnchor="margin" w:xAlign="center" w:y="1"/>
      <w:rPr>
        <w:rStyle w:val="56"/>
        <w:sz w:val="24"/>
      </w:rPr>
    </w:pPr>
    <w:r>
      <w:rPr>
        <w:sz w:val="24"/>
      </w:rPr>
      <w:fldChar w:fldCharType="begin"/>
    </w:r>
    <w:r>
      <w:rPr>
        <w:rStyle w:val="56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56"/>
        <w:sz w:val="24"/>
      </w:rPr>
      <w:t>7</w:t>
    </w:r>
    <w:r>
      <w:rPr>
        <w:sz w:val="24"/>
      </w:rPr>
      <w:fldChar w:fldCharType="end"/>
    </w:r>
  </w:p>
  <w:p w14:paraId="6DC750CD">
    <w:pPr>
      <w:pStyle w:val="1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16AF6">
    <w:pPr>
      <w:pStyle w:val="16"/>
      <w:spacing w:line="200" w:lineRule="exact"/>
      <w:jc w:val="center"/>
      <w:rPr>
        <w:rStyle w:val="56"/>
        <w:szCs w:val="18"/>
      </w:rPr>
    </w:pPr>
    <w:r>
      <w:rPr>
        <w:szCs w:val="18"/>
      </w:rPr>
      <w:fldChar w:fldCharType="begin"/>
    </w:r>
    <w:r>
      <w:rPr>
        <w:rStyle w:val="56"/>
        <w:szCs w:val="18"/>
      </w:rPr>
      <w:instrText xml:space="preserve"> PAGE </w:instrText>
    </w:r>
    <w:r>
      <w:rPr>
        <w:szCs w:val="18"/>
      </w:rPr>
      <w:fldChar w:fldCharType="separate"/>
    </w:r>
    <w:r>
      <w:rPr>
        <w:rStyle w:val="56"/>
        <w:szCs w:val="18"/>
      </w:rPr>
      <w:t>1</w:t>
    </w:r>
    <w:r>
      <w:rPr>
        <w:szCs w:val="18"/>
      </w:rPr>
      <w:fldChar w:fldCharType="end"/>
    </w:r>
  </w:p>
  <w:p w14:paraId="57916364">
    <w:pPr>
      <w:pStyle w:val="16"/>
      <w:spacing w:line="200" w:lineRule="exact"/>
      <w:jc w:val="both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05ADB">
    <w:pPr>
      <w:pStyle w:val="16"/>
      <w:spacing w:line="200" w:lineRule="exact"/>
      <w:jc w:val="center"/>
      <w:rPr>
        <w:rStyle w:val="56"/>
        <w:szCs w:val="18"/>
      </w:rPr>
    </w:pPr>
    <w:bookmarkStart w:id="0" w:name="OLE_LINK3"/>
    <w:r>
      <w:rPr>
        <w:szCs w:val="18"/>
      </w:rPr>
      <w:fldChar w:fldCharType="begin"/>
    </w:r>
    <w:r>
      <w:rPr>
        <w:rStyle w:val="56"/>
        <w:szCs w:val="18"/>
      </w:rPr>
      <w:instrText xml:space="preserve"> PAGE </w:instrText>
    </w:r>
    <w:r>
      <w:rPr>
        <w:szCs w:val="18"/>
      </w:rPr>
      <w:fldChar w:fldCharType="separate"/>
    </w:r>
    <w:r>
      <w:rPr>
        <w:rStyle w:val="56"/>
        <w:szCs w:val="18"/>
      </w:rPr>
      <w:t>1</w:t>
    </w:r>
    <w:r>
      <w:rPr>
        <w:szCs w:val="18"/>
      </w:rPr>
      <w:fldChar w:fldCharType="end"/>
    </w:r>
  </w:p>
  <w:bookmarkEnd w:id="0"/>
  <w:p w14:paraId="0E8A7DEB">
    <w:pPr>
      <w:pStyle w:val="16"/>
      <w:spacing w:line="200" w:lineRule="exact"/>
      <w:jc w:val="both"/>
      <w:rPr>
        <w:rFonts w:eastAsia="黑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7ADA3">
    <w:pPr>
      <w:pStyle w:val="17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1FF77">
    <w:pPr>
      <w:pStyle w:val="17"/>
      <w:pBdr>
        <w:bottom w:val="none" w:color="auto" w:sz="0" w:space="0"/>
      </w:pBdr>
      <w:jc w:val="right"/>
    </w:pPr>
  </w:p>
  <w:p w14:paraId="6BC24747">
    <w:pPr>
      <w:pStyle w:val="17"/>
      <w:pBdr>
        <w:bottom w:val="none" w:color="auto" w:sz="0" w:space="0"/>
      </w:pBdr>
      <w:spacing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BE549">
    <w:pPr>
      <w:pStyle w:val="17"/>
      <w:pBdr>
        <w:bottom w:val="none" w:color="auto" w:sz="0" w:space="0"/>
      </w:pBdr>
      <w:spacing w:line="20" w:lineRule="exact"/>
    </w:pPr>
  </w:p>
  <w:p w14:paraId="3DF81848">
    <w:pPr>
      <w:pStyle w:val="17"/>
      <w:pBdr>
        <w:bottom w:val="none" w:color="auto" w:sz="0" w:space="0"/>
      </w:pBdr>
      <w:spacing w:line="20" w:lineRule="exact"/>
    </w:pPr>
  </w:p>
  <w:p w14:paraId="71C8583F">
    <w:pPr>
      <w:pStyle w:val="17"/>
      <w:pBdr>
        <w:bottom w:val="none" w:color="auto" w:sz="0" w:space="0"/>
      </w:pBdr>
      <w:spacing w:line="20" w:lineRule="exact"/>
    </w:pPr>
  </w:p>
  <w:p w14:paraId="2DEE5DC7">
    <w:pPr>
      <w:pStyle w:val="17"/>
      <w:pBdr>
        <w:bottom w:val="none" w:color="auto" w:sz="0" w:space="0"/>
      </w:pBdr>
      <w:spacing w:line="20" w:lineRule="exact"/>
    </w:pPr>
  </w:p>
  <w:p w14:paraId="2C905C8F">
    <w:pPr>
      <w:pStyle w:val="17"/>
      <w:pBdr>
        <w:bottom w:val="none" w:color="auto" w:sz="0" w:space="0"/>
      </w:pBdr>
      <w:spacing w:line="20" w:lineRule="exact"/>
    </w:pPr>
  </w:p>
  <w:p w14:paraId="393B9571">
    <w:pPr>
      <w:pStyle w:val="17"/>
      <w:pBdr>
        <w:bottom w:val="none" w:color="auto" w:sz="0" w:space="0"/>
      </w:pBdr>
      <w:spacing w:line="20" w:lineRule="exact"/>
    </w:pPr>
  </w:p>
  <w:p w14:paraId="3DE0F26F">
    <w:pPr>
      <w:pStyle w:val="17"/>
      <w:pBdr>
        <w:bottom w:val="none" w:color="auto" w:sz="0" w:space="0"/>
      </w:pBdr>
      <w:spacing w:line="20" w:lineRule="exact"/>
    </w:pPr>
  </w:p>
  <w:p w14:paraId="79C152C1">
    <w:pPr>
      <w:pStyle w:val="17"/>
      <w:pBdr>
        <w:bottom w:val="none" w:color="auto" w:sz="0" w:space="0"/>
      </w:pBdr>
      <w:spacing w:line="20" w:lineRule="exact"/>
    </w:pPr>
  </w:p>
  <w:p w14:paraId="0890AC6E">
    <w:pPr>
      <w:pStyle w:val="17"/>
      <w:pBdr>
        <w:bottom w:val="none" w:color="auto" w:sz="0" w:space="0"/>
      </w:pBdr>
      <w:spacing w:line="20" w:lineRule="exact"/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C91B6">
    <w:pPr>
      <w:pStyle w:val="17"/>
      <w:pBdr>
        <w:bottom w:val="none" w:color="auto" w:sz="0" w:space="0"/>
      </w:pBdr>
      <w:spacing w:line="20" w:lineRule="exac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7B417">
    <w:pPr>
      <w:pStyle w:val="17"/>
      <w:pBdr>
        <w:bottom w:val="none" w:color="auto" w:sz="0" w:space="0"/>
      </w:pBdr>
      <w:spacing w:line="20" w:lineRule="exac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02025">
    <w:pPr>
      <w:pStyle w:val="17"/>
      <w:pBdr>
        <w:bottom w:val="none" w:color="auto" w:sz="0" w:space="0"/>
      </w:pBdr>
      <w:spacing w:line="20" w:lineRule="exac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38AD">
    <w:pPr>
      <w:pStyle w:val="17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7"/>
    <w:multiLevelType w:val="multilevel"/>
    <w:tmpl w:val="00000017"/>
    <w:lvl w:ilvl="0" w:tentative="0">
      <w:start w:val="1"/>
      <w:numFmt w:val="chineseCountingThousand"/>
      <w:lvlText w:val="%1."/>
      <w:lvlJc w:val="left"/>
      <w:pPr>
        <w:tabs>
          <w:tab w:val="left" w:pos="625"/>
        </w:tabs>
        <w:ind w:left="625" w:hanging="425"/>
      </w:pPr>
      <w:rPr>
        <w:rFonts w:hint="eastAsia" w:cs="Times New Roman"/>
      </w:rPr>
    </w:lvl>
    <w:lvl w:ilvl="1" w:tentative="0">
      <w:start w:val="1"/>
      <w:numFmt w:val="chineseCountingThousand"/>
      <w:lvlText w:val="（%2）."/>
      <w:lvlJc w:val="left"/>
      <w:pPr>
        <w:tabs>
          <w:tab w:val="left" w:pos="1280"/>
        </w:tabs>
        <w:ind w:left="767" w:hanging="567"/>
      </w:pPr>
      <w:rPr>
        <w:rFonts w:hint="eastAsia" w:eastAsia="黑体" w:cs="Times New Roman"/>
        <w:b/>
        <w:i w:val="0"/>
        <w:sz w:val="30"/>
      </w:rPr>
    </w:lvl>
    <w:lvl w:ilvl="2" w:tentative="0">
      <w:start w:val="1"/>
      <w:numFmt w:val="decimal"/>
      <w:lvlText w:val="%3."/>
      <w:lvlJc w:val="left"/>
      <w:pPr>
        <w:tabs>
          <w:tab w:val="left" w:pos="909"/>
        </w:tabs>
        <w:ind w:left="909" w:hanging="709"/>
      </w:pPr>
      <w:rPr>
        <w:rFonts w:hint="eastAsia" w:cs="Times New Roman"/>
      </w:rPr>
    </w:lvl>
    <w:lvl w:ilvl="3" w:tentative="0">
      <w:start w:val="1"/>
      <w:numFmt w:val="decimal"/>
      <w:pStyle w:val="6"/>
      <w:lvlText w:val="%4."/>
      <w:lvlJc w:val="left"/>
      <w:pPr>
        <w:tabs>
          <w:tab w:val="left" w:pos="1051"/>
        </w:tabs>
        <w:ind w:left="1051" w:hanging="851"/>
      </w:pPr>
      <w:rPr>
        <w:rFonts w:hint="eastAsia" w:eastAsia="黑体" w:cs="Times New Roman"/>
        <w:b w:val="0"/>
        <w:i w:val="0"/>
        <w:sz w:val="28"/>
      </w:rPr>
    </w:lvl>
    <w:lvl w:ilvl="4" w:tentative="0">
      <w:start w:val="1"/>
      <w:numFmt w:val="decimal"/>
      <w:lvlText w:val="%4.%5."/>
      <w:lvlJc w:val="left"/>
      <w:pPr>
        <w:tabs>
          <w:tab w:val="left" w:pos="1192"/>
        </w:tabs>
        <w:ind w:left="1192" w:hanging="992"/>
      </w:pPr>
      <w:rPr>
        <w:rFonts w:hint="eastAsia"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1334"/>
        </w:tabs>
        <w:ind w:left="1334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76"/>
        </w:tabs>
        <w:ind w:left="1476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618"/>
        </w:tabs>
        <w:ind w:left="1618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759"/>
        </w:tabs>
        <w:ind w:left="1759" w:hanging="1559"/>
      </w:pPr>
      <w:rPr>
        <w:rFonts w:hint="eastAsia" w:cs="Times New Roman"/>
      </w:rPr>
    </w:lvl>
  </w:abstractNum>
  <w:abstractNum w:abstractNumId="1">
    <w:nsid w:val="00000018"/>
    <w:multiLevelType w:val="multilevel"/>
    <w:tmpl w:val="00000018"/>
    <w:lvl w:ilvl="0" w:tentative="0">
      <w:start w:val="1"/>
      <w:numFmt w:val="none"/>
      <w:lvlText w:val=""/>
      <w:lvlJc w:val="left"/>
      <w:pPr>
        <w:tabs>
          <w:tab w:val="left" w:pos="425"/>
        </w:tabs>
        <w:ind w:left="425" w:hanging="425"/>
      </w:pPr>
      <w:rPr>
        <w:rFonts w:hint="eastAsia" w:eastAsia="黑体" w:cs="Times New Roman"/>
        <w:b/>
        <w:i w:val="0"/>
        <w:sz w:val="44"/>
      </w:rPr>
    </w:lvl>
    <w:lvl w:ilvl="1" w:tentative="0">
      <w:start w:val="1"/>
      <w:numFmt w:val="chineseCountingThousand"/>
      <w:pStyle w:val="4"/>
      <w:lvlText w:val="%2."/>
      <w:lvlJc w:val="left"/>
      <w:pPr>
        <w:tabs>
          <w:tab w:val="left" w:pos="567"/>
        </w:tabs>
        <w:ind w:left="567" w:hanging="567"/>
      </w:pPr>
      <w:rPr>
        <w:rFonts w:hint="eastAsia" w:eastAsia="黑体" w:cs="Times New Roman"/>
        <w:b/>
        <w:i w:val="0"/>
        <w:sz w:val="32"/>
      </w:rPr>
    </w:lvl>
    <w:lvl w:ilvl="2" w:tentative="0">
      <w:start w:val="1"/>
      <w:numFmt w:val="chineseCountingThousand"/>
      <w:lvlText w:val="（%3）."/>
      <w:lvlJc w:val="left"/>
      <w:pPr>
        <w:tabs>
          <w:tab w:val="left" w:pos="1080"/>
        </w:tabs>
        <w:ind w:left="709" w:hanging="709"/>
      </w:pPr>
      <w:rPr>
        <w:rFonts w:hint="eastAsia" w:eastAsia="黑体" w:cs="Times New Roman"/>
        <w:sz w:val="30"/>
      </w:rPr>
    </w:lvl>
    <w:lvl w:ilvl="3" w:tentative="0">
      <w:start w:val="1"/>
      <w:numFmt w:val="decimal"/>
      <w:lvlText w:val="%3.%4"/>
      <w:lvlJc w:val="left"/>
      <w:pPr>
        <w:tabs>
          <w:tab w:val="left" w:pos="851"/>
        </w:tabs>
        <w:ind w:left="851" w:hanging="851"/>
      </w:pPr>
      <w:rPr>
        <w:rFonts w:hint="eastAsia" w:cs="Times New Roman"/>
      </w:rPr>
    </w:lvl>
    <w:lvl w:ilvl="4" w:tentative="0">
      <w:start w:val="1"/>
      <w:numFmt w:val="decimal"/>
      <w:lvlText w:val="%4.%5."/>
      <w:lvlJc w:val="left"/>
      <w:pPr>
        <w:tabs>
          <w:tab w:val="left" w:pos="992"/>
        </w:tabs>
        <w:ind w:left="992" w:hanging="992"/>
      </w:pPr>
      <w:rPr>
        <w:rFonts w:hint="eastAsia" w:cs="Times New Roman"/>
      </w:rPr>
    </w:lvl>
    <w:lvl w:ilvl="5" w:tentative="0">
      <w:start w:val="1"/>
      <w:numFmt w:val="decimal"/>
      <w:lvlText w:val="%4.%5.%6."/>
      <w:lvlJc w:val="left"/>
      <w:pPr>
        <w:tabs>
          <w:tab w:val="left" w:pos="1134"/>
        </w:tabs>
        <w:ind w:left="1134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 w:cs="Times New Roman"/>
      </w:rPr>
    </w:lvl>
  </w:abstractNum>
  <w:abstractNum w:abstractNumId="2">
    <w:nsid w:val="678197EF"/>
    <w:multiLevelType w:val="singleLevel"/>
    <w:tmpl w:val="678197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1"/>
  <w:bordersDoNotSurroundFooter w:val="1"/>
  <w:attachedTemplate r:id="rId1"/>
  <w:documentProtection w:enforcement="0"/>
  <w:defaultTabStop w:val="425"/>
  <w:drawingGridHorizontalSpacing w:val="105"/>
  <w:drawingGridVerticalSpacing w:val="285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3411B"/>
    <w:rsid w:val="00001293"/>
    <w:rsid w:val="00003A44"/>
    <w:rsid w:val="000040C1"/>
    <w:rsid w:val="00005B16"/>
    <w:rsid w:val="00005EE4"/>
    <w:rsid w:val="00006B40"/>
    <w:rsid w:val="0000730F"/>
    <w:rsid w:val="00007C65"/>
    <w:rsid w:val="00011044"/>
    <w:rsid w:val="00011552"/>
    <w:rsid w:val="000117C2"/>
    <w:rsid w:val="00012322"/>
    <w:rsid w:val="00012E8B"/>
    <w:rsid w:val="00012EA6"/>
    <w:rsid w:val="00015E8D"/>
    <w:rsid w:val="00022237"/>
    <w:rsid w:val="0002246B"/>
    <w:rsid w:val="000225B7"/>
    <w:rsid w:val="000277EA"/>
    <w:rsid w:val="00030CBB"/>
    <w:rsid w:val="00033309"/>
    <w:rsid w:val="00034B49"/>
    <w:rsid w:val="0004121F"/>
    <w:rsid w:val="00044D43"/>
    <w:rsid w:val="000478AC"/>
    <w:rsid w:val="00047F58"/>
    <w:rsid w:val="000529EE"/>
    <w:rsid w:val="00052D79"/>
    <w:rsid w:val="00053491"/>
    <w:rsid w:val="00053513"/>
    <w:rsid w:val="0005583D"/>
    <w:rsid w:val="000559E3"/>
    <w:rsid w:val="000610B3"/>
    <w:rsid w:val="00070FF5"/>
    <w:rsid w:val="00071AC9"/>
    <w:rsid w:val="000745D6"/>
    <w:rsid w:val="00074A3A"/>
    <w:rsid w:val="00076181"/>
    <w:rsid w:val="000764AE"/>
    <w:rsid w:val="00081FFE"/>
    <w:rsid w:val="00085EC7"/>
    <w:rsid w:val="0008773C"/>
    <w:rsid w:val="0009100D"/>
    <w:rsid w:val="00091500"/>
    <w:rsid w:val="000927E2"/>
    <w:rsid w:val="000940DE"/>
    <w:rsid w:val="00094833"/>
    <w:rsid w:val="000A1672"/>
    <w:rsid w:val="000A1C9A"/>
    <w:rsid w:val="000A6161"/>
    <w:rsid w:val="000A710C"/>
    <w:rsid w:val="000B05A2"/>
    <w:rsid w:val="000B3FB0"/>
    <w:rsid w:val="000B4B51"/>
    <w:rsid w:val="000C0F76"/>
    <w:rsid w:val="000C2E25"/>
    <w:rsid w:val="000C2F82"/>
    <w:rsid w:val="000C3198"/>
    <w:rsid w:val="000C4481"/>
    <w:rsid w:val="000C4550"/>
    <w:rsid w:val="000C775F"/>
    <w:rsid w:val="000D0200"/>
    <w:rsid w:val="000D0675"/>
    <w:rsid w:val="000D2A74"/>
    <w:rsid w:val="000D3B9F"/>
    <w:rsid w:val="000D46EB"/>
    <w:rsid w:val="000D4ADE"/>
    <w:rsid w:val="000D5238"/>
    <w:rsid w:val="000D5819"/>
    <w:rsid w:val="000D60B3"/>
    <w:rsid w:val="000E0847"/>
    <w:rsid w:val="000E1B39"/>
    <w:rsid w:val="000E24A3"/>
    <w:rsid w:val="000E3A5F"/>
    <w:rsid w:val="000E5101"/>
    <w:rsid w:val="000E529E"/>
    <w:rsid w:val="000E5882"/>
    <w:rsid w:val="000E7E0B"/>
    <w:rsid w:val="000F04E9"/>
    <w:rsid w:val="000F2585"/>
    <w:rsid w:val="000F3F34"/>
    <w:rsid w:val="000F5BED"/>
    <w:rsid w:val="000F6509"/>
    <w:rsid w:val="000F7D7F"/>
    <w:rsid w:val="00101784"/>
    <w:rsid w:val="00101D00"/>
    <w:rsid w:val="001103D6"/>
    <w:rsid w:val="00110712"/>
    <w:rsid w:val="0011118B"/>
    <w:rsid w:val="001146C5"/>
    <w:rsid w:val="0011587A"/>
    <w:rsid w:val="00115BE1"/>
    <w:rsid w:val="00116732"/>
    <w:rsid w:val="00123AA6"/>
    <w:rsid w:val="00124CC3"/>
    <w:rsid w:val="00126D3E"/>
    <w:rsid w:val="00127392"/>
    <w:rsid w:val="00130BF9"/>
    <w:rsid w:val="00131616"/>
    <w:rsid w:val="00132B11"/>
    <w:rsid w:val="0013347E"/>
    <w:rsid w:val="001335A4"/>
    <w:rsid w:val="001341FE"/>
    <w:rsid w:val="001377F8"/>
    <w:rsid w:val="001410E8"/>
    <w:rsid w:val="00142F2F"/>
    <w:rsid w:val="00145014"/>
    <w:rsid w:val="001457A1"/>
    <w:rsid w:val="00153818"/>
    <w:rsid w:val="00155B84"/>
    <w:rsid w:val="00155EBE"/>
    <w:rsid w:val="001611B8"/>
    <w:rsid w:val="00161802"/>
    <w:rsid w:val="00170BD4"/>
    <w:rsid w:val="00176063"/>
    <w:rsid w:val="001767F2"/>
    <w:rsid w:val="00176CE9"/>
    <w:rsid w:val="001811BD"/>
    <w:rsid w:val="00181223"/>
    <w:rsid w:val="001844F3"/>
    <w:rsid w:val="001850CC"/>
    <w:rsid w:val="00185B50"/>
    <w:rsid w:val="001868CF"/>
    <w:rsid w:val="00187C27"/>
    <w:rsid w:val="00190A96"/>
    <w:rsid w:val="001934FE"/>
    <w:rsid w:val="001938C1"/>
    <w:rsid w:val="0019413C"/>
    <w:rsid w:val="00195F88"/>
    <w:rsid w:val="00196B53"/>
    <w:rsid w:val="001A1FF4"/>
    <w:rsid w:val="001A4FCF"/>
    <w:rsid w:val="001B295B"/>
    <w:rsid w:val="001B327E"/>
    <w:rsid w:val="001B36A0"/>
    <w:rsid w:val="001B58F6"/>
    <w:rsid w:val="001B7A70"/>
    <w:rsid w:val="001B7AD0"/>
    <w:rsid w:val="001C091F"/>
    <w:rsid w:val="001C64DF"/>
    <w:rsid w:val="001D05DA"/>
    <w:rsid w:val="001D14C7"/>
    <w:rsid w:val="001D4533"/>
    <w:rsid w:val="001E2EA6"/>
    <w:rsid w:val="001E7502"/>
    <w:rsid w:val="001F33C8"/>
    <w:rsid w:val="001F4E03"/>
    <w:rsid w:val="001F4F22"/>
    <w:rsid w:val="00201B51"/>
    <w:rsid w:val="00201EED"/>
    <w:rsid w:val="002033D1"/>
    <w:rsid w:val="00203671"/>
    <w:rsid w:val="00203FD1"/>
    <w:rsid w:val="00204887"/>
    <w:rsid w:val="00204CB4"/>
    <w:rsid w:val="00206310"/>
    <w:rsid w:val="00207866"/>
    <w:rsid w:val="00213D11"/>
    <w:rsid w:val="00220C46"/>
    <w:rsid w:val="00221CE5"/>
    <w:rsid w:val="00224EA9"/>
    <w:rsid w:val="002264E1"/>
    <w:rsid w:val="00231E54"/>
    <w:rsid w:val="002329BC"/>
    <w:rsid w:val="00235815"/>
    <w:rsid w:val="00235C1E"/>
    <w:rsid w:val="002361EC"/>
    <w:rsid w:val="00236C18"/>
    <w:rsid w:val="00241030"/>
    <w:rsid w:val="0024132F"/>
    <w:rsid w:val="00241A8F"/>
    <w:rsid w:val="002420ED"/>
    <w:rsid w:val="00244108"/>
    <w:rsid w:val="0025372E"/>
    <w:rsid w:val="00254668"/>
    <w:rsid w:val="002626E1"/>
    <w:rsid w:val="00262F21"/>
    <w:rsid w:val="00264C37"/>
    <w:rsid w:val="00274FD5"/>
    <w:rsid w:val="00276A54"/>
    <w:rsid w:val="0028173D"/>
    <w:rsid w:val="0028478A"/>
    <w:rsid w:val="00286205"/>
    <w:rsid w:val="00286673"/>
    <w:rsid w:val="00287B8F"/>
    <w:rsid w:val="00292D21"/>
    <w:rsid w:val="002A1B02"/>
    <w:rsid w:val="002A4152"/>
    <w:rsid w:val="002A5742"/>
    <w:rsid w:val="002A7DAC"/>
    <w:rsid w:val="002B04E1"/>
    <w:rsid w:val="002B195B"/>
    <w:rsid w:val="002B41AF"/>
    <w:rsid w:val="002B5484"/>
    <w:rsid w:val="002B549F"/>
    <w:rsid w:val="002B7137"/>
    <w:rsid w:val="002C18E4"/>
    <w:rsid w:val="002C267A"/>
    <w:rsid w:val="002C4B3F"/>
    <w:rsid w:val="002C5C5E"/>
    <w:rsid w:val="002C6E85"/>
    <w:rsid w:val="002C76BE"/>
    <w:rsid w:val="002D2FFA"/>
    <w:rsid w:val="002D4984"/>
    <w:rsid w:val="002D7D18"/>
    <w:rsid w:val="002E2785"/>
    <w:rsid w:val="002E67C0"/>
    <w:rsid w:val="002E6E68"/>
    <w:rsid w:val="002E7CA5"/>
    <w:rsid w:val="002F0548"/>
    <w:rsid w:val="00302BB8"/>
    <w:rsid w:val="003035EF"/>
    <w:rsid w:val="00312E8D"/>
    <w:rsid w:val="0031374C"/>
    <w:rsid w:val="003164E8"/>
    <w:rsid w:val="003175C4"/>
    <w:rsid w:val="00321C90"/>
    <w:rsid w:val="0032405C"/>
    <w:rsid w:val="00326294"/>
    <w:rsid w:val="00327C53"/>
    <w:rsid w:val="00330C17"/>
    <w:rsid w:val="00334133"/>
    <w:rsid w:val="00334B5C"/>
    <w:rsid w:val="003377F0"/>
    <w:rsid w:val="00342D76"/>
    <w:rsid w:val="003448D0"/>
    <w:rsid w:val="00345646"/>
    <w:rsid w:val="00347DC5"/>
    <w:rsid w:val="00350A7B"/>
    <w:rsid w:val="00350C2E"/>
    <w:rsid w:val="00351FCB"/>
    <w:rsid w:val="003565BD"/>
    <w:rsid w:val="003565CE"/>
    <w:rsid w:val="00357FBD"/>
    <w:rsid w:val="00365493"/>
    <w:rsid w:val="0036665D"/>
    <w:rsid w:val="0036691C"/>
    <w:rsid w:val="00370105"/>
    <w:rsid w:val="00370D3B"/>
    <w:rsid w:val="00375487"/>
    <w:rsid w:val="00380281"/>
    <w:rsid w:val="003809B7"/>
    <w:rsid w:val="003833D4"/>
    <w:rsid w:val="00383660"/>
    <w:rsid w:val="00386FF6"/>
    <w:rsid w:val="00387F48"/>
    <w:rsid w:val="0039053B"/>
    <w:rsid w:val="0039317D"/>
    <w:rsid w:val="003941AC"/>
    <w:rsid w:val="003953FE"/>
    <w:rsid w:val="00395945"/>
    <w:rsid w:val="003A0A51"/>
    <w:rsid w:val="003A6225"/>
    <w:rsid w:val="003A6FA2"/>
    <w:rsid w:val="003B00DD"/>
    <w:rsid w:val="003B141C"/>
    <w:rsid w:val="003B3818"/>
    <w:rsid w:val="003B41FA"/>
    <w:rsid w:val="003B7BCF"/>
    <w:rsid w:val="003C0185"/>
    <w:rsid w:val="003C0794"/>
    <w:rsid w:val="003C1BE1"/>
    <w:rsid w:val="003C2432"/>
    <w:rsid w:val="003C3DD1"/>
    <w:rsid w:val="003C412E"/>
    <w:rsid w:val="003C611A"/>
    <w:rsid w:val="003C6CE3"/>
    <w:rsid w:val="003D2F68"/>
    <w:rsid w:val="003D5D9B"/>
    <w:rsid w:val="003D6A5A"/>
    <w:rsid w:val="003D6CE5"/>
    <w:rsid w:val="003E0112"/>
    <w:rsid w:val="003E112B"/>
    <w:rsid w:val="003E1DA1"/>
    <w:rsid w:val="003E2629"/>
    <w:rsid w:val="003E3A47"/>
    <w:rsid w:val="003E3EF2"/>
    <w:rsid w:val="003E73A4"/>
    <w:rsid w:val="003F344B"/>
    <w:rsid w:val="004002E2"/>
    <w:rsid w:val="00400400"/>
    <w:rsid w:val="00400E38"/>
    <w:rsid w:val="00401603"/>
    <w:rsid w:val="004021FF"/>
    <w:rsid w:val="00406973"/>
    <w:rsid w:val="004074DF"/>
    <w:rsid w:val="004077F1"/>
    <w:rsid w:val="0040794F"/>
    <w:rsid w:val="00411F9E"/>
    <w:rsid w:val="004127BF"/>
    <w:rsid w:val="00417130"/>
    <w:rsid w:val="00421C05"/>
    <w:rsid w:val="0042450B"/>
    <w:rsid w:val="00425715"/>
    <w:rsid w:val="00426FB3"/>
    <w:rsid w:val="00431073"/>
    <w:rsid w:val="00432354"/>
    <w:rsid w:val="00435A5E"/>
    <w:rsid w:val="00436642"/>
    <w:rsid w:val="00442134"/>
    <w:rsid w:val="00442FD0"/>
    <w:rsid w:val="00446382"/>
    <w:rsid w:val="004507A6"/>
    <w:rsid w:val="00455B33"/>
    <w:rsid w:val="004573E9"/>
    <w:rsid w:val="00461C03"/>
    <w:rsid w:val="00465309"/>
    <w:rsid w:val="004655C9"/>
    <w:rsid w:val="00466515"/>
    <w:rsid w:val="00471319"/>
    <w:rsid w:val="00471761"/>
    <w:rsid w:val="00472E77"/>
    <w:rsid w:val="004766F3"/>
    <w:rsid w:val="00481442"/>
    <w:rsid w:val="004833E3"/>
    <w:rsid w:val="00483EF4"/>
    <w:rsid w:val="00484555"/>
    <w:rsid w:val="00484660"/>
    <w:rsid w:val="004867C3"/>
    <w:rsid w:val="00486F8D"/>
    <w:rsid w:val="004878C7"/>
    <w:rsid w:val="00487A8B"/>
    <w:rsid w:val="00491040"/>
    <w:rsid w:val="00492551"/>
    <w:rsid w:val="00492EEF"/>
    <w:rsid w:val="00493712"/>
    <w:rsid w:val="004945EC"/>
    <w:rsid w:val="0049531E"/>
    <w:rsid w:val="0049573E"/>
    <w:rsid w:val="004A3D1F"/>
    <w:rsid w:val="004A4CB2"/>
    <w:rsid w:val="004A6D9B"/>
    <w:rsid w:val="004B48E2"/>
    <w:rsid w:val="004B4F36"/>
    <w:rsid w:val="004B578C"/>
    <w:rsid w:val="004B5C7F"/>
    <w:rsid w:val="004B6C9C"/>
    <w:rsid w:val="004B71A5"/>
    <w:rsid w:val="004C0A06"/>
    <w:rsid w:val="004C3263"/>
    <w:rsid w:val="004C3438"/>
    <w:rsid w:val="004C3CE8"/>
    <w:rsid w:val="004C598E"/>
    <w:rsid w:val="004C6825"/>
    <w:rsid w:val="004D3FCA"/>
    <w:rsid w:val="004D62DE"/>
    <w:rsid w:val="004D7504"/>
    <w:rsid w:val="004D7E42"/>
    <w:rsid w:val="004E1EAD"/>
    <w:rsid w:val="004E2199"/>
    <w:rsid w:val="004E441D"/>
    <w:rsid w:val="004E4B79"/>
    <w:rsid w:val="004E5188"/>
    <w:rsid w:val="004E7B82"/>
    <w:rsid w:val="004E7C82"/>
    <w:rsid w:val="004F1C93"/>
    <w:rsid w:val="004F3C06"/>
    <w:rsid w:val="004F4B3F"/>
    <w:rsid w:val="004F5ECF"/>
    <w:rsid w:val="004F6689"/>
    <w:rsid w:val="0050293D"/>
    <w:rsid w:val="0050440D"/>
    <w:rsid w:val="00504ABC"/>
    <w:rsid w:val="00504FA9"/>
    <w:rsid w:val="00507C6C"/>
    <w:rsid w:val="005101F1"/>
    <w:rsid w:val="00512C63"/>
    <w:rsid w:val="00515A45"/>
    <w:rsid w:val="0052181B"/>
    <w:rsid w:val="0052225F"/>
    <w:rsid w:val="00526CE3"/>
    <w:rsid w:val="00526DFF"/>
    <w:rsid w:val="00533A99"/>
    <w:rsid w:val="005353C1"/>
    <w:rsid w:val="005359F6"/>
    <w:rsid w:val="00542E56"/>
    <w:rsid w:val="005435BD"/>
    <w:rsid w:val="00543849"/>
    <w:rsid w:val="00543F04"/>
    <w:rsid w:val="005457C9"/>
    <w:rsid w:val="005464B1"/>
    <w:rsid w:val="00546EFB"/>
    <w:rsid w:val="00547444"/>
    <w:rsid w:val="0055021D"/>
    <w:rsid w:val="005531D0"/>
    <w:rsid w:val="00555E25"/>
    <w:rsid w:val="005608D9"/>
    <w:rsid w:val="00562094"/>
    <w:rsid w:val="0056374B"/>
    <w:rsid w:val="00565F19"/>
    <w:rsid w:val="00570C69"/>
    <w:rsid w:val="00571661"/>
    <w:rsid w:val="00571AA4"/>
    <w:rsid w:val="00572827"/>
    <w:rsid w:val="005729AC"/>
    <w:rsid w:val="00572A62"/>
    <w:rsid w:val="00573FF7"/>
    <w:rsid w:val="00575048"/>
    <w:rsid w:val="00575240"/>
    <w:rsid w:val="00576AA5"/>
    <w:rsid w:val="00576EAE"/>
    <w:rsid w:val="00582FE2"/>
    <w:rsid w:val="0058647A"/>
    <w:rsid w:val="00590D5E"/>
    <w:rsid w:val="0059139E"/>
    <w:rsid w:val="00596A58"/>
    <w:rsid w:val="005A06A9"/>
    <w:rsid w:val="005A09DF"/>
    <w:rsid w:val="005A0E96"/>
    <w:rsid w:val="005A1F78"/>
    <w:rsid w:val="005A29A6"/>
    <w:rsid w:val="005A35E8"/>
    <w:rsid w:val="005A3DB1"/>
    <w:rsid w:val="005A704D"/>
    <w:rsid w:val="005B2637"/>
    <w:rsid w:val="005B5DD5"/>
    <w:rsid w:val="005C1547"/>
    <w:rsid w:val="005C1649"/>
    <w:rsid w:val="005C23D8"/>
    <w:rsid w:val="005C457A"/>
    <w:rsid w:val="005C4D04"/>
    <w:rsid w:val="005C6292"/>
    <w:rsid w:val="005D07C0"/>
    <w:rsid w:val="005D4715"/>
    <w:rsid w:val="005D49F1"/>
    <w:rsid w:val="005D4D5E"/>
    <w:rsid w:val="005D4EEF"/>
    <w:rsid w:val="005E19F8"/>
    <w:rsid w:val="005E1EB4"/>
    <w:rsid w:val="005E55A3"/>
    <w:rsid w:val="005E6811"/>
    <w:rsid w:val="005F221D"/>
    <w:rsid w:val="005F23DB"/>
    <w:rsid w:val="005F710E"/>
    <w:rsid w:val="00600E57"/>
    <w:rsid w:val="00602B2D"/>
    <w:rsid w:val="00603DA2"/>
    <w:rsid w:val="00604836"/>
    <w:rsid w:val="0060563E"/>
    <w:rsid w:val="00606649"/>
    <w:rsid w:val="00607821"/>
    <w:rsid w:val="00615E74"/>
    <w:rsid w:val="0061702D"/>
    <w:rsid w:val="00617196"/>
    <w:rsid w:val="00620D67"/>
    <w:rsid w:val="00621599"/>
    <w:rsid w:val="00621D64"/>
    <w:rsid w:val="006241AE"/>
    <w:rsid w:val="006243FA"/>
    <w:rsid w:val="00625441"/>
    <w:rsid w:val="00630F32"/>
    <w:rsid w:val="00641A64"/>
    <w:rsid w:val="0064499D"/>
    <w:rsid w:val="00644F6A"/>
    <w:rsid w:val="006508C1"/>
    <w:rsid w:val="006526F2"/>
    <w:rsid w:val="00653C5E"/>
    <w:rsid w:val="00656004"/>
    <w:rsid w:val="00656823"/>
    <w:rsid w:val="006629A9"/>
    <w:rsid w:val="00665E82"/>
    <w:rsid w:val="00666405"/>
    <w:rsid w:val="00675CE1"/>
    <w:rsid w:val="00677AE4"/>
    <w:rsid w:val="006825AF"/>
    <w:rsid w:val="0068307A"/>
    <w:rsid w:val="006841C9"/>
    <w:rsid w:val="006854B5"/>
    <w:rsid w:val="00685718"/>
    <w:rsid w:val="00685797"/>
    <w:rsid w:val="00687C27"/>
    <w:rsid w:val="00690047"/>
    <w:rsid w:val="00690388"/>
    <w:rsid w:val="0069116B"/>
    <w:rsid w:val="006912D0"/>
    <w:rsid w:val="00691FF4"/>
    <w:rsid w:val="00695353"/>
    <w:rsid w:val="0069582C"/>
    <w:rsid w:val="006972FC"/>
    <w:rsid w:val="006975B4"/>
    <w:rsid w:val="006A21EC"/>
    <w:rsid w:val="006A3AD1"/>
    <w:rsid w:val="006A5444"/>
    <w:rsid w:val="006A57BC"/>
    <w:rsid w:val="006A6F9E"/>
    <w:rsid w:val="006B0E54"/>
    <w:rsid w:val="006C0593"/>
    <w:rsid w:val="006C1149"/>
    <w:rsid w:val="006C3487"/>
    <w:rsid w:val="006C5E31"/>
    <w:rsid w:val="006C6330"/>
    <w:rsid w:val="006D0823"/>
    <w:rsid w:val="006D36BA"/>
    <w:rsid w:val="006D4802"/>
    <w:rsid w:val="006D48FD"/>
    <w:rsid w:val="006D4CAA"/>
    <w:rsid w:val="006D58CA"/>
    <w:rsid w:val="006D599C"/>
    <w:rsid w:val="006D605D"/>
    <w:rsid w:val="006E6A4B"/>
    <w:rsid w:val="006E7435"/>
    <w:rsid w:val="006F7B07"/>
    <w:rsid w:val="006F7C35"/>
    <w:rsid w:val="00702BF8"/>
    <w:rsid w:val="00710FDB"/>
    <w:rsid w:val="00712EE7"/>
    <w:rsid w:val="00716B21"/>
    <w:rsid w:val="007235FB"/>
    <w:rsid w:val="00723E3C"/>
    <w:rsid w:val="00723FC1"/>
    <w:rsid w:val="00724DE4"/>
    <w:rsid w:val="00725685"/>
    <w:rsid w:val="00725C6D"/>
    <w:rsid w:val="00726633"/>
    <w:rsid w:val="00727CD6"/>
    <w:rsid w:val="00730FEA"/>
    <w:rsid w:val="00732E87"/>
    <w:rsid w:val="0073307D"/>
    <w:rsid w:val="00736065"/>
    <w:rsid w:val="00741F78"/>
    <w:rsid w:val="00742CBF"/>
    <w:rsid w:val="0074344F"/>
    <w:rsid w:val="00744B44"/>
    <w:rsid w:val="00746905"/>
    <w:rsid w:val="007473F8"/>
    <w:rsid w:val="00750182"/>
    <w:rsid w:val="00751496"/>
    <w:rsid w:val="00751886"/>
    <w:rsid w:val="00753D84"/>
    <w:rsid w:val="00755A5C"/>
    <w:rsid w:val="007560FA"/>
    <w:rsid w:val="00757E97"/>
    <w:rsid w:val="007702E2"/>
    <w:rsid w:val="00770A6A"/>
    <w:rsid w:val="007729D7"/>
    <w:rsid w:val="0077519D"/>
    <w:rsid w:val="00777E31"/>
    <w:rsid w:val="00784724"/>
    <w:rsid w:val="007849D8"/>
    <w:rsid w:val="00785CAF"/>
    <w:rsid w:val="00786FC3"/>
    <w:rsid w:val="007903F6"/>
    <w:rsid w:val="00791D40"/>
    <w:rsid w:val="00792842"/>
    <w:rsid w:val="00792C9C"/>
    <w:rsid w:val="00792EF6"/>
    <w:rsid w:val="007950C1"/>
    <w:rsid w:val="007A004E"/>
    <w:rsid w:val="007A1122"/>
    <w:rsid w:val="007A20B3"/>
    <w:rsid w:val="007A231B"/>
    <w:rsid w:val="007A5EF5"/>
    <w:rsid w:val="007B0391"/>
    <w:rsid w:val="007B3A56"/>
    <w:rsid w:val="007B443B"/>
    <w:rsid w:val="007B5EA9"/>
    <w:rsid w:val="007C1351"/>
    <w:rsid w:val="007C39FD"/>
    <w:rsid w:val="007C64CB"/>
    <w:rsid w:val="007C7122"/>
    <w:rsid w:val="007D06D6"/>
    <w:rsid w:val="007D0F33"/>
    <w:rsid w:val="007D145F"/>
    <w:rsid w:val="007D1CEA"/>
    <w:rsid w:val="007D3BD7"/>
    <w:rsid w:val="007E227E"/>
    <w:rsid w:val="007E3A56"/>
    <w:rsid w:val="007E606F"/>
    <w:rsid w:val="007F11A2"/>
    <w:rsid w:val="007F34E9"/>
    <w:rsid w:val="007F4EEA"/>
    <w:rsid w:val="007F75E3"/>
    <w:rsid w:val="00801818"/>
    <w:rsid w:val="00802E2F"/>
    <w:rsid w:val="00807CED"/>
    <w:rsid w:val="008108E9"/>
    <w:rsid w:val="00812455"/>
    <w:rsid w:val="008165D4"/>
    <w:rsid w:val="00816C9B"/>
    <w:rsid w:val="00821EBA"/>
    <w:rsid w:val="008227AA"/>
    <w:rsid w:val="008237AA"/>
    <w:rsid w:val="00826660"/>
    <w:rsid w:val="00830333"/>
    <w:rsid w:val="00832576"/>
    <w:rsid w:val="00832DED"/>
    <w:rsid w:val="00833057"/>
    <w:rsid w:val="00834935"/>
    <w:rsid w:val="00835E6D"/>
    <w:rsid w:val="0084024F"/>
    <w:rsid w:val="00842198"/>
    <w:rsid w:val="00843F55"/>
    <w:rsid w:val="0085222C"/>
    <w:rsid w:val="00853BC6"/>
    <w:rsid w:val="0085646C"/>
    <w:rsid w:val="008642BE"/>
    <w:rsid w:val="0086434B"/>
    <w:rsid w:val="008658CA"/>
    <w:rsid w:val="008660E6"/>
    <w:rsid w:val="008663B4"/>
    <w:rsid w:val="00867777"/>
    <w:rsid w:val="00870F6C"/>
    <w:rsid w:val="00871F1A"/>
    <w:rsid w:val="00872257"/>
    <w:rsid w:val="00875619"/>
    <w:rsid w:val="00875A7F"/>
    <w:rsid w:val="00880A79"/>
    <w:rsid w:val="00882742"/>
    <w:rsid w:val="00884EBC"/>
    <w:rsid w:val="008856A1"/>
    <w:rsid w:val="008863E8"/>
    <w:rsid w:val="00886806"/>
    <w:rsid w:val="00897CB8"/>
    <w:rsid w:val="008A169B"/>
    <w:rsid w:val="008A2900"/>
    <w:rsid w:val="008A3243"/>
    <w:rsid w:val="008A44AF"/>
    <w:rsid w:val="008A46F7"/>
    <w:rsid w:val="008A6615"/>
    <w:rsid w:val="008B1BCF"/>
    <w:rsid w:val="008B4A61"/>
    <w:rsid w:val="008B540B"/>
    <w:rsid w:val="008B62C9"/>
    <w:rsid w:val="008B63C3"/>
    <w:rsid w:val="008B763B"/>
    <w:rsid w:val="008C3560"/>
    <w:rsid w:val="008C3A9E"/>
    <w:rsid w:val="008C440C"/>
    <w:rsid w:val="008C4B74"/>
    <w:rsid w:val="008D09E4"/>
    <w:rsid w:val="008D2D18"/>
    <w:rsid w:val="008D33F4"/>
    <w:rsid w:val="008D35D4"/>
    <w:rsid w:val="008D35FD"/>
    <w:rsid w:val="008D4408"/>
    <w:rsid w:val="008D4DA6"/>
    <w:rsid w:val="008E3422"/>
    <w:rsid w:val="008E5A0E"/>
    <w:rsid w:val="008E6607"/>
    <w:rsid w:val="008E78BE"/>
    <w:rsid w:val="008F43DB"/>
    <w:rsid w:val="008F478B"/>
    <w:rsid w:val="008F47D9"/>
    <w:rsid w:val="008F679B"/>
    <w:rsid w:val="009051A7"/>
    <w:rsid w:val="00910E69"/>
    <w:rsid w:val="00911631"/>
    <w:rsid w:val="009121CD"/>
    <w:rsid w:val="00913F4D"/>
    <w:rsid w:val="00913FB6"/>
    <w:rsid w:val="00914256"/>
    <w:rsid w:val="00914F7D"/>
    <w:rsid w:val="00917CAF"/>
    <w:rsid w:val="00922C45"/>
    <w:rsid w:val="0092532A"/>
    <w:rsid w:val="00925609"/>
    <w:rsid w:val="00925837"/>
    <w:rsid w:val="00927E0D"/>
    <w:rsid w:val="00932573"/>
    <w:rsid w:val="009327D8"/>
    <w:rsid w:val="00933B7A"/>
    <w:rsid w:val="00936384"/>
    <w:rsid w:val="009365F1"/>
    <w:rsid w:val="00940DE9"/>
    <w:rsid w:val="00941734"/>
    <w:rsid w:val="00942F9E"/>
    <w:rsid w:val="00943742"/>
    <w:rsid w:val="00944648"/>
    <w:rsid w:val="009471F4"/>
    <w:rsid w:val="009503D7"/>
    <w:rsid w:val="009506AF"/>
    <w:rsid w:val="00950C80"/>
    <w:rsid w:val="009525BE"/>
    <w:rsid w:val="00955CEC"/>
    <w:rsid w:val="0096013E"/>
    <w:rsid w:val="00961868"/>
    <w:rsid w:val="00961F4F"/>
    <w:rsid w:val="009639A9"/>
    <w:rsid w:val="00964FC8"/>
    <w:rsid w:val="009658DF"/>
    <w:rsid w:val="00967181"/>
    <w:rsid w:val="009671D0"/>
    <w:rsid w:val="009715E5"/>
    <w:rsid w:val="00972DE5"/>
    <w:rsid w:val="00974AC4"/>
    <w:rsid w:val="0097501E"/>
    <w:rsid w:val="00975657"/>
    <w:rsid w:val="00975D86"/>
    <w:rsid w:val="009804E8"/>
    <w:rsid w:val="0098351D"/>
    <w:rsid w:val="00983866"/>
    <w:rsid w:val="00983E2B"/>
    <w:rsid w:val="00990117"/>
    <w:rsid w:val="009914C4"/>
    <w:rsid w:val="009941F3"/>
    <w:rsid w:val="009967B1"/>
    <w:rsid w:val="009A0895"/>
    <w:rsid w:val="009B4427"/>
    <w:rsid w:val="009B6617"/>
    <w:rsid w:val="009C3011"/>
    <w:rsid w:val="009C5286"/>
    <w:rsid w:val="009C64FB"/>
    <w:rsid w:val="009C7369"/>
    <w:rsid w:val="009D2805"/>
    <w:rsid w:val="009D5488"/>
    <w:rsid w:val="009E0BD2"/>
    <w:rsid w:val="009E156C"/>
    <w:rsid w:val="009E3355"/>
    <w:rsid w:val="009E6A95"/>
    <w:rsid w:val="009E6E02"/>
    <w:rsid w:val="009E7D17"/>
    <w:rsid w:val="009F1A79"/>
    <w:rsid w:val="009F227B"/>
    <w:rsid w:val="009F28EF"/>
    <w:rsid w:val="009F32DE"/>
    <w:rsid w:val="009F59ED"/>
    <w:rsid w:val="009F7043"/>
    <w:rsid w:val="00A00078"/>
    <w:rsid w:val="00A007E1"/>
    <w:rsid w:val="00A019DF"/>
    <w:rsid w:val="00A01B55"/>
    <w:rsid w:val="00A0373D"/>
    <w:rsid w:val="00A10582"/>
    <w:rsid w:val="00A12136"/>
    <w:rsid w:val="00A1221D"/>
    <w:rsid w:val="00A122FC"/>
    <w:rsid w:val="00A1326B"/>
    <w:rsid w:val="00A1632E"/>
    <w:rsid w:val="00A20063"/>
    <w:rsid w:val="00A21B3F"/>
    <w:rsid w:val="00A22423"/>
    <w:rsid w:val="00A2283B"/>
    <w:rsid w:val="00A26BA6"/>
    <w:rsid w:val="00A26F1E"/>
    <w:rsid w:val="00A27C65"/>
    <w:rsid w:val="00A27DC6"/>
    <w:rsid w:val="00A301C8"/>
    <w:rsid w:val="00A429A3"/>
    <w:rsid w:val="00A462B1"/>
    <w:rsid w:val="00A528C3"/>
    <w:rsid w:val="00A52C0A"/>
    <w:rsid w:val="00A52C0B"/>
    <w:rsid w:val="00A5517A"/>
    <w:rsid w:val="00A558DF"/>
    <w:rsid w:val="00A562E8"/>
    <w:rsid w:val="00A56BC2"/>
    <w:rsid w:val="00A65D50"/>
    <w:rsid w:val="00A707AC"/>
    <w:rsid w:val="00A71990"/>
    <w:rsid w:val="00A73EC2"/>
    <w:rsid w:val="00A75036"/>
    <w:rsid w:val="00A769A0"/>
    <w:rsid w:val="00A77B21"/>
    <w:rsid w:val="00A811CB"/>
    <w:rsid w:val="00A81A49"/>
    <w:rsid w:val="00A845D8"/>
    <w:rsid w:val="00A8596C"/>
    <w:rsid w:val="00A871D1"/>
    <w:rsid w:val="00A939BE"/>
    <w:rsid w:val="00A94B87"/>
    <w:rsid w:val="00A95534"/>
    <w:rsid w:val="00A95F77"/>
    <w:rsid w:val="00A972ED"/>
    <w:rsid w:val="00A9732B"/>
    <w:rsid w:val="00A97F8C"/>
    <w:rsid w:val="00AA005F"/>
    <w:rsid w:val="00AA094C"/>
    <w:rsid w:val="00AA21D0"/>
    <w:rsid w:val="00AA40FC"/>
    <w:rsid w:val="00AB0714"/>
    <w:rsid w:val="00AB1CFF"/>
    <w:rsid w:val="00AB3CF1"/>
    <w:rsid w:val="00AB4574"/>
    <w:rsid w:val="00AB5535"/>
    <w:rsid w:val="00AB7654"/>
    <w:rsid w:val="00AD13FD"/>
    <w:rsid w:val="00AD1B2A"/>
    <w:rsid w:val="00AD1FAB"/>
    <w:rsid w:val="00AD2096"/>
    <w:rsid w:val="00AD7427"/>
    <w:rsid w:val="00AE14CC"/>
    <w:rsid w:val="00AE230C"/>
    <w:rsid w:val="00AE412E"/>
    <w:rsid w:val="00AE5C6E"/>
    <w:rsid w:val="00AE7D23"/>
    <w:rsid w:val="00AF28E8"/>
    <w:rsid w:val="00AF3073"/>
    <w:rsid w:val="00AF31C9"/>
    <w:rsid w:val="00AF5FCF"/>
    <w:rsid w:val="00B011C1"/>
    <w:rsid w:val="00B01E6A"/>
    <w:rsid w:val="00B041F8"/>
    <w:rsid w:val="00B14EF9"/>
    <w:rsid w:val="00B14F28"/>
    <w:rsid w:val="00B15A8F"/>
    <w:rsid w:val="00B161D9"/>
    <w:rsid w:val="00B16602"/>
    <w:rsid w:val="00B24BBD"/>
    <w:rsid w:val="00B2694B"/>
    <w:rsid w:val="00B26FF4"/>
    <w:rsid w:val="00B272C4"/>
    <w:rsid w:val="00B3017F"/>
    <w:rsid w:val="00B30E5A"/>
    <w:rsid w:val="00B33136"/>
    <w:rsid w:val="00B376BD"/>
    <w:rsid w:val="00B376C9"/>
    <w:rsid w:val="00B37D86"/>
    <w:rsid w:val="00B40AE2"/>
    <w:rsid w:val="00B40D54"/>
    <w:rsid w:val="00B45284"/>
    <w:rsid w:val="00B464F2"/>
    <w:rsid w:val="00B5167E"/>
    <w:rsid w:val="00B52241"/>
    <w:rsid w:val="00B5405E"/>
    <w:rsid w:val="00B54162"/>
    <w:rsid w:val="00B57005"/>
    <w:rsid w:val="00B570F7"/>
    <w:rsid w:val="00B60A1C"/>
    <w:rsid w:val="00B6482E"/>
    <w:rsid w:val="00B7052B"/>
    <w:rsid w:val="00B72F92"/>
    <w:rsid w:val="00B739ED"/>
    <w:rsid w:val="00B75BF8"/>
    <w:rsid w:val="00B76679"/>
    <w:rsid w:val="00B8055C"/>
    <w:rsid w:val="00B81196"/>
    <w:rsid w:val="00B8376B"/>
    <w:rsid w:val="00B8684F"/>
    <w:rsid w:val="00B90F18"/>
    <w:rsid w:val="00B94964"/>
    <w:rsid w:val="00B951C8"/>
    <w:rsid w:val="00B9534B"/>
    <w:rsid w:val="00BA1DAF"/>
    <w:rsid w:val="00BA25C4"/>
    <w:rsid w:val="00BA2C6F"/>
    <w:rsid w:val="00BA3DAD"/>
    <w:rsid w:val="00BA76BB"/>
    <w:rsid w:val="00BB15BE"/>
    <w:rsid w:val="00BB2EF4"/>
    <w:rsid w:val="00BB4927"/>
    <w:rsid w:val="00BB6C5E"/>
    <w:rsid w:val="00BB7CC7"/>
    <w:rsid w:val="00BC3D6E"/>
    <w:rsid w:val="00BC4627"/>
    <w:rsid w:val="00BC4D40"/>
    <w:rsid w:val="00BC506F"/>
    <w:rsid w:val="00BC608B"/>
    <w:rsid w:val="00BC6DBD"/>
    <w:rsid w:val="00BD04C7"/>
    <w:rsid w:val="00BD2375"/>
    <w:rsid w:val="00BD63E8"/>
    <w:rsid w:val="00BD7604"/>
    <w:rsid w:val="00BE10AB"/>
    <w:rsid w:val="00BE2FBA"/>
    <w:rsid w:val="00BE30C7"/>
    <w:rsid w:val="00BE40BF"/>
    <w:rsid w:val="00BE597F"/>
    <w:rsid w:val="00BF04ED"/>
    <w:rsid w:val="00BF0E76"/>
    <w:rsid w:val="00BF1426"/>
    <w:rsid w:val="00BF2F81"/>
    <w:rsid w:val="00BF5CBF"/>
    <w:rsid w:val="00C03239"/>
    <w:rsid w:val="00C037BC"/>
    <w:rsid w:val="00C0527F"/>
    <w:rsid w:val="00C11606"/>
    <w:rsid w:val="00C133C1"/>
    <w:rsid w:val="00C14655"/>
    <w:rsid w:val="00C2259B"/>
    <w:rsid w:val="00C24E5F"/>
    <w:rsid w:val="00C30E6C"/>
    <w:rsid w:val="00C312B8"/>
    <w:rsid w:val="00C3429D"/>
    <w:rsid w:val="00C34BEB"/>
    <w:rsid w:val="00C357A9"/>
    <w:rsid w:val="00C35850"/>
    <w:rsid w:val="00C40207"/>
    <w:rsid w:val="00C41FCA"/>
    <w:rsid w:val="00C42063"/>
    <w:rsid w:val="00C42398"/>
    <w:rsid w:val="00C5319B"/>
    <w:rsid w:val="00C538F9"/>
    <w:rsid w:val="00C561C6"/>
    <w:rsid w:val="00C56B7A"/>
    <w:rsid w:val="00C56EFE"/>
    <w:rsid w:val="00C57E4C"/>
    <w:rsid w:val="00C60F67"/>
    <w:rsid w:val="00C70604"/>
    <w:rsid w:val="00C721B2"/>
    <w:rsid w:val="00C73B75"/>
    <w:rsid w:val="00C75B50"/>
    <w:rsid w:val="00C83B27"/>
    <w:rsid w:val="00C83D44"/>
    <w:rsid w:val="00C86F3F"/>
    <w:rsid w:val="00C95664"/>
    <w:rsid w:val="00C96D4F"/>
    <w:rsid w:val="00CA02ED"/>
    <w:rsid w:val="00CA0A41"/>
    <w:rsid w:val="00CA3E31"/>
    <w:rsid w:val="00CA4731"/>
    <w:rsid w:val="00CA5287"/>
    <w:rsid w:val="00CA63C4"/>
    <w:rsid w:val="00CB010D"/>
    <w:rsid w:val="00CB0198"/>
    <w:rsid w:val="00CB4E2D"/>
    <w:rsid w:val="00CC3195"/>
    <w:rsid w:val="00CC3553"/>
    <w:rsid w:val="00CC35F7"/>
    <w:rsid w:val="00CC50D3"/>
    <w:rsid w:val="00CD1026"/>
    <w:rsid w:val="00CD2011"/>
    <w:rsid w:val="00CD2A49"/>
    <w:rsid w:val="00CD68D0"/>
    <w:rsid w:val="00CE30E6"/>
    <w:rsid w:val="00CE3753"/>
    <w:rsid w:val="00CE5382"/>
    <w:rsid w:val="00CE64C6"/>
    <w:rsid w:val="00CF2CBB"/>
    <w:rsid w:val="00CF335E"/>
    <w:rsid w:val="00D00864"/>
    <w:rsid w:val="00D00A09"/>
    <w:rsid w:val="00D0333A"/>
    <w:rsid w:val="00D0650B"/>
    <w:rsid w:val="00D0667B"/>
    <w:rsid w:val="00D0711E"/>
    <w:rsid w:val="00D07536"/>
    <w:rsid w:val="00D07904"/>
    <w:rsid w:val="00D11F2F"/>
    <w:rsid w:val="00D128F7"/>
    <w:rsid w:val="00D135CA"/>
    <w:rsid w:val="00D20A39"/>
    <w:rsid w:val="00D211A0"/>
    <w:rsid w:val="00D25CDA"/>
    <w:rsid w:val="00D261B8"/>
    <w:rsid w:val="00D26E5A"/>
    <w:rsid w:val="00D31417"/>
    <w:rsid w:val="00D36BF4"/>
    <w:rsid w:val="00D37D58"/>
    <w:rsid w:val="00D430B6"/>
    <w:rsid w:val="00D619C9"/>
    <w:rsid w:val="00D6492A"/>
    <w:rsid w:val="00D64B0C"/>
    <w:rsid w:val="00D6514B"/>
    <w:rsid w:val="00D6539D"/>
    <w:rsid w:val="00D7006E"/>
    <w:rsid w:val="00D7044C"/>
    <w:rsid w:val="00D70846"/>
    <w:rsid w:val="00D729D3"/>
    <w:rsid w:val="00D72B38"/>
    <w:rsid w:val="00D76626"/>
    <w:rsid w:val="00D80208"/>
    <w:rsid w:val="00D81454"/>
    <w:rsid w:val="00D82966"/>
    <w:rsid w:val="00D9512C"/>
    <w:rsid w:val="00D977B3"/>
    <w:rsid w:val="00D979BE"/>
    <w:rsid w:val="00DA04EC"/>
    <w:rsid w:val="00DA12A7"/>
    <w:rsid w:val="00DA31D7"/>
    <w:rsid w:val="00DA4317"/>
    <w:rsid w:val="00DA6EEA"/>
    <w:rsid w:val="00DA73D9"/>
    <w:rsid w:val="00DB0DF2"/>
    <w:rsid w:val="00DB11D7"/>
    <w:rsid w:val="00DB5B17"/>
    <w:rsid w:val="00DC0A90"/>
    <w:rsid w:val="00DD22CE"/>
    <w:rsid w:val="00DD4818"/>
    <w:rsid w:val="00DD6F2F"/>
    <w:rsid w:val="00DD757B"/>
    <w:rsid w:val="00DD7A8C"/>
    <w:rsid w:val="00DD7B14"/>
    <w:rsid w:val="00DE1BFF"/>
    <w:rsid w:val="00DE2D5F"/>
    <w:rsid w:val="00DE37B5"/>
    <w:rsid w:val="00DE4952"/>
    <w:rsid w:val="00DE7C51"/>
    <w:rsid w:val="00DE7F8F"/>
    <w:rsid w:val="00DF1D08"/>
    <w:rsid w:val="00DF5570"/>
    <w:rsid w:val="00DF6500"/>
    <w:rsid w:val="00E0127E"/>
    <w:rsid w:val="00E016D9"/>
    <w:rsid w:val="00E03ABF"/>
    <w:rsid w:val="00E05A09"/>
    <w:rsid w:val="00E069E6"/>
    <w:rsid w:val="00E07637"/>
    <w:rsid w:val="00E11C35"/>
    <w:rsid w:val="00E14851"/>
    <w:rsid w:val="00E156FD"/>
    <w:rsid w:val="00E21616"/>
    <w:rsid w:val="00E22769"/>
    <w:rsid w:val="00E228F3"/>
    <w:rsid w:val="00E22F25"/>
    <w:rsid w:val="00E25A0E"/>
    <w:rsid w:val="00E26289"/>
    <w:rsid w:val="00E265E3"/>
    <w:rsid w:val="00E30A53"/>
    <w:rsid w:val="00E338CE"/>
    <w:rsid w:val="00E3447B"/>
    <w:rsid w:val="00E368F1"/>
    <w:rsid w:val="00E42745"/>
    <w:rsid w:val="00E42B7E"/>
    <w:rsid w:val="00E463D0"/>
    <w:rsid w:val="00E46B0B"/>
    <w:rsid w:val="00E4758B"/>
    <w:rsid w:val="00E47C17"/>
    <w:rsid w:val="00E52960"/>
    <w:rsid w:val="00E60D81"/>
    <w:rsid w:val="00E636D7"/>
    <w:rsid w:val="00E638FC"/>
    <w:rsid w:val="00E64E95"/>
    <w:rsid w:val="00E6634A"/>
    <w:rsid w:val="00E6784C"/>
    <w:rsid w:val="00E715C9"/>
    <w:rsid w:val="00E71CBC"/>
    <w:rsid w:val="00E72B18"/>
    <w:rsid w:val="00E75754"/>
    <w:rsid w:val="00E7613E"/>
    <w:rsid w:val="00E77E7D"/>
    <w:rsid w:val="00E82226"/>
    <w:rsid w:val="00E83117"/>
    <w:rsid w:val="00E83DF8"/>
    <w:rsid w:val="00E83EED"/>
    <w:rsid w:val="00E84A9D"/>
    <w:rsid w:val="00E8605E"/>
    <w:rsid w:val="00E918B5"/>
    <w:rsid w:val="00E91C40"/>
    <w:rsid w:val="00E92F59"/>
    <w:rsid w:val="00E92FD8"/>
    <w:rsid w:val="00E93D31"/>
    <w:rsid w:val="00E94ECF"/>
    <w:rsid w:val="00E9634F"/>
    <w:rsid w:val="00EA1B46"/>
    <w:rsid w:val="00EA2155"/>
    <w:rsid w:val="00EA2356"/>
    <w:rsid w:val="00EA24B1"/>
    <w:rsid w:val="00EA3418"/>
    <w:rsid w:val="00EA4BB8"/>
    <w:rsid w:val="00EA5E72"/>
    <w:rsid w:val="00EA6377"/>
    <w:rsid w:val="00EB1863"/>
    <w:rsid w:val="00EB2641"/>
    <w:rsid w:val="00EB32C8"/>
    <w:rsid w:val="00EC6CD0"/>
    <w:rsid w:val="00EC741C"/>
    <w:rsid w:val="00EC7661"/>
    <w:rsid w:val="00ED0D77"/>
    <w:rsid w:val="00ED2A7C"/>
    <w:rsid w:val="00ED337A"/>
    <w:rsid w:val="00EE329F"/>
    <w:rsid w:val="00EE3A88"/>
    <w:rsid w:val="00EE6876"/>
    <w:rsid w:val="00EE6959"/>
    <w:rsid w:val="00EF06C2"/>
    <w:rsid w:val="00EF0E49"/>
    <w:rsid w:val="00EF145A"/>
    <w:rsid w:val="00EF2257"/>
    <w:rsid w:val="00EF24D6"/>
    <w:rsid w:val="00EF4C83"/>
    <w:rsid w:val="00EF5950"/>
    <w:rsid w:val="00EF67E8"/>
    <w:rsid w:val="00EF6B8E"/>
    <w:rsid w:val="00F00A55"/>
    <w:rsid w:val="00F01EBC"/>
    <w:rsid w:val="00F028FA"/>
    <w:rsid w:val="00F044A7"/>
    <w:rsid w:val="00F05AAC"/>
    <w:rsid w:val="00F1024F"/>
    <w:rsid w:val="00F10C40"/>
    <w:rsid w:val="00F12895"/>
    <w:rsid w:val="00F13EFA"/>
    <w:rsid w:val="00F145F2"/>
    <w:rsid w:val="00F17005"/>
    <w:rsid w:val="00F20C40"/>
    <w:rsid w:val="00F2222D"/>
    <w:rsid w:val="00F22A8B"/>
    <w:rsid w:val="00F22E6D"/>
    <w:rsid w:val="00F230F9"/>
    <w:rsid w:val="00F253E5"/>
    <w:rsid w:val="00F25E76"/>
    <w:rsid w:val="00F273F2"/>
    <w:rsid w:val="00F3008A"/>
    <w:rsid w:val="00F31AB7"/>
    <w:rsid w:val="00F3223B"/>
    <w:rsid w:val="00F328FA"/>
    <w:rsid w:val="00F356C9"/>
    <w:rsid w:val="00F36295"/>
    <w:rsid w:val="00F37FEA"/>
    <w:rsid w:val="00F41CD2"/>
    <w:rsid w:val="00F4279D"/>
    <w:rsid w:val="00F42E0D"/>
    <w:rsid w:val="00F441B0"/>
    <w:rsid w:val="00F443CF"/>
    <w:rsid w:val="00F47188"/>
    <w:rsid w:val="00F47A53"/>
    <w:rsid w:val="00F50DEF"/>
    <w:rsid w:val="00F5183B"/>
    <w:rsid w:val="00F51DAD"/>
    <w:rsid w:val="00F51F96"/>
    <w:rsid w:val="00F520A6"/>
    <w:rsid w:val="00F52FF8"/>
    <w:rsid w:val="00F552B7"/>
    <w:rsid w:val="00F62562"/>
    <w:rsid w:val="00F6354F"/>
    <w:rsid w:val="00F65F39"/>
    <w:rsid w:val="00F71A12"/>
    <w:rsid w:val="00F71D9A"/>
    <w:rsid w:val="00F747F4"/>
    <w:rsid w:val="00F75EF0"/>
    <w:rsid w:val="00F76CDA"/>
    <w:rsid w:val="00F81F6B"/>
    <w:rsid w:val="00F820BA"/>
    <w:rsid w:val="00F82AE3"/>
    <w:rsid w:val="00F8773B"/>
    <w:rsid w:val="00F87F50"/>
    <w:rsid w:val="00F922A1"/>
    <w:rsid w:val="00F9671A"/>
    <w:rsid w:val="00F96F16"/>
    <w:rsid w:val="00FA441C"/>
    <w:rsid w:val="00FA56D6"/>
    <w:rsid w:val="00FB0DA6"/>
    <w:rsid w:val="00FB1E88"/>
    <w:rsid w:val="00FB21FA"/>
    <w:rsid w:val="00FB2BD6"/>
    <w:rsid w:val="00FB2F86"/>
    <w:rsid w:val="00FB6365"/>
    <w:rsid w:val="00FB7ACF"/>
    <w:rsid w:val="00FC01E6"/>
    <w:rsid w:val="00FC0582"/>
    <w:rsid w:val="00FC1CD3"/>
    <w:rsid w:val="00FC4D9F"/>
    <w:rsid w:val="00FC701A"/>
    <w:rsid w:val="00FC7175"/>
    <w:rsid w:val="00FC78F4"/>
    <w:rsid w:val="00FD10D9"/>
    <w:rsid w:val="00FD12D4"/>
    <w:rsid w:val="00FD321D"/>
    <w:rsid w:val="00FD6C99"/>
    <w:rsid w:val="00FD78DC"/>
    <w:rsid w:val="00FE383A"/>
    <w:rsid w:val="00FE3B18"/>
    <w:rsid w:val="00FE4B0C"/>
    <w:rsid w:val="00FE56D9"/>
    <w:rsid w:val="00FE6AAA"/>
    <w:rsid w:val="00FE71C1"/>
    <w:rsid w:val="00FF2236"/>
    <w:rsid w:val="00FF2431"/>
    <w:rsid w:val="00FF24DE"/>
    <w:rsid w:val="00FF5B09"/>
    <w:rsid w:val="00FF6B8E"/>
    <w:rsid w:val="01022925"/>
    <w:rsid w:val="01031961"/>
    <w:rsid w:val="01051E7B"/>
    <w:rsid w:val="01052C81"/>
    <w:rsid w:val="01054340"/>
    <w:rsid w:val="01076A88"/>
    <w:rsid w:val="01085191"/>
    <w:rsid w:val="01093D9C"/>
    <w:rsid w:val="010C34C3"/>
    <w:rsid w:val="010C5247"/>
    <w:rsid w:val="010D285E"/>
    <w:rsid w:val="010F6171"/>
    <w:rsid w:val="01103495"/>
    <w:rsid w:val="01143299"/>
    <w:rsid w:val="0117074E"/>
    <w:rsid w:val="01170CC4"/>
    <w:rsid w:val="01175D35"/>
    <w:rsid w:val="01177D18"/>
    <w:rsid w:val="01183CAE"/>
    <w:rsid w:val="011B2E93"/>
    <w:rsid w:val="011C1A7A"/>
    <w:rsid w:val="011E7ACF"/>
    <w:rsid w:val="011F2507"/>
    <w:rsid w:val="011F43B2"/>
    <w:rsid w:val="012021C9"/>
    <w:rsid w:val="0120522A"/>
    <w:rsid w:val="01222EB9"/>
    <w:rsid w:val="01225293"/>
    <w:rsid w:val="01226D9B"/>
    <w:rsid w:val="012315F5"/>
    <w:rsid w:val="012350D4"/>
    <w:rsid w:val="012358AB"/>
    <w:rsid w:val="012369BA"/>
    <w:rsid w:val="012414B9"/>
    <w:rsid w:val="01242F9F"/>
    <w:rsid w:val="01252EC2"/>
    <w:rsid w:val="01262298"/>
    <w:rsid w:val="01274F9C"/>
    <w:rsid w:val="01281E30"/>
    <w:rsid w:val="01297698"/>
    <w:rsid w:val="012B5967"/>
    <w:rsid w:val="012B6A5C"/>
    <w:rsid w:val="012D6E96"/>
    <w:rsid w:val="012D7CAA"/>
    <w:rsid w:val="012E1D34"/>
    <w:rsid w:val="012E2541"/>
    <w:rsid w:val="012E59C3"/>
    <w:rsid w:val="012E638A"/>
    <w:rsid w:val="012F3B65"/>
    <w:rsid w:val="01301EA8"/>
    <w:rsid w:val="01322629"/>
    <w:rsid w:val="01330403"/>
    <w:rsid w:val="013415AA"/>
    <w:rsid w:val="01342758"/>
    <w:rsid w:val="01362541"/>
    <w:rsid w:val="01376871"/>
    <w:rsid w:val="0138286B"/>
    <w:rsid w:val="01396544"/>
    <w:rsid w:val="013A4A2E"/>
    <w:rsid w:val="013A5F15"/>
    <w:rsid w:val="013C3889"/>
    <w:rsid w:val="013D5DFB"/>
    <w:rsid w:val="013F7F5A"/>
    <w:rsid w:val="014305CA"/>
    <w:rsid w:val="01431A09"/>
    <w:rsid w:val="01461938"/>
    <w:rsid w:val="01471C8C"/>
    <w:rsid w:val="01472D37"/>
    <w:rsid w:val="0147705D"/>
    <w:rsid w:val="01492543"/>
    <w:rsid w:val="014A0DFA"/>
    <w:rsid w:val="014A2D59"/>
    <w:rsid w:val="014A2FAC"/>
    <w:rsid w:val="014B4F1D"/>
    <w:rsid w:val="01501764"/>
    <w:rsid w:val="01502678"/>
    <w:rsid w:val="01523720"/>
    <w:rsid w:val="015639DF"/>
    <w:rsid w:val="01565FAF"/>
    <w:rsid w:val="01586FED"/>
    <w:rsid w:val="01590456"/>
    <w:rsid w:val="01590CA1"/>
    <w:rsid w:val="015A1545"/>
    <w:rsid w:val="015A6FB8"/>
    <w:rsid w:val="015D0106"/>
    <w:rsid w:val="015E5D76"/>
    <w:rsid w:val="015E694C"/>
    <w:rsid w:val="015F3FCA"/>
    <w:rsid w:val="0160757D"/>
    <w:rsid w:val="016141E8"/>
    <w:rsid w:val="01622733"/>
    <w:rsid w:val="01624A4E"/>
    <w:rsid w:val="01626988"/>
    <w:rsid w:val="01630217"/>
    <w:rsid w:val="016315A9"/>
    <w:rsid w:val="01631FB0"/>
    <w:rsid w:val="016359C1"/>
    <w:rsid w:val="01655E8E"/>
    <w:rsid w:val="01666EDD"/>
    <w:rsid w:val="016B0159"/>
    <w:rsid w:val="016B31DA"/>
    <w:rsid w:val="016D599A"/>
    <w:rsid w:val="016E0EB6"/>
    <w:rsid w:val="016E1669"/>
    <w:rsid w:val="016F6A3C"/>
    <w:rsid w:val="0171304B"/>
    <w:rsid w:val="0172498E"/>
    <w:rsid w:val="017405C4"/>
    <w:rsid w:val="017752E5"/>
    <w:rsid w:val="01784408"/>
    <w:rsid w:val="017B0AF7"/>
    <w:rsid w:val="017E49E7"/>
    <w:rsid w:val="017F05F5"/>
    <w:rsid w:val="017F0A64"/>
    <w:rsid w:val="01801E23"/>
    <w:rsid w:val="018048B0"/>
    <w:rsid w:val="018162C0"/>
    <w:rsid w:val="0182338E"/>
    <w:rsid w:val="018335FE"/>
    <w:rsid w:val="01840BBC"/>
    <w:rsid w:val="01841019"/>
    <w:rsid w:val="018519F2"/>
    <w:rsid w:val="01855A74"/>
    <w:rsid w:val="01862681"/>
    <w:rsid w:val="01863B56"/>
    <w:rsid w:val="018702C0"/>
    <w:rsid w:val="01874D73"/>
    <w:rsid w:val="018863F4"/>
    <w:rsid w:val="01894190"/>
    <w:rsid w:val="018A6A0E"/>
    <w:rsid w:val="018B2354"/>
    <w:rsid w:val="018F5192"/>
    <w:rsid w:val="01903F06"/>
    <w:rsid w:val="01924190"/>
    <w:rsid w:val="01937D7B"/>
    <w:rsid w:val="01944230"/>
    <w:rsid w:val="01950437"/>
    <w:rsid w:val="0195330B"/>
    <w:rsid w:val="01961A10"/>
    <w:rsid w:val="01963E12"/>
    <w:rsid w:val="019746D7"/>
    <w:rsid w:val="0198020B"/>
    <w:rsid w:val="01987896"/>
    <w:rsid w:val="019913C7"/>
    <w:rsid w:val="01995574"/>
    <w:rsid w:val="0199605E"/>
    <w:rsid w:val="019A19EA"/>
    <w:rsid w:val="019A5D66"/>
    <w:rsid w:val="019B5760"/>
    <w:rsid w:val="019D53AD"/>
    <w:rsid w:val="019E3DF5"/>
    <w:rsid w:val="01A279D2"/>
    <w:rsid w:val="01A474BF"/>
    <w:rsid w:val="01A47602"/>
    <w:rsid w:val="01A47C1C"/>
    <w:rsid w:val="01A52628"/>
    <w:rsid w:val="01A656A1"/>
    <w:rsid w:val="01A7778C"/>
    <w:rsid w:val="01A81C15"/>
    <w:rsid w:val="01A837A6"/>
    <w:rsid w:val="01A9678D"/>
    <w:rsid w:val="01AC1E38"/>
    <w:rsid w:val="01AC33EB"/>
    <w:rsid w:val="01AC4820"/>
    <w:rsid w:val="01AC6F23"/>
    <w:rsid w:val="01AE21E7"/>
    <w:rsid w:val="01AE4401"/>
    <w:rsid w:val="01AF3E08"/>
    <w:rsid w:val="01AF6B33"/>
    <w:rsid w:val="01AF6C46"/>
    <w:rsid w:val="01B03DC7"/>
    <w:rsid w:val="01B632E6"/>
    <w:rsid w:val="01B66AFF"/>
    <w:rsid w:val="01B7032E"/>
    <w:rsid w:val="01B8435A"/>
    <w:rsid w:val="01B95593"/>
    <w:rsid w:val="01BA7BE6"/>
    <w:rsid w:val="01BB2C21"/>
    <w:rsid w:val="01BD0587"/>
    <w:rsid w:val="01BD1B31"/>
    <w:rsid w:val="01BE4044"/>
    <w:rsid w:val="01BF04B0"/>
    <w:rsid w:val="01C1331A"/>
    <w:rsid w:val="01C16F86"/>
    <w:rsid w:val="01C657DD"/>
    <w:rsid w:val="01C76162"/>
    <w:rsid w:val="01C76500"/>
    <w:rsid w:val="01C82160"/>
    <w:rsid w:val="01C917F8"/>
    <w:rsid w:val="01C935FC"/>
    <w:rsid w:val="01C939C4"/>
    <w:rsid w:val="01C96302"/>
    <w:rsid w:val="01CA6874"/>
    <w:rsid w:val="01CB2093"/>
    <w:rsid w:val="01CB679F"/>
    <w:rsid w:val="01CC5A57"/>
    <w:rsid w:val="01CD26DC"/>
    <w:rsid w:val="01CD7F27"/>
    <w:rsid w:val="01CE2799"/>
    <w:rsid w:val="01CF325B"/>
    <w:rsid w:val="01CF42F3"/>
    <w:rsid w:val="01CF4828"/>
    <w:rsid w:val="01D04B5F"/>
    <w:rsid w:val="01D103E3"/>
    <w:rsid w:val="01D13C1A"/>
    <w:rsid w:val="01D365C0"/>
    <w:rsid w:val="01D53F20"/>
    <w:rsid w:val="01D72DB0"/>
    <w:rsid w:val="01D840E7"/>
    <w:rsid w:val="01D95D79"/>
    <w:rsid w:val="01DA4CD1"/>
    <w:rsid w:val="01DA4DA8"/>
    <w:rsid w:val="01DC23AD"/>
    <w:rsid w:val="01DC7DA7"/>
    <w:rsid w:val="01DD3446"/>
    <w:rsid w:val="01DF0023"/>
    <w:rsid w:val="01E1185A"/>
    <w:rsid w:val="01E158A2"/>
    <w:rsid w:val="01E208C5"/>
    <w:rsid w:val="01E262AF"/>
    <w:rsid w:val="01E26879"/>
    <w:rsid w:val="01E34664"/>
    <w:rsid w:val="01E40D49"/>
    <w:rsid w:val="01E4542B"/>
    <w:rsid w:val="01E86155"/>
    <w:rsid w:val="01E86199"/>
    <w:rsid w:val="01E97F54"/>
    <w:rsid w:val="01F04FD2"/>
    <w:rsid w:val="01F36926"/>
    <w:rsid w:val="01F43A2B"/>
    <w:rsid w:val="01F44B57"/>
    <w:rsid w:val="01F45850"/>
    <w:rsid w:val="01F50AF8"/>
    <w:rsid w:val="01F55214"/>
    <w:rsid w:val="01F61490"/>
    <w:rsid w:val="01F738EE"/>
    <w:rsid w:val="01F8777D"/>
    <w:rsid w:val="01F9066A"/>
    <w:rsid w:val="01F96C2E"/>
    <w:rsid w:val="01FA4B33"/>
    <w:rsid w:val="01FC27B4"/>
    <w:rsid w:val="01FE7119"/>
    <w:rsid w:val="01FF1618"/>
    <w:rsid w:val="01FF1B67"/>
    <w:rsid w:val="02006450"/>
    <w:rsid w:val="02011FFF"/>
    <w:rsid w:val="02015190"/>
    <w:rsid w:val="02037B9B"/>
    <w:rsid w:val="020568FD"/>
    <w:rsid w:val="02060ECE"/>
    <w:rsid w:val="020705DA"/>
    <w:rsid w:val="0208549B"/>
    <w:rsid w:val="020F4092"/>
    <w:rsid w:val="020F55FF"/>
    <w:rsid w:val="020F7FBF"/>
    <w:rsid w:val="0212289E"/>
    <w:rsid w:val="021319D9"/>
    <w:rsid w:val="021570BC"/>
    <w:rsid w:val="02157B8C"/>
    <w:rsid w:val="02177198"/>
    <w:rsid w:val="021B2394"/>
    <w:rsid w:val="021F1FE0"/>
    <w:rsid w:val="021F32EF"/>
    <w:rsid w:val="021F3A1D"/>
    <w:rsid w:val="02212623"/>
    <w:rsid w:val="02233196"/>
    <w:rsid w:val="02241977"/>
    <w:rsid w:val="02241BAE"/>
    <w:rsid w:val="02260B26"/>
    <w:rsid w:val="022853A7"/>
    <w:rsid w:val="022A212B"/>
    <w:rsid w:val="022A7712"/>
    <w:rsid w:val="022C26B6"/>
    <w:rsid w:val="022C4656"/>
    <w:rsid w:val="022E4770"/>
    <w:rsid w:val="022F0770"/>
    <w:rsid w:val="0230156F"/>
    <w:rsid w:val="02302A5E"/>
    <w:rsid w:val="0230311F"/>
    <w:rsid w:val="02304670"/>
    <w:rsid w:val="02317463"/>
    <w:rsid w:val="02324EAF"/>
    <w:rsid w:val="02334319"/>
    <w:rsid w:val="02335B91"/>
    <w:rsid w:val="023678C7"/>
    <w:rsid w:val="02375C86"/>
    <w:rsid w:val="023778DB"/>
    <w:rsid w:val="02377963"/>
    <w:rsid w:val="023A5899"/>
    <w:rsid w:val="023B55BD"/>
    <w:rsid w:val="023B73D2"/>
    <w:rsid w:val="023C6AE1"/>
    <w:rsid w:val="023E1B0B"/>
    <w:rsid w:val="023E2109"/>
    <w:rsid w:val="023F19CB"/>
    <w:rsid w:val="0240183A"/>
    <w:rsid w:val="0240776D"/>
    <w:rsid w:val="02412934"/>
    <w:rsid w:val="02416740"/>
    <w:rsid w:val="02417055"/>
    <w:rsid w:val="02417101"/>
    <w:rsid w:val="02432BB8"/>
    <w:rsid w:val="024379D5"/>
    <w:rsid w:val="02453824"/>
    <w:rsid w:val="0248539C"/>
    <w:rsid w:val="024A14E8"/>
    <w:rsid w:val="024A7F86"/>
    <w:rsid w:val="024C50A9"/>
    <w:rsid w:val="024D05D0"/>
    <w:rsid w:val="024D3FAD"/>
    <w:rsid w:val="02501F92"/>
    <w:rsid w:val="025023A9"/>
    <w:rsid w:val="02517468"/>
    <w:rsid w:val="0252150A"/>
    <w:rsid w:val="02527C82"/>
    <w:rsid w:val="02531C9E"/>
    <w:rsid w:val="0253545E"/>
    <w:rsid w:val="025365A2"/>
    <w:rsid w:val="02537676"/>
    <w:rsid w:val="0254259C"/>
    <w:rsid w:val="02591A05"/>
    <w:rsid w:val="02594239"/>
    <w:rsid w:val="02594F0D"/>
    <w:rsid w:val="025A0C6B"/>
    <w:rsid w:val="025A6899"/>
    <w:rsid w:val="025B1922"/>
    <w:rsid w:val="025B76C1"/>
    <w:rsid w:val="025C1C83"/>
    <w:rsid w:val="025D7720"/>
    <w:rsid w:val="025E62DF"/>
    <w:rsid w:val="025E78BB"/>
    <w:rsid w:val="025F192C"/>
    <w:rsid w:val="025F41F6"/>
    <w:rsid w:val="025F6571"/>
    <w:rsid w:val="025F6D6E"/>
    <w:rsid w:val="026067AA"/>
    <w:rsid w:val="0261231C"/>
    <w:rsid w:val="02633129"/>
    <w:rsid w:val="02635AF8"/>
    <w:rsid w:val="02642198"/>
    <w:rsid w:val="02656FFC"/>
    <w:rsid w:val="0266042C"/>
    <w:rsid w:val="02677DBA"/>
    <w:rsid w:val="0268745D"/>
    <w:rsid w:val="02693551"/>
    <w:rsid w:val="02696BE4"/>
    <w:rsid w:val="026A1944"/>
    <w:rsid w:val="026C2FDA"/>
    <w:rsid w:val="026E2746"/>
    <w:rsid w:val="026E4144"/>
    <w:rsid w:val="026F174B"/>
    <w:rsid w:val="02703F39"/>
    <w:rsid w:val="027133DC"/>
    <w:rsid w:val="02723F6A"/>
    <w:rsid w:val="02727F03"/>
    <w:rsid w:val="02741D41"/>
    <w:rsid w:val="0274476A"/>
    <w:rsid w:val="02753546"/>
    <w:rsid w:val="027570C3"/>
    <w:rsid w:val="02764C47"/>
    <w:rsid w:val="02767D55"/>
    <w:rsid w:val="027759D8"/>
    <w:rsid w:val="02782421"/>
    <w:rsid w:val="02790910"/>
    <w:rsid w:val="027A5E88"/>
    <w:rsid w:val="027C256A"/>
    <w:rsid w:val="027D52E5"/>
    <w:rsid w:val="027E0078"/>
    <w:rsid w:val="027F43ED"/>
    <w:rsid w:val="027F6567"/>
    <w:rsid w:val="027F7D4F"/>
    <w:rsid w:val="02807B0A"/>
    <w:rsid w:val="02825E9A"/>
    <w:rsid w:val="028465C3"/>
    <w:rsid w:val="02852079"/>
    <w:rsid w:val="028620B0"/>
    <w:rsid w:val="028761BC"/>
    <w:rsid w:val="028914E6"/>
    <w:rsid w:val="02894087"/>
    <w:rsid w:val="028B7EDB"/>
    <w:rsid w:val="028C378A"/>
    <w:rsid w:val="028D0FCB"/>
    <w:rsid w:val="028E5659"/>
    <w:rsid w:val="028F6FD8"/>
    <w:rsid w:val="02906457"/>
    <w:rsid w:val="029203E3"/>
    <w:rsid w:val="029230D3"/>
    <w:rsid w:val="02953B91"/>
    <w:rsid w:val="02962F15"/>
    <w:rsid w:val="029709D5"/>
    <w:rsid w:val="029A4F9F"/>
    <w:rsid w:val="029B505C"/>
    <w:rsid w:val="029C2C1A"/>
    <w:rsid w:val="029D02AA"/>
    <w:rsid w:val="029D0A62"/>
    <w:rsid w:val="029F790C"/>
    <w:rsid w:val="02A02928"/>
    <w:rsid w:val="02A15138"/>
    <w:rsid w:val="02A44CB3"/>
    <w:rsid w:val="02A60D8A"/>
    <w:rsid w:val="02A6497E"/>
    <w:rsid w:val="02A668F7"/>
    <w:rsid w:val="02A76D47"/>
    <w:rsid w:val="02AA77F4"/>
    <w:rsid w:val="02AB4544"/>
    <w:rsid w:val="02AB4846"/>
    <w:rsid w:val="02AB7083"/>
    <w:rsid w:val="02AE21D6"/>
    <w:rsid w:val="02AE7902"/>
    <w:rsid w:val="02B144A4"/>
    <w:rsid w:val="02B16034"/>
    <w:rsid w:val="02B2099C"/>
    <w:rsid w:val="02B64A6F"/>
    <w:rsid w:val="02B701CB"/>
    <w:rsid w:val="02B7449B"/>
    <w:rsid w:val="02B74584"/>
    <w:rsid w:val="02B93279"/>
    <w:rsid w:val="02BA13BA"/>
    <w:rsid w:val="02BA55D2"/>
    <w:rsid w:val="02C10427"/>
    <w:rsid w:val="02C12E3E"/>
    <w:rsid w:val="02C14D1D"/>
    <w:rsid w:val="02C447F6"/>
    <w:rsid w:val="02C67FF8"/>
    <w:rsid w:val="02C72289"/>
    <w:rsid w:val="02C7778D"/>
    <w:rsid w:val="02C8079C"/>
    <w:rsid w:val="02C87BC0"/>
    <w:rsid w:val="02C90789"/>
    <w:rsid w:val="02C96D3F"/>
    <w:rsid w:val="02C979E4"/>
    <w:rsid w:val="02CC2BC3"/>
    <w:rsid w:val="02CD336B"/>
    <w:rsid w:val="02CD470B"/>
    <w:rsid w:val="02CD5E4E"/>
    <w:rsid w:val="02CD7CCE"/>
    <w:rsid w:val="02D0509F"/>
    <w:rsid w:val="02D06D93"/>
    <w:rsid w:val="02D21050"/>
    <w:rsid w:val="02D4069A"/>
    <w:rsid w:val="02D4141C"/>
    <w:rsid w:val="02D460EC"/>
    <w:rsid w:val="02D5142A"/>
    <w:rsid w:val="02D64B65"/>
    <w:rsid w:val="02D655C9"/>
    <w:rsid w:val="02D71EAA"/>
    <w:rsid w:val="02D814A8"/>
    <w:rsid w:val="02D94E83"/>
    <w:rsid w:val="02D9504E"/>
    <w:rsid w:val="02DA1611"/>
    <w:rsid w:val="02DB1756"/>
    <w:rsid w:val="02DB70E7"/>
    <w:rsid w:val="02DC06F7"/>
    <w:rsid w:val="02DC340E"/>
    <w:rsid w:val="02DC534A"/>
    <w:rsid w:val="02DD0C44"/>
    <w:rsid w:val="02DD72F6"/>
    <w:rsid w:val="02DE58DA"/>
    <w:rsid w:val="02E320A5"/>
    <w:rsid w:val="02E362D6"/>
    <w:rsid w:val="02E41A5D"/>
    <w:rsid w:val="02E46D52"/>
    <w:rsid w:val="02E5401B"/>
    <w:rsid w:val="02E56565"/>
    <w:rsid w:val="02E56E4E"/>
    <w:rsid w:val="02E7769B"/>
    <w:rsid w:val="02E864F8"/>
    <w:rsid w:val="02E92307"/>
    <w:rsid w:val="02E94ABE"/>
    <w:rsid w:val="02E94F24"/>
    <w:rsid w:val="02E9578C"/>
    <w:rsid w:val="02EA6A54"/>
    <w:rsid w:val="02EA7169"/>
    <w:rsid w:val="02EB38D5"/>
    <w:rsid w:val="02EC7A78"/>
    <w:rsid w:val="02ED4265"/>
    <w:rsid w:val="02EF4D5E"/>
    <w:rsid w:val="02F158A1"/>
    <w:rsid w:val="02F40338"/>
    <w:rsid w:val="02F64AEF"/>
    <w:rsid w:val="02F83BF0"/>
    <w:rsid w:val="02FA0569"/>
    <w:rsid w:val="02FA2578"/>
    <w:rsid w:val="02FB774E"/>
    <w:rsid w:val="030055C3"/>
    <w:rsid w:val="03010412"/>
    <w:rsid w:val="03025CE1"/>
    <w:rsid w:val="03031884"/>
    <w:rsid w:val="03036DCE"/>
    <w:rsid w:val="03040505"/>
    <w:rsid w:val="0305509E"/>
    <w:rsid w:val="03056C47"/>
    <w:rsid w:val="03060104"/>
    <w:rsid w:val="03066937"/>
    <w:rsid w:val="03087E1E"/>
    <w:rsid w:val="03095378"/>
    <w:rsid w:val="030D1168"/>
    <w:rsid w:val="030E2BCB"/>
    <w:rsid w:val="030E2ECC"/>
    <w:rsid w:val="030F3344"/>
    <w:rsid w:val="030F6D4D"/>
    <w:rsid w:val="03100740"/>
    <w:rsid w:val="031217EF"/>
    <w:rsid w:val="03123621"/>
    <w:rsid w:val="03146F63"/>
    <w:rsid w:val="03171B7C"/>
    <w:rsid w:val="031837FB"/>
    <w:rsid w:val="03183EEA"/>
    <w:rsid w:val="031934BC"/>
    <w:rsid w:val="031A07DE"/>
    <w:rsid w:val="031B10CF"/>
    <w:rsid w:val="031B28E3"/>
    <w:rsid w:val="031C6AB8"/>
    <w:rsid w:val="031D2978"/>
    <w:rsid w:val="031E6984"/>
    <w:rsid w:val="031F3362"/>
    <w:rsid w:val="031F6AD5"/>
    <w:rsid w:val="03237330"/>
    <w:rsid w:val="032410DF"/>
    <w:rsid w:val="03247D7B"/>
    <w:rsid w:val="032757FB"/>
    <w:rsid w:val="032B32EE"/>
    <w:rsid w:val="032C1A92"/>
    <w:rsid w:val="032C7D62"/>
    <w:rsid w:val="032D1EB9"/>
    <w:rsid w:val="032D41F7"/>
    <w:rsid w:val="032D79DF"/>
    <w:rsid w:val="032E2680"/>
    <w:rsid w:val="032F0896"/>
    <w:rsid w:val="03322FA9"/>
    <w:rsid w:val="033261FA"/>
    <w:rsid w:val="03331A4F"/>
    <w:rsid w:val="03346040"/>
    <w:rsid w:val="033536E8"/>
    <w:rsid w:val="0336204C"/>
    <w:rsid w:val="03364BFF"/>
    <w:rsid w:val="03377A9C"/>
    <w:rsid w:val="03381DD2"/>
    <w:rsid w:val="033938EA"/>
    <w:rsid w:val="033A25F6"/>
    <w:rsid w:val="033A76B6"/>
    <w:rsid w:val="033D4E5C"/>
    <w:rsid w:val="033D6FAE"/>
    <w:rsid w:val="033F4CEB"/>
    <w:rsid w:val="03435DA9"/>
    <w:rsid w:val="034370AE"/>
    <w:rsid w:val="03437AA1"/>
    <w:rsid w:val="034437F1"/>
    <w:rsid w:val="03445982"/>
    <w:rsid w:val="034535FC"/>
    <w:rsid w:val="03453BC2"/>
    <w:rsid w:val="03454251"/>
    <w:rsid w:val="03455C04"/>
    <w:rsid w:val="034603F0"/>
    <w:rsid w:val="0346405B"/>
    <w:rsid w:val="034750A7"/>
    <w:rsid w:val="03475964"/>
    <w:rsid w:val="03486EC8"/>
    <w:rsid w:val="034D3115"/>
    <w:rsid w:val="034D6719"/>
    <w:rsid w:val="03505C5B"/>
    <w:rsid w:val="0351201B"/>
    <w:rsid w:val="03526D2F"/>
    <w:rsid w:val="0353450D"/>
    <w:rsid w:val="03540B3D"/>
    <w:rsid w:val="035934F2"/>
    <w:rsid w:val="035978C5"/>
    <w:rsid w:val="035A35D0"/>
    <w:rsid w:val="035B16A2"/>
    <w:rsid w:val="035C64B6"/>
    <w:rsid w:val="035D6AF9"/>
    <w:rsid w:val="035F1A2E"/>
    <w:rsid w:val="035F7B7B"/>
    <w:rsid w:val="03613F47"/>
    <w:rsid w:val="03617A2C"/>
    <w:rsid w:val="03626D64"/>
    <w:rsid w:val="03633EC6"/>
    <w:rsid w:val="03637CD1"/>
    <w:rsid w:val="036512E7"/>
    <w:rsid w:val="03651F96"/>
    <w:rsid w:val="03653A29"/>
    <w:rsid w:val="03657158"/>
    <w:rsid w:val="03696F2C"/>
    <w:rsid w:val="036A698F"/>
    <w:rsid w:val="036C540B"/>
    <w:rsid w:val="036D11CE"/>
    <w:rsid w:val="036F1BEE"/>
    <w:rsid w:val="03714AF6"/>
    <w:rsid w:val="037200EC"/>
    <w:rsid w:val="03734420"/>
    <w:rsid w:val="03735D49"/>
    <w:rsid w:val="03754104"/>
    <w:rsid w:val="03754EAE"/>
    <w:rsid w:val="03767382"/>
    <w:rsid w:val="03771D7D"/>
    <w:rsid w:val="03772016"/>
    <w:rsid w:val="03772F11"/>
    <w:rsid w:val="03782E0B"/>
    <w:rsid w:val="03787D50"/>
    <w:rsid w:val="037C3038"/>
    <w:rsid w:val="038063D0"/>
    <w:rsid w:val="03811D38"/>
    <w:rsid w:val="03813312"/>
    <w:rsid w:val="03822B2C"/>
    <w:rsid w:val="03850E27"/>
    <w:rsid w:val="03872D06"/>
    <w:rsid w:val="03877AA0"/>
    <w:rsid w:val="03880F6F"/>
    <w:rsid w:val="038A12AA"/>
    <w:rsid w:val="038B758B"/>
    <w:rsid w:val="038C3B00"/>
    <w:rsid w:val="038C7FB6"/>
    <w:rsid w:val="038E6D95"/>
    <w:rsid w:val="038F27EB"/>
    <w:rsid w:val="03900C58"/>
    <w:rsid w:val="0392374C"/>
    <w:rsid w:val="039266F4"/>
    <w:rsid w:val="03955735"/>
    <w:rsid w:val="0396701B"/>
    <w:rsid w:val="03985786"/>
    <w:rsid w:val="0399320C"/>
    <w:rsid w:val="0399642C"/>
    <w:rsid w:val="039979DC"/>
    <w:rsid w:val="03997E54"/>
    <w:rsid w:val="03997E85"/>
    <w:rsid w:val="039A27CE"/>
    <w:rsid w:val="039B3B5D"/>
    <w:rsid w:val="039B427D"/>
    <w:rsid w:val="039D7AD9"/>
    <w:rsid w:val="03A05CFC"/>
    <w:rsid w:val="03A133A9"/>
    <w:rsid w:val="03A22719"/>
    <w:rsid w:val="03A37491"/>
    <w:rsid w:val="03A63C8B"/>
    <w:rsid w:val="03A6768D"/>
    <w:rsid w:val="03A7245C"/>
    <w:rsid w:val="03A750F7"/>
    <w:rsid w:val="03A8419D"/>
    <w:rsid w:val="03A90E88"/>
    <w:rsid w:val="03A92CFC"/>
    <w:rsid w:val="03AA3173"/>
    <w:rsid w:val="03AA5EFA"/>
    <w:rsid w:val="03AB4D86"/>
    <w:rsid w:val="03AB6556"/>
    <w:rsid w:val="03AC49DD"/>
    <w:rsid w:val="03AC6965"/>
    <w:rsid w:val="03AE0692"/>
    <w:rsid w:val="03AF79CE"/>
    <w:rsid w:val="03B06DA0"/>
    <w:rsid w:val="03B0764D"/>
    <w:rsid w:val="03B12374"/>
    <w:rsid w:val="03B135A2"/>
    <w:rsid w:val="03B14E23"/>
    <w:rsid w:val="03B6003A"/>
    <w:rsid w:val="03B64ED6"/>
    <w:rsid w:val="03B66997"/>
    <w:rsid w:val="03B8109B"/>
    <w:rsid w:val="03BB5CFE"/>
    <w:rsid w:val="03BD46AB"/>
    <w:rsid w:val="03BE3725"/>
    <w:rsid w:val="03C11582"/>
    <w:rsid w:val="03C152D6"/>
    <w:rsid w:val="03C32A07"/>
    <w:rsid w:val="03C3413D"/>
    <w:rsid w:val="03C57198"/>
    <w:rsid w:val="03C77283"/>
    <w:rsid w:val="03C8005F"/>
    <w:rsid w:val="03CB36B9"/>
    <w:rsid w:val="03CC2507"/>
    <w:rsid w:val="03CD09A7"/>
    <w:rsid w:val="03CD3A45"/>
    <w:rsid w:val="03CD7EA8"/>
    <w:rsid w:val="03CF25FA"/>
    <w:rsid w:val="03D038CF"/>
    <w:rsid w:val="03D06A81"/>
    <w:rsid w:val="03D100F1"/>
    <w:rsid w:val="03D2005D"/>
    <w:rsid w:val="03D4789C"/>
    <w:rsid w:val="03D8495C"/>
    <w:rsid w:val="03DB28CF"/>
    <w:rsid w:val="03DB3288"/>
    <w:rsid w:val="03DC3C8B"/>
    <w:rsid w:val="03DD7BBF"/>
    <w:rsid w:val="03DE282B"/>
    <w:rsid w:val="03DE6E4C"/>
    <w:rsid w:val="03E04C2A"/>
    <w:rsid w:val="03E04C76"/>
    <w:rsid w:val="03E100A6"/>
    <w:rsid w:val="03E50B56"/>
    <w:rsid w:val="03E56465"/>
    <w:rsid w:val="03E66DC9"/>
    <w:rsid w:val="03E9016A"/>
    <w:rsid w:val="03EA0CF9"/>
    <w:rsid w:val="03EE363D"/>
    <w:rsid w:val="03F010BF"/>
    <w:rsid w:val="03F16D7D"/>
    <w:rsid w:val="03F27B40"/>
    <w:rsid w:val="03F36509"/>
    <w:rsid w:val="03F365BB"/>
    <w:rsid w:val="03F42AA0"/>
    <w:rsid w:val="03F63348"/>
    <w:rsid w:val="03F662E4"/>
    <w:rsid w:val="03F77A42"/>
    <w:rsid w:val="03F96F64"/>
    <w:rsid w:val="03FA7088"/>
    <w:rsid w:val="03FC2C05"/>
    <w:rsid w:val="03FE6B28"/>
    <w:rsid w:val="03FF3BD8"/>
    <w:rsid w:val="04011FB5"/>
    <w:rsid w:val="0401751B"/>
    <w:rsid w:val="04032EFE"/>
    <w:rsid w:val="040352CB"/>
    <w:rsid w:val="04042981"/>
    <w:rsid w:val="0405188D"/>
    <w:rsid w:val="040605BD"/>
    <w:rsid w:val="040638CD"/>
    <w:rsid w:val="040663CE"/>
    <w:rsid w:val="040727F4"/>
    <w:rsid w:val="0408639B"/>
    <w:rsid w:val="04095171"/>
    <w:rsid w:val="04097FB3"/>
    <w:rsid w:val="040B2D0F"/>
    <w:rsid w:val="040C3BAA"/>
    <w:rsid w:val="040D159D"/>
    <w:rsid w:val="040D543C"/>
    <w:rsid w:val="040D570F"/>
    <w:rsid w:val="040E3D3B"/>
    <w:rsid w:val="040F7DBC"/>
    <w:rsid w:val="04104460"/>
    <w:rsid w:val="041116F2"/>
    <w:rsid w:val="04111783"/>
    <w:rsid w:val="041536B6"/>
    <w:rsid w:val="04155245"/>
    <w:rsid w:val="04156255"/>
    <w:rsid w:val="041579DC"/>
    <w:rsid w:val="04160513"/>
    <w:rsid w:val="0419488B"/>
    <w:rsid w:val="04196947"/>
    <w:rsid w:val="041A0095"/>
    <w:rsid w:val="041C476D"/>
    <w:rsid w:val="041E20E5"/>
    <w:rsid w:val="041F3C7E"/>
    <w:rsid w:val="04203D3B"/>
    <w:rsid w:val="04212B5A"/>
    <w:rsid w:val="042135AA"/>
    <w:rsid w:val="04221F13"/>
    <w:rsid w:val="042222BF"/>
    <w:rsid w:val="042314C8"/>
    <w:rsid w:val="04234917"/>
    <w:rsid w:val="04236603"/>
    <w:rsid w:val="04267747"/>
    <w:rsid w:val="042B4270"/>
    <w:rsid w:val="042B4EC5"/>
    <w:rsid w:val="042B7E03"/>
    <w:rsid w:val="042C2CBB"/>
    <w:rsid w:val="042C32FB"/>
    <w:rsid w:val="042C725F"/>
    <w:rsid w:val="042E34AA"/>
    <w:rsid w:val="0430232D"/>
    <w:rsid w:val="04335ADB"/>
    <w:rsid w:val="04340790"/>
    <w:rsid w:val="04355BBD"/>
    <w:rsid w:val="04361D36"/>
    <w:rsid w:val="04386861"/>
    <w:rsid w:val="04396B07"/>
    <w:rsid w:val="043A62D5"/>
    <w:rsid w:val="043B529E"/>
    <w:rsid w:val="043C6610"/>
    <w:rsid w:val="043D0B52"/>
    <w:rsid w:val="043F143A"/>
    <w:rsid w:val="043F489D"/>
    <w:rsid w:val="044001D7"/>
    <w:rsid w:val="04403C7E"/>
    <w:rsid w:val="04413A14"/>
    <w:rsid w:val="04431B56"/>
    <w:rsid w:val="04434B12"/>
    <w:rsid w:val="04435017"/>
    <w:rsid w:val="0445584F"/>
    <w:rsid w:val="044751E0"/>
    <w:rsid w:val="04476412"/>
    <w:rsid w:val="04477482"/>
    <w:rsid w:val="0448151B"/>
    <w:rsid w:val="04483B20"/>
    <w:rsid w:val="0449057E"/>
    <w:rsid w:val="04492EE8"/>
    <w:rsid w:val="044C1A98"/>
    <w:rsid w:val="044C3071"/>
    <w:rsid w:val="044E1D08"/>
    <w:rsid w:val="044E45E4"/>
    <w:rsid w:val="044F15C1"/>
    <w:rsid w:val="04501965"/>
    <w:rsid w:val="04502310"/>
    <w:rsid w:val="04514496"/>
    <w:rsid w:val="045208E0"/>
    <w:rsid w:val="04525A91"/>
    <w:rsid w:val="04530A6D"/>
    <w:rsid w:val="04534371"/>
    <w:rsid w:val="04565847"/>
    <w:rsid w:val="045672DA"/>
    <w:rsid w:val="045761C0"/>
    <w:rsid w:val="0459150D"/>
    <w:rsid w:val="045A120E"/>
    <w:rsid w:val="045A2E91"/>
    <w:rsid w:val="045E31D2"/>
    <w:rsid w:val="045E4671"/>
    <w:rsid w:val="045F3115"/>
    <w:rsid w:val="04600F86"/>
    <w:rsid w:val="046027DD"/>
    <w:rsid w:val="04612BC4"/>
    <w:rsid w:val="0462029E"/>
    <w:rsid w:val="04630B6D"/>
    <w:rsid w:val="04645C71"/>
    <w:rsid w:val="046562BF"/>
    <w:rsid w:val="04657F09"/>
    <w:rsid w:val="04672BD1"/>
    <w:rsid w:val="046767F7"/>
    <w:rsid w:val="04677566"/>
    <w:rsid w:val="04683EBD"/>
    <w:rsid w:val="04690741"/>
    <w:rsid w:val="046A786F"/>
    <w:rsid w:val="046D44FA"/>
    <w:rsid w:val="046F2FB8"/>
    <w:rsid w:val="047029B9"/>
    <w:rsid w:val="047045DC"/>
    <w:rsid w:val="04711F96"/>
    <w:rsid w:val="047177AE"/>
    <w:rsid w:val="047250D9"/>
    <w:rsid w:val="04735C91"/>
    <w:rsid w:val="04740007"/>
    <w:rsid w:val="0474724A"/>
    <w:rsid w:val="04755E98"/>
    <w:rsid w:val="04762F50"/>
    <w:rsid w:val="04770476"/>
    <w:rsid w:val="04777253"/>
    <w:rsid w:val="04781AED"/>
    <w:rsid w:val="0478583A"/>
    <w:rsid w:val="047862F4"/>
    <w:rsid w:val="047A52E6"/>
    <w:rsid w:val="047B495C"/>
    <w:rsid w:val="047C0CDB"/>
    <w:rsid w:val="047C16CB"/>
    <w:rsid w:val="047C42F6"/>
    <w:rsid w:val="047C4F2C"/>
    <w:rsid w:val="047F1905"/>
    <w:rsid w:val="047F3420"/>
    <w:rsid w:val="047F3B5C"/>
    <w:rsid w:val="04817024"/>
    <w:rsid w:val="04845F63"/>
    <w:rsid w:val="04850319"/>
    <w:rsid w:val="048641FF"/>
    <w:rsid w:val="04865EEB"/>
    <w:rsid w:val="04882FA8"/>
    <w:rsid w:val="0488695E"/>
    <w:rsid w:val="0489611E"/>
    <w:rsid w:val="048B45F3"/>
    <w:rsid w:val="048C2298"/>
    <w:rsid w:val="048C282C"/>
    <w:rsid w:val="04911073"/>
    <w:rsid w:val="0491276B"/>
    <w:rsid w:val="049203AC"/>
    <w:rsid w:val="04921E74"/>
    <w:rsid w:val="04941F0F"/>
    <w:rsid w:val="049568EF"/>
    <w:rsid w:val="04962BFD"/>
    <w:rsid w:val="04965DE6"/>
    <w:rsid w:val="049863CA"/>
    <w:rsid w:val="04992820"/>
    <w:rsid w:val="049A624F"/>
    <w:rsid w:val="049A7084"/>
    <w:rsid w:val="049C0181"/>
    <w:rsid w:val="049C6F44"/>
    <w:rsid w:val="049D453C"/>
    <w:rsid w:val="049F04B7"/>
    <w:rsid w:val="049F1BF6"/>
    <w:rsid w:val="049F390D"/>
    <w:rsid w:val="04A268DB"/>
    <w:rsid w:val="04A2795E"/>
    <w:rsid w:val="04A4183C"/>
    <w:rsid w:val="04A44610"/>
    <w:rsid w:val="04A73570"/>
    <w:rsid w:val="04A74142"/>
    <w:rsid w:val="04A7688C"/>
    <w:rsid w:val="04A83400"/>
    <w:rsid w:val="04A83528"/>
    <w:rsid w:val="04AA1004"/>
    <w:rsid w:val="04AA6FA3"/>
    <w:rsid w:val="04AB1C69"/>
    <w:rsid w:val="04AB6915"/>
    <w:rsid w:val="04AB78AA"/>
    <w:rsid w:val="04AC1366"/>
    <w:rsid w:val="04AC2223"/>
    <w:rsid w:val="04AE1F7A"/>
    <w:rsid w:val="04AE673F"/>
    <w:rsid w:val="04AF142E"/>
    <w:rsid w:val="04B026EA"/>
    <w:rsid w:val="04B1024A"/>
    <w:rsid w:val="04B20453"/>
    <w:rsid w:val="04B31929"/>
    <w:rsid w:val="04B34AD7"/>
    <w:rsid w:val="04B40959"/>
    <w:rsid w:val="04B42386"/>
    <w:rsid w:val="04B47FDD"/>
    <w:rsid w:val="04B52E81"/>
    <w:rsid w:val="04B71078"/>
    <w:rsid w:val="04B73B44"/>
    <w:rsid w:val="04B77D14"/>
    <w:rsid w:val="04B80C7D"/>
    <w:rsid w:val="04B82066"/>
    <w:rsid w:val="04B90AD1"/>
    <w:rsid w:val="04B93999"/>
    <w:rsid w:val="04BC3AEF"/>
    <w:rsid w:val="04BD7ED7"/>
    <w:rsid w:val="04BE5C07"/>
    <w:rsid w:val="04BE771D"/>
    <w:rsid w:val="04BF4A08"/>
    <w:rsid w:val="04C04690"/>
    <w:rsid w:val="04C04844"/>
    <w:rsid w:val="04C42A23"/>
    <w:rsid w:val="04C6712E"/>
    <w:rsid w:val="04C825EA"/>
    <w:rsid w:val="04CC49B3"/>
    <w:rsid w:val="04CE45FF"/>
    <w:rsid w:val="04CF07D1"/>
    <w:rsid w:val="04D01DC3"/>
    <w:rsid w:val="04D157E8"/>
    <w:rsid w:val="04D328EB"/>
    <w:rsid w:val="04D4092D"/>
    <w:rsid w:val="04D52927"/>
    <w:rsid w:val="04D52E19"/>
    <w:rsid w:val="04D53C4F"/>
    <w:rsid w:val="04D704A7"/>
    <w:rsid w:val="04D7648C"/>
    <w:rsid w:val="04D86C6B"/>
    <w:rsid w:val="04D92FDE"/>
    <w:rsid w:val="04DB37F6"/>
    <w:rsid w:val="04DB7FBF"/>
    <w:rsid w:val="04DE3502"/>
    <w:rsid w:val="04DF0AA7"/>
    <w:rsid w:val="04DF27E3"/>
    <w:rsid w:val="04E0022C"/>
    <w:rsid w:val="04E118B7"/>
    <w:rsid w:val="04E13973"/>
    <w:rsid w:val="04E33A06"/>
    <w:rsid w:val="04E33E7A"/>
    <w:rsid w:val="04E35BE9"/>
    <w:rsid w:val="04E4430A"/>
    <w:rsid w:val="04E55598"/>
    <w:rsid w:val="04E86A4B"/>
    <w:rsid w:val="04E91CB2"/>
    <w:rsid w:val="04E95496"/>
    <w:rsid w:val="04E96B41"/>
    <w:rsid w:val="04EA10C7"/>
    <w:rsid w:val="04EB1C11"/>
    <w:rsid w:val="04EB64AB"/>
    <w:rsid w:val="04EB6FC2"/>
    <w:rsid w:val="04EC20E3"/>
    <w:rsid w:val="04ED6F14"/>
    <w:rsid w:val="04EE056E"/>
    <w:rsid w:val="04F001A8"/>
    <w:rsid w:val="04F01CC9"/>
    <w:rsid w:val="04F2520C"/>
    <w:rsid w:val="04F31EC2"/>
    <w:rsid w:val="04F60DE5"/>
    <w:rsid w:val="04F70CFB"/>
    <w:rsid w:val="04F95F8E"/>
    <w:rsid w:val="04FE37D5"/>
    <w:rsid w:val="05010838"/>
    <w:rsid w:val="05023968"/>
    <w:rsid w:val="05042D2F"/>
    <w:rsid w:val="050475CB"/>
    <w:rsid w:val="05052B99"/>
    <w:rsid w:val="0506638D"/>
    <w:rsid w:val="0507474D"/>
    <w:rsid w:val="050A3D67"/>
    <w:rsid w:val="050A69A3"/>
    <w:rsid w:val="050C5E46"/>
    <w:rsid w:val="050F0D72"/>
    <w:rsid w:val="050F76A4"/>
    <w:rsid w:val="05101064"/>
    <w:rsid w:val="05106B1D"/>
    <w:rsid w:val="05122099"/>
    <w:rsid w:val="05135A4F"/>
    <w:rsid w:val="05140B80"/>
    <w:rsid w:val="05162B54"/>
    <w:rsid w:val="05171B73"/>
    <w:rsid w:val="05176E48"/>
    <w:rsid w:val="05181081"/>
    <w:rsid w:val="051833E2"/>
    <w:rsid w:val="051B1C72"/>
    <w:rsid w:val="051D0A9A"/>
    <w:rsid w:val="051D2F16"/>
    <w:rsid w:val="051D38F7"/>
    <w:rsid w:val="051D604A"/>
    <w:rsid w:val="051D6A42"/>
    <w:rsid w:val="051D6D6B"/>
    <w:rsid w:val="051E5360"/>
    <w:rsid w:val="0520272F"/>
    <w:rsid w:val="05213307"/>
    <w:rsid w:val="05226DEB"/>
    <w:rsid w:val="05230C36"/>
    <w:rsid w:val="05233E3C"/>
    <w:rsid w:val="052372F8"/>
    <w:rsid w:val="05252543"/>
    <w:rsid w:val="05256F13"/>
    <w:rsid w:val="052575F6"/>
    <w:rsid w:val="05292F08"/>
    <w:rsid w:val="052A16E4"/>
    <w:rsid w:val="052A75C4"/>
    <w:rsid w:val="052B2205"/>
    <w:rsid w:val="052B2A13"/>
    <w:rsid w:val="052C4993"/>
    <w:rsid w:val="052C6244"/>
    <w:rsid w:val="052E16FB"/>
    <w:rsid w:val="052E2708"/>
    <w:rsid w:val="053017AC"/>
    <w:rsid w:val="05317141"/>
    <w:rsid w:val="053261A2"/>
    <w:rsid w:val="0534568B"/>
    <w:rsid w:val="0535115B"/>
    <w:rsid w:val="053542E3"/>
    <w:rsid w:val="0535798B"/>
    <w:rsid w:val="05383A54"/>
    <w:rsid w:val="053C7187"/>
    <w:rsid w:val="053D00D2"/>
    <w:rsid w:val="053D4BBB"/>
    <w:rsid w:val="053F3CE0"/>
    <w:rsid w:val="053F4A2B"/>
    <w:rsid w:val="05406613"/>
    <w:rsid w:val="05406A39"/>
    <w:rsid w:val="0543025C"/>
    <w:rsid w:val="05430F9D"/>
    <w:rsid w:val="05455BC4"/>
    <w:rsid w:val="05457AD8"/>
    <w:rsid w:val="05472624"/>
    <w:rsid w:val="054726F2"/>
    <w:rsid w:val="054C7C04"/>
    <w:rsid w:val="054E1E9C"/>
    <w:rsid w:val="054F72FE"/>
    <w:rsid w:val="05501CEC"/>
    <w:rsid w:val="05507E76"/>
    <w:rsid w:val="05511F49"/>
    <w:rsid w:val="0551461E"/>
    <w:rsid w:val="0552506D"/>
    <w:rsid w:val="05545050"/>
    <w:rsid w:val="055666CA"/>
    <w:rsid w:val="055677C4"/>
    <w:rsid w:val="055A5828"/>
    <w:rsid w:val="055B7430"/>
    <w:rsid w:val="055C37E4"/>
    <w:rsid w:val="055D7858"/>
    <w:rsid w:val="055E0E57"/>
    <w:rsid w:val="055F1460"/>
    <w:rsid w:val="056115E4"/>
    <w:rsid w:val="05616C4C"/>
    <w:rsid w:val="05617077"/>
    <w:rsid w:val="05642766"/>
    <w:rsid w:val="05645A88"/>
    <w:rsid w:val="0566224E"/>
    <w:rsid w:val="056657A8"/>
    <w:rsid w:val="05666072"/>
    <w:rsid w:val="05675E5D"/>
    <w:rsid w:val="056938BA"/>
    <w:rsid w:val="056A2BC7"/>
    <w:rsid w:val="056A3245"/>
    <w:rsid w:val="056B2C55"/>
    <w:rsid w:val="056C00A4"/>
    <w:rsid w:val="056C109B"/>
    <w:rsid w:val="056D0244"/>
    <w:rsid w:val="056E6832"/>
    <w:rsid w:val="05702737"/>
    <w:rsid w:val="05712A96"/>
    <w:rsid w:val="05722AA2"/>
    <w:rsid w:val="05726959"/>
    <w:rsid w:val="05740910"/>
    <w:rsid w:val="05744632"/>
    <w:rsid w:val="057476F6"/>
    <w:rsid w:val="0575141B"/>
    <w:rsid w:val="057602A9"/>
    <w:rsid w:val="05791AC8"/>
    <w:rsid w:val="0579780B"/>
    <w:rsid w:val="057B0F08"/>
    <w:rsid w:val="057D3E21"/>
    <w:rsid w:val="057E4D55"/>
    <w:rsid w:val="05803148"/>
    <w:rsid w:val="0580568C"/>
    <w:rsid w:val="05812C6E"/>
    <w:rsid w:val="05823147"/>
    <w:rsid w:val="05844545"/>
    <w:rsid w:val="05850082"/>
    <w:rsid w:val="058513A3"/>
    <w:rsid w:val="0585268A"/>
    <w:rsid w:val="05855CBF"/>
    <w:rsid w:val="058713C4"/>
    <w:rsid w:val="058822BC"/>
    <w:rsid w:val="058902FD"/>
    <w:rsid w:val="058A4849"/>
    <w:rsid w:val="058D0B71"/>
    <w:rsid w:val="058D7F46"/>
    <w:rsid w:val="058E6505"/>
    <w:rsid w:val="058F797E"/>
    <w:rsid w:val="05941B6C"/>
    <w:rsid w:val="05951B7C"/>
    <w:rsid w:val="05954DB0"/>
    <w:rsid w:val="05965335"/>
    <w:rsid w:val="05972E81"/>
    <w:rsid w:val="05974BD5"/>
    <w:rsid w:val="05987196"/>
    <w:rsid w:val="05992E60"/>
    <w:rsid w:val="059A0CF3"/>
    <w:rsid w:val="059B6E8A"/>
    <w:rsid w:val="059C7E8F"/>
    <w:rsid w:val="059E0F91"/>
    <w:rsid w:val="059E58C0"/>
    <w:rsid w:val="059F6202"/>
    <w:rsid w:val="05A0611F"/>
    <w:rsid w:val="05A07BFF"/>
    <w:rsid w:val="05A157C8"/>
    <w:rsid w:val="05A33050"/>
    <w:rsid w:val="05A37126"/>
    <w:rsid w:val="05A4100B"/>
    <w:rsid w:val="05A44C23"/>
    <w:rsid w:val="05A473A7"/>
    <w:rsid w:val="05A927E7"/>
    <w:rsid w:val="05A953D5"/>
    <w:rsid w:val="05AA4104"/>
    <w:rsid w:val="05AB3D20"/>
    <w:rsid w:val="05AB4E12"/>
    <w:rsid w:val="05AE4DDF"/>
    <w:rsid w:val="05B11210"/>
    <w:rsid w:val="05B277A1"/>
    <w:rsid w:val="05B53690"/>
    <w:rsid w:val="05B77743"/>
    <w:rsid w:val="05B9544C"/>
    <w:rsid w:val="05BB3E3C"/>
    <w:rsid w:val="05BB761A"/>
    <w:rsid w:val="05BC24FC"/>
    <w:rsid w:val="05BC7BA7"/>
    <w:rsid w:val="05BD7475"/>
    <w:rsid w:val="05BF2538"/>
    <w:rsid w:val="05C01906"/>
    <w:rsid w:val="05C01FF5"/>
    <w:rsid w:val="05C21657"/>
    <w:rsid w:val="05C32B0F"/>
    <w:rsid w:val="05C37CB3"/>
    <w:rsid w:val="05C56028"/>
    <w:rsid w:val="05C700AD"/>
    <w:rsid w:val="05C70CE1"/>
    <w:rsid w:val="05C7269C"/>
    <w:rsid w:val="05C727EA"/>
    <w:rsid w:val="05C749D8"/>
    <w:rsid w:val="05C755FC"/>
    <w:rsid w:val="05C860F6"/>
    <w:rsid w:val="05CA49ED"/>
    <w:rsid w:val="05CB344D"/>
    <w:rsid w:val="05CC0654"/>
    <w:rsid w:val="05CD30EF"/>
    <w:rsid w:val="05CE4746"/>
    <w:rsid w:val="05CF55C3"/>
    <w:rsid w:val="05CF7BE9"/>
    <w:rsid w:val="05D3364E"/>
    <w:rsid w:val="05D42846"/>
    <w:rsid w:val="05D50FD8"/>
    <w:rsid w:val="05D720CB"/>
    <w:rsid w:val="05D72D98"/>
    <w:rsid w:val="05D73B1D"/>
    <w:rsid w:val="05D860FE"/>
    <w:rsid w:val="05DA075D"/>
    <w:rsid w:val="05DB3C33"/>
    <w:rsid w:val="05DE0808"/>
    <w:rsid w:val="05E00036"/>
    <w:rsid w:val="05E023AB"/>
    <w:rsid w:val="05E061D8"/>
    <w:rsid w:val="05E159E9"/>
    <w:rsid w:val="05E20B95"/>
    <w:rsid w:val="05E27234"/>
    <w:rsid w:val="05E30E40"/>
    <w:rsid w:val="05E365A3"/>
    <w:rsid w:val="05E4289E"/>
    <w:rsid w:val="05E457B9"/>
    <w:rsid w:val="05E6716C"/>
    <w:rsid w:val="05E756A4"/>
    <w:rsid w:val="05E829CD"/>
    <w:rsid w:val="05EB5EFA"/>
    <w:rsid w:val="05ED1220"/>
    <w:rsid w:val="05ED4C89"/>
    <w:rsid w:val="05F0330E"/>
    <w:rsid w:val="05F03A99"/>
    <w:rsid w:val="05F05090"/>
    <w:rsid w:val="05F07676"/>
    <w:rsid w:val="05F16664"/>
    <w:rsid w:val="05F2647D"/>
    <w:rsid w:val="05F32B65"/>
    <w:rsid w:val="05F3704F"/>
    <w:rsid w:val="05F7649E"/>
    <w:rsid w:val="05F91055"/>
    <w:rsid w:val="05FB461E"/>
    <w:rsid w:val="05FD7074"/>
    <w:rsid w:val="05FE3572"/>
    <w:rsid w:val="05FE4EDE"/>
    <w:rsid w:val="06013BFF"/>
    <w:rsid w:val="0602199E"/>
    <w:rsid w:val="0602403F"/>
    <w:rsid w:val="06043841"/>
    <w:rsid w:val="06081929"/>
    <w:rsid w:val="060A23C8"/>
    <w:rsid w:val="060B023D"/>
    <w:rsid w:val="060C60AD"/>
    <w:rsid w:val="060D3DA7"/>
    <w:rsid w:val="06130812"/>
    <w:rsid w:val="06132681"/>
    <w:rsid w:val="061334E2"/>
    <w:rsid w:val="0613613C"/>
    <w:rsid w:val="0613651C"/>
    <w:rsid w:val="06137ABE"/>
    <w:rsid w:val="06145C5D"/>
    <w:rsid w:val="06147758"/>
    <w:rsid w:val="06165395"/>
    <w:rsid w:val="06172E3E"/>
    <w:rsid w:val="06186D4E"/>
    <w:rsid w:val="061965FA"/>
    <w:rsid w:val="061B4773"/>
    <w:rsid w:val="061B6B64"/>
    <w:rsid w:val="061D22D2"/>
    <w:rsid w:val="061E7E1A"/>
    <w:rsid w:val="061F3204"/>
    <w:rsid w:val="061F35BC"/>
    <w:rsid w:val="061F6518"/>
    <w:rsid w:val="06201248"/>
    <w:rsid w:val="06205E36"/>
    <w:rsid w:val="062110FA"/>
    <w:rsid w:val="06215F0F"/>
    <w:rsid w:val="06246833"/>
    <w:rsid w:val="06262140"/>
    <w:rsid w:val="062625CB"/>
    <w:rsid w:val="06270CA1"/>
    <w:rsid w:val="06270CE4"/>
    <w:rsid w:val="062767A8"/>
    <w:rsid w:val="062C5168"/>
    <w:rsid w:val="06303C82"/>
    <w:rsid w:val="063121A0"/>
    <w:rsid w:val="06323648"/>
    <w:rsid w:val="06324A87"/>
    <w:rsid w:val="0633116A"/>
    <w:rsid w:val="06334FB0"/>
    <w:rsid w:val="06346CE4"/>
    <w:rsid w:val="06352209"/>
    <w:rsid w:val="06365EC6"/>
    <w:rsid w:val="06367C38"/>
    <w:rsid w:val="06375C43"/>
    <w:rsid w:val="06380121"/>
    <w:rsid w:val="063A0BFB"/>
    <w:rsid w:val="063B2AE3"/>
    <w:rsid w:val="063C6FAB"/>
    <w:rsid w:val="063D4092"/>
    <w:rsid w:val="063E2B8C"/>
    <w:rsid w:val="06403012"/>
    <w:rsid w:val="06407920"/>
    <w:rsid w:val="06457183"/>
    <w:rsid w:val="0648003F"/>
    <w:rsid w:val="064979F7"/>
    <w:rsid w:val="064E69AE"/>
    <w:rsid w:val="064F1676"/>
    <w:rsid w:val="064F2F34"/>
    <w:rsid w:val="065049E5"/>
    <w:rsid w:val="06505F73"/>
    <w:rsid w:val="06510BA1"/>
    <w:rsid w:val="065122D5"/>
    <w:rsid w:val="0654279D"/>
    <w:rsid w:val="065456D9"/>
    <w:rsid w:val="06545A5C"/>
    <w:rsid w:val="0656584B"/>
    <w:rsid w:val="06566C33"/>
    <w:rsid w:val="065C3482"/>
    <w:rsid w:val="065C6FC2"/>
    <w:rsid w:val="065D07C1"/>
    <w:rsid w:val="065E3CB4"/>
    <w:rsid w:val="065E6B94"/>
    <w:rsid w:val="06623BC4"/>
    <w:rsid w:val="06651795"/>
    <w:rsid w:val="066779BE"/>
    <w:rsid w:val="066A5612"/>
    <w:rsid w:val="066D282A"/>
    <w:rsid w:val="066D301F"/>
    <w:rsid w:val="066D3116"/>
    <w:rsid w:val="066E3121"/>
    <w:rsid w:val="066E3D1F"/>
    <w:rsid w:val="066E4DED"/>
    <w:rsid w:val="066F5ADB"/>
    <w:rsid w:val="06702CB3"/>
    <w:rsid w:val="067166C8"/>
    <w:rsid w:val="067321BC"/>
    <w:rsid w:val="06740568"/>
    <w:rsid w:val="067411A1"/>
    <w:rsid w:val="06745E5E"/>
    <w:rsid w:val="06747B3A"/>
    <w:rsid w:val="06751267"/>
    <w:rsid w:val="06766F39"/>
    <w:rsid w:val="067675C1"/>
    <w:rsid w:val="067810A5"/>
    <w:rsid w:val="0678421E"/>
    <w:rsid w:val="067931F8"/>
    <w:rsid w:val="067A1588"/>
    <w:rsid w:val="067C3052"/>
    <w:rsid w:val="067D60E0"/>
    <w:rsid w:val="067E3602"/>
    <w:rsid w:val="0680105A"/>
    <w:rsid w:val="068054AF"/>
    <w:rsid w:val="0680781D"/>
    <w:rsid w:val="0681343A"/>
    <w:rsid w:val="06835DCB"/>
    <w:rsid w:val="06876316"/>
    <w:rsid w:val="06895370"/>
    <w:rsid w:val="068A02B6"/>
    <w:rsid w:val="068A671F"/>
    <w:rsid w:val="068B7751"/>
    <w:rsid w:val="068D6EB4"/>
    <w:rsid w:val="06907C0D"/>
    <w:rsid w:val="06914E3E"/>
    <w:rsid w:val="06944F6E"/>
    <w:rsid w:val="069503CD"/>
    <w:rsid w:val="06961283"/>
    <w:rsid w:val="06961BE6"/>
    <w:rsid w:val="06985043"/>
    <w:rsid w:val="06985B38"/>
    <w:rsid w:val="06991605"/>
    <w:rsid w:val="06996DDF"/>
    <w:rsid w:val="069A19DB"/>
    <w:rsid w:val="069C5915"/>
    <w:rsid w:val="069D1262"/>
    <w:rsid w:val="069D4477"/>
    <w:rsid w:val="069D7D67"/>
    <w:rsid w:val="069F56CF"/>
    <w:rsid w:val="069F63C2"/>
    <w:rsid w:val="06A04E79"/>
    <w:rsid w:val="06A231F3"/>
    <w:rsid w:val="06A255D9"/>
    <w:rsid w:val="06A31DF6"/>
    <w:rsid w:val="06A55010"/>
    <w:rsid w:val="06A5731D"/>
    <w:rsid w:val="06A57C74"/>
    <w:rsid w:val="06A66659"/>
    <w:rsid w:val="06A67F97"/>
    <w:rsid w:val="06A945A8"/>
    <w:rsid w:val="06B20502"/>
    <w:rsid w:val="06B261D5"/>
    <w:rsid w:val="06B31024"/>
    <w:rsid w:val="06B34CDD"/>
    <w:rsid w:val="06B45D2D"/>
    <w:rsid w:val="06B836E6"/>
    <w:rsid w:val="06BA24C1"/>
    <w:rsid w:val="06BD6279"/>
    <w:rsid w:val="06BE4A60"/>
    <w:rsid w:val="06C321FC"/>
    <w:rsid w:val="06C60FC9"/>
    <w:rsid w:val="06C61E1C"/>
    <w:rsid w:val="06C62E4D"/>
    <w:rsid w:val="06C73602"/>
    <w:rsid w:val="06C770E4"/>
    <w:rsid w:val="06C8231D"/>
    <w:rsid w:val="06C86400"/>
    <w:rsid w:val="06C90A07"/>
    <w:rsid w:val="06C92965"/>
    <w:rsid w:val="06C931AE"/>
    <w:rsid w:val="06CA62DA"/>
    <w:rsid w:val="06CA676E"/>
    <w:rsid w:val="06CB65B6"/>
    <w:rsid w:val="06CC0B37"/>
    <w:rsid w:val="06CC1CF6"/>
    <w:rsid w:val="06CC249E"/>
    <w:rsid w:val="06CD1E95"/>
    <w:rsid w:val="06CE7A1F"/>
    <w:rsid w:val="06CF087E"/>
    <w:rsid w:val="06D05049"/>
    <w:rsid w:val="06D07792"/>
    <w:rsid w:val="06D304B0"/>
    <w:rsid w:val="06D36F29"/>
    <w:rsid w:val="06D41933"/>
    <w:rsid w:val="06D42B08"/>
    <w:rsid w:val="06D446E5"/>
    <w:rsid w:val="06D45A24"/>
    <w:rsid w:val="06D528CC"/>
    <w:rsid w:val="06D72E32"/>
    <w:rsid w:val="06D7721D"/>
    <w:rsid w:val="06D9044C"/>
    <w:rsid w:val="06DA37C7"/>
    <w:rsid w:val="06DA467D"/>
    <w:rsid w:val="06DB3EED"/>
    <w:rsid w:val="06DD0F5D"/>
    <w:rsid w:val="06DF4BA8"/>
    <w:rsid w:val="06E03D60"/>
    <w:rsid w:val="06E06F36"/>
    <w:rsid w:val="06E17AE1"/>
    <w:rsid w:val="06E2595C"/>
    <w:rsid w:val="06E25FB8"/>
    <w:rsid w:val="06E309B4"/>
    <w:rsid w:val="06E33150"/>
    <w:rsid w:val="06E54A58"/>
    <w:rsid w:val="06E64F1A"/>
    <w:rsid w:val="06E742DA"/>
    <w:rsid w:val="06E75BDA"/>
    <w:rsid w:val="06EA03DE"/>
    <w:rsid w:val="06EB753B"/>
    <w:rsid w:val="06ED27C7"/>
    <w:rsid w:val="06EE2EF8"/>
    <w:rsid w:val="06EF0314"/>
    <w:rsid w:val="06EF627A"/>
    <w:rsid w:val="06F11299"/>
    <w:rsid w:val="06F113F0"/>
    <w:rsid w:val="06F1444E"/>
    <w:rsid w:val="06F14744"/>
    <w:rsid w:val="06F3595D"/>
    <w:rsid w:val="06F35CCF"/>
    <w:rsid w:val="06F3648B"/>
    <w:rsid w:val="06F44E0A"/>
    <w:rsid w:val="06F66FB8"/>
    <w:rsid w:val="06F73534"/>
    <w:rsid w:val="06F86EF5"/>
    <w:rsid w:val="06FA3DF0"/>
    <w:rsid w:val="06FA72F0"/>
    <w:rsid w:val="06FC7855"/>
    <w:rsid w:val="07026321"/>
    <w:rsid w:val="07041834"/>
    <w:rsid w:val="07042652"/>
    <w:rsid w:val="0707397A"/>
    <w:rsid w:val="0707693A"/>
    <w:rsid w:val="07093D9F"/>
    <w:rsid w:val="0709706D"/>
    <w:rsid w:val="070976EA"/>
    <w:rsid w:val="070B406E"/>
    <w:rsid w:val="070B7D45"/>
    <w:rsid w:val="070C733A"/>
    <w:rsid w:val="070D3F70"/>
    <w:rsid w:val="070E7462"/>
    <w:rsid w:val="070F5ED5"/>
    <w:rsid w:val="07103FBA"/>
    <w:rsid w:val="07111597"/>
    <w:rsid w:val="0711745A"/>
    <w:rsid w:val="07122A31"/>
    <w:rsid w:val="07126646"/>
    <w:rsid w:val="07127179"/>
    <w:rsid w:val="0714219C"/>
    <w:rsid w:val="071565A4"/>
    <w:rsid w:val="07162BBB"/>
    <w:rsid w:val="07167009"/>
    <w:rsid w:val="07173D28"/>
    <w:rsid w:val="071768E4"/>
    <w:rsid w:val="07184F3E"/>
    <w:rsid w:val="071A2BC2"/>
    <w:rsid w:val="071A7725"/>
    <w:rsid w:val="071C0FB0"/>
    <w:rsid w:val="071C210F"/>
    <w:rsid w:val="071C6C0A"/>
    <w:rsid w:val="071D4D1B"/>
    <w:rsid w:val="071F11C8"/>
    <w:rsid w:val="07201A36"/>
    <w:rsid w:val="07204A29"/>
    <w:rsid w:val="07213EDC"/>
    <w:rsid w:val="072307D0"/>
    <w:rsid w:val="07246134"/>
    <w:rsid w:val="072654C2"/>
    <w:rsid w:val="07295447"/>
    <w:rsid w:val="072A5A28"/>
    <w:rsid w:val="072A647D"/>
    <w:rsid w:val="072B4A23"/>
    <w:rsid w:val="072B5FF7"/>
    <w:rsid w:val="072D146C"/>
    <w:rsid w:val="072F0B2B"/>
    <w:rsid w:val="072F24C7"/>
    <w:rsid w:val="07301B07"/>
    <w:rsid w:val="073057EE"/>
    <w:rsid w:val="07317B47"/>
    <w:rsid w:val="07326BE6"/>
    <w:rsid w:val="073315C2"/>
    <w:rsid w:val="0735027B"/>
    <w:rsid w:val="07364184"/>
    <w:rsid w:val="073B0193"/>
    <w:rsid w:val="073B206F"/>
    <w:rsid w:val="073B431E"/>
    <w:rsid w:val="073C12B6"/>
    <w:rsid w:val="073C317C"/>
    <w:rsid w:val="073D1657"/>
    <w:rsid w:val="073E45EA"/>
    <w:rsid w:val="073E7A08"/>
    <w:rsid w:val="073F17F2"/>
    <w:rsid w:val="07402D37"/>
    <w:rsid w:val="074226C5"/>
    <w:rsid w:val="07425F93"/>
    <w:rsid w:val="074308DA"/>
    <w:rsid w:val="07432A57"/>
    <w:rsid w:val="07444784"/>
    <w:rsid w:val="07446150"/>
    <w:rsid w:val="07456DBC"/>
    <w:rsid w:val="0746229E"/>
    <w:rsid w:val="07486F4E"/>
    <w:rsid w:val="07492692"/>
    <w:rsid w:val="07496118"/>
    <w:rsid w:val="074C7691"/>
    <w:rsid w:val="074D7419"/>
    <w:rsid w:val="074F16F9"/>
    <w:rsid w:val="07506FD8"/>
    <w:rsid w:val="07540742"/>
    <w:rsid w:val="075534FE"/>
    <w:rsid w:val="075704D5"/>
    <w:rsid w:val="075A54BD"/>
    <w:rsid w:val="075B0E76"/>
    <w:rsid w:val="075D101A"/>
    <w:rsid w:val="075D4A38"/>
    <w:rsid w:val="075D54E1"/>
    <w:rsid w:val="075F5F25"/>
    <w:rsid w:val="07600EFD"/>
    <w:rsid w:val="07605833"/>
    <w:rsid w:val="0761307F"/>
    <w:rsid w:val="0762010F"/>
    <w:rsid w:val="07621FCA"/>
    <w:rsid w:val="07622038"/>
    <w:rsid w:val="07631D72"/>
    <w:rsid w:val="07635675"/>
    <w:rsid w:val="07662C84"/>
    <w:rsid w:val="07681B5B"/>
    <w:rsid w:val="076860CE"/>
    <w:rsid w:val="07697CC6"/>
    <w:rsid w:val="076A0A3B"/>
    <w:rsid w:val="076B360E"/>
    <w:rsid w:val="076C31E7"/>
    <w:rsid w:val="076F2231"/>
    <w:rsid w:val="07702D73"/>
    <w:rsid w:val="07703C5A"/>
    <w:rsid w:val="07723A46"/>
    <w:rsid w:val="07773EF4"/>
    <w:rsid w:val="077868EA"/>
    <w:rsid w:val="077C3D25"/>
    <w:rsid w:val="077D10A5"/>
    <w:rsid w:val="077D78FD"/>
    <w:rsid w:val="077E79AD"/>
    <w:rsid w:val="07806D10"/>
    <w:rsid w:val="07814988"/>
    <w:rsid w:val="07826D15"/>
    <w:rsid w:val="078314B3"/>
    <w:rsid w:val="078504C6"/>
    <w:rsid w:val="07865843"/>
    <w:rsid w:val="07880941"/>
    <w:rsid w:val="078D2720"/>
    <w:rsid w:val="078D355A"/>
    <w:rsid w:val="078D782A"/>
    <w:rsid w:val="078F5C41"/>
    <w:rsid w:val="079142EE"/>
    <w:rsid w:val="079215A8"/>
    <w:rsid w:val="07930E93"/>
    <w:rsid w:val="07935A51"/>
    <w:rsid w:val="0794044F"/>
    <w:rsid w:val="07940854"/>
    <w:rsid w:val="07945D04"/>
    <w:rsid w:val="07947F27"/>
    <w:rsid w:val="07953A5A"/>
    <w:rsid w:val="079614C6"/>
    <w:rsid w:val="07973256"/>
    <w:rsid w:val="07975607"/>
    <w:rsid w:val="07977F09"/>
    <w:rsid w:val="0799266F"/>
    <w:rsid w:val="07997C12"/>
    <w:rsid w:val="079A7BE4"/>
    <w:rsid w:val="079B117D"/>
    <w:rsid w:val="079B7DA9"/>
    <w:rsid w:val="079C6EB7"/>
    <w:rsid w:val="079D505D"/>
    <w:rsid w:val="079E65EF"/>
    <w:rsid w:val="079F0D39"/>
    <w:rsid w:val="079F4587"/>
    <w:rsid w:val="079F4E28"/>
    <w:rsid w:val="07A36AC3"/>
    <w:rsid w:val="07A50246"/>
    <w:rsid w:val="07A51977"/>
    <w:rsid w:val="07A67C3B"/>
    <w:rsid w:val="07A8182E"/>
    <w:rsid w:val="07A82C20"/>
    <w:rsid w:val="07A86680"/>
    <w:rsid w:val="07A93FF2"/>
    <w:rsid w:val="07AA7131"/>
    <w:rsid w:val="07AB18F1"/>
    <w:rsid w:val="07AB7B37"/>
    <w:rsid w:val="07AC3768"/>
    <w:rsid w:val="07AE4821"/>
    <w:rsid w:val="07B0297C"/>
    <w:rsid w:val="07B0551A"/>
    <w:rsid w:val="07B319C0"/>
    <w:rsid w:val="07B32564"/>
    <w:rsid w:val="07B34BF7"/>
    <w:rsid w:val="07B7003D"/>
    <w:rsid w:val="07B856E2"/>
    <w:rsid w:val="07B90098"/>
    <w:rsid w:val="07BA156F"/>
    <w:rsid w:val="07BA2334"/>
    <w:rsid w:val="07BB174B"/>
    <w:rsid w:val="07BC3036"/>
    <w:rsid w:val="07BC3B0A"/>
    <w:rsid w:val="07BD0D30"/>
    <w:rsid w:val="07BD4E4B"/>
    <w:rsid w:val="07BD63E8"/>
    <w:rsid w:val="07BE18E9"/>
    <w:rsid w:val="07BE3FD1"/>
    <w:rsid w:val="07C04D81"/>
    <w:rsid w:val="07C05EC9"/>
    <w:rsid w:val="07C104C7"/>
    <w:rsid w:val="07C27A4C"/>
    <w:rsid w:val="07C34F78"/>
    <w:rsid w:val="07C35C64"/>
    <w:rsid w:val="07C37D3D"/>
    <w:rsid w:val="07C526BC"/>
    <w:rsid w:val="07C568E2"/>
    <w:rsid w:val="07C6016B"/>
    <w:rsid w:val="07C64AB9"/>
    <w:rsid w:val="07C6701F"/>
    <w:rsid w:val="07C82DA2"/>
    <w:rsid w:val="07C85EDB"/>
    <w:rsid w:val="07C86350"/>
    <w:rsid w:val="07CA6648"/>
    <w:rsid w:val="07CB0F75"/>
    <w:rsid w:val="07CE0A86"/>
    <w:rsid w:val="07CE66E6"/>
    <w:rsid w:val="07CE7183"/>
    <w:rsid w:val="07CF06E7"/>
    <w:rsid w:val="07CF45A0"/>
    <w:rsid w:val="07D10680"/>
    <w:rsid w:val="07D3379C"/>
    <w:rsid w:val="07D36BE2"/>
    <w:rsid w:val="07D45F4C"/>
    <w:rsid w:val="07D55761"/>
    <w:rsid w:val="07D647DD"/>
    <w:rsid w:val="07D75722"/>
    <w:rsid w:val="07D82E57"/>
    <w:rsid w:val="07D85A2F"/>
    <w:rsid w:val="07DB4E6E"/>
    <w:rsid w:val="07DC0483"/>
    <w:rsid w:val="07DC5604"/>
    <w:rsid w:val="07DC7409"/>
    <w:rsid w:val="07DE274E"/>
    <w:rsid w:val="07DE61E9"/>
    <w:rsid w:val="07DE7BF1"/>
    <w:rsid w:val="07DF15B3"/>
    <w:rsid w:val="07DF523C"/>
    <w:rsid w:val="07E15D29"/>
    <w:rsid w:val="07E33C5D"/>
    <w:rsid w:val="07E56DFA"/>
    <w:rsid w:val="07E65029"/>
    <w:rsid w:val="07E67DB4"/>
    <w:rsid w:val="07E77DA2"/>
    <w:rsid w:val="07EA7E4A"/>
    <w:rsid w:val="07EC1491"/>
    <w:rsid w:val="07EC294D"/>
    <w:rsid w:val="07EC41DA"/>
    <w:rsid w:val="07EC6F2B"/>
    <w:rsid w:val="07EE385F"/>
    <w:rsid w:val="07EE48F3"/>
    <w:rsid w:val="07EE7820"/>
    <w:rsid w:val="07F04ABA"/>
    <w:rsid w:val="07F10DC0"/>
    <w:rsid w:val="07F27628"/>
    <w:rsid w:val="07F754CC"/>
    <w:rsid w:val="07F76C68"/>
    <w:rsid w:val="07F80C2E"/>
    <w:rsid w:val="07F860C5"/>
    <w:rsid w:val="07FA3BA6"/>
    <w:rsid w:val="07FA4509"/>
    <w:rsid w:val="07FA49AB"/>
    <w:rsid w:val="07FB2D8C"/>
    <w:rsid w:val="07FB7547"/>
    <w:rsid w:val="07FD0B8F"/>
    <w:rsid w:val="07FE4A6E"/>
    <w:rsid w:val="080101DB"/>
    <w:rsid w:val="08010FCE"/>
    <w:rsid w:val="08015433"/>
    <w:rsid w:val="08022EB2"/>
    <w:rsid w:val="08047BFF"/>
    <w:rsid w:val="080563F8"/>
    <w:rsid w:val="080721CE"/>
    <w:rsid w:val="080873E0"/>
    <w:rsid w:val="080A492C"/>
    <w:rsid w:val="080B47BA"/>
    <w:rsid w:val="08101929"/>
    <w:rsid w:val="08101DF2"/>
    <w:rsid w:val="081143A2"/>
    <w:rsid w:val="081348D5"/>
    <w:rsid w:val="08157AA7"/>
    <w:rsid w:val="08163841"/>
    <w:rsid w:val="081C5127"/>
    <w:rsid w:val="081D6D92"/>
    <w:rsid w:val="081E2400"/>
    <w:rsid w:val="081E3296"/>
    <w:rsid w:val="081E6E95"/>
    <w:rsid w:val="081F6448"/>
    <w:rsid w:val="081F654E"/>
    <w:rsid w:val="081F7BB6"/>
    <w:rsid w:val="08203D73"/>
    <w:rsid w:val="0820402D"/>
    <w:rsid w:val="08205A95"/>
    <w:rsid w:val="0823274E"/>
    <w:rsid w:val="08256306"/>
    <w:rsid w:val="08274490"/>
    <w:rsid w:val="08277A70"/>
    <w:rsid w:val="08290EE0"/>
    <w:rsid w:val="082964C1"/>
    <w:rsid w:val="082B1D68"/>
    <w:rsid w:val="082B2BB8"/>
    <w:rsid w:val="082D50FA"/>
    <w:rsid w:val="082D658D"/>
    <w:rsid w:val="082E587F"/>
    <w:rsid w:val="082F6532"/>
    <w:rsid w:val="082F7797"/>
    <w:rsid w:val="082F7CD3"/>
    <w:rsid w:val="08304729"/>
    <w:rsid w:val="0833298F"/>
    <w:rsid w:val="083447C2"/>
    <w:rsid w:val="08363148"/>
    <w:rsid w:val="0837143B"/>
    <w:rsid w:val="08375FFF"/>
    <w:rsid w:val="08376772"/>
    <w:rsid w:val="08391544"/>
    <w:rsid w:val="083954B4"/>
    <w:rsid w:val="083A2160"/>
    <w:rsid w:val="083B2308"/>
    <w:rsid w:val="083C618C"/>
    <w:rsid w:val="083C6B67"/>
    <w:rsid w:val="08400A63"/>
    <w:rsid w:val="08422801"/>
    <w:rsid w:val="084402B8"/>
    <w:rsid w:val="08442DD4"/>
    <w:rsid w:val="084444CF"/>
    <w:rsid w:val="084520EE"/>
    <w:rsid w:val="084B17B5"/>
    <w:rsid w:val="084B3163"/>
    <w:rsid w:val="084B59C0"/>
    <w:rsid w:val="084C4BA6"/>
    <w:rsid w:val="084D044E"/>
    <w:rsid w:val="084D7152"/>
    <w:rsid w:val="084E003C"/>
    <w:rsid w:val="084F26A1"/>
    <w:rsid w:val="084F2B16"/>
    <w:rsid w:val="084F3C58"/>
    <w:rsid w:val="085037A4"/>
    <w:rsid w:val="085201F1"/>
    <w:rsid w:val="085235B3"/>
    <w:rsid w:val="08526B3B"/>
    <w:rsid w:val="08532D28"/>
    <w:rsid w:val="08544096"/>
    <w:rsid w:val="08557D8E"/>
    <w:rsid w:val="085A0799"/>
    <w:rsid w:val="085A1843"/>
    <w:rsid w:val="085A24F9"/>
    <w:rsid w:val="085E72C4"/>
    <w:rsid w:val="08616CCA"/>
    <w:rsid w:val="086312D6"/>
    <w:rsid w:val="086370CC"/>
    <w:rsid w:val="08647C2A"/>
    <w:rsid w:val="08650E59"/>
    <w:rsid w:val="08653CF6"/>
    <w:rsid w:val="08665F8F"/>
    <w:rsid w:val="08666D04"/>
    <w:rsid w:val="08672483"/>
    <w:rsid w:val="08691B17"/>
    <w:rsid w:val="086B4A95"/>
    <w:rsid w:val="086F26F3"/>
    <w:rsid w:val="086F7CE9"/>
    <w:rsid w:val="08702695"/>
    <w:rsid w:val="087109EB"/>
    <w:rsid w:val="08715C29"/>
    <w:rsid w:val="08717CF3"/>
    <w:rsid w:val="08720702"/>
    <w:rsid w:val="08727504"/>
    <w:rsid w:val="08743AF5"/>
    <w:rsid w:val="087505DA"/>
    <w:rsid w:val="08770B55"/>
    <w:rsid w:val="087906A6"/>
    <w:rsid w:val="087957D3"/>
    <w:rsid w:val="087D68CF"/>
    <w:rsid w:val="087E546F"/>
    <w:rsid w:val="087F399A"/>
    <w:rsid w:val="08811011"/>
    <w:rsid w:val="0883616A"/>
    <w:rsid w:val="08845A76"/>
    <w:rsid w:val="08852E0B"/>
    <w:rsid w:val="08855AFC"/>
    <w:rsid w:val="08876DF9"/>
    <w:rsid w:val="088843B3"/>
    <w:rsid w:val="088917DA"/>
    <w:rsid w:val="08895CDC"/>
    <w:rsid w:val="08895E71"/>
    <w:rsid w:val="088967A4"/>
    <w:rsid w:val="088A3096"/>
    <w:rsid w:val="088A44D1"/>
    <w:rsid w:val="088A6379"/>
    <w:rsid w:val="088B56BD"/>
    <w:rsid w:val="088C0492"/>
    <w:rsid w:val="088C428F"/>
    <w:rsid w:val="088D7674"/>
    <w:rsid w:val="088F73D2"/>
    <w:rsid w:val="08902FF8"/>
    <w:rsid w:val="08905E1C"/>
    <w:rsid w:val="089106E7"/>
    <w:rsid w:val="08912706"/>
    <w:rsid w:val="08914FC1"/>
    <w:rsid w:val="08952C65"/>
    <w:rsid w:val="089642B5"/>
    <w:rsid w:val="08970399"/>
    <w:rsid w:val="08971717"/>
    <w:rsid w:val="08981BAD"/>
    <w:rsid w:val="08982972"/>
    <w:rsid w:val="0899173D"/>
    <w:rsid w:val="089A4540"/>
    <w:rsid w:val="089B4233"/>
    <w:rsid w:val="089B7002"/>
    <w:rsid w:val="089E58CF"/>
    <w:rsid w:val="089F1839"/>
    <w:rsid w:val="08A11F91"/>
    <w:rsid w:val="08A17DFB"/>
    <w:rsid w:val="08A458D2"/>
    <w:rsid w:val="08A50AC3"/>
    <w:rsid w:val="08A6115F"/>
    <w:rsid w:val="08A617FD"/>
    <w:rsid w:val="08A708E0"/>
    <w:rsid w:val="08A76E82"/>
    <w:rsid w:val="08A82FCE"/>
    <w:rsid w:val="08A84CC1"/>
    <w:rsid w:val="08A91D52"/>
    <w:rsid w:val="08A97E3B"/>
    <w:rsid w:val="08AA22A8"/>
    <w:rsid w:val="08AB1226"/>
    <w:rsid w:val="08AB5294"/>
    <w:rsid w:val="08AB78D3"/>
    <w:rsid w:val="08AD00F8"/>
    <w:rsid w:val="08AD1914"/>
    <w:rsid w:val="08AF1E40"/>
    <w:rsid w:val="08B04826"/>
    <w:rsid w:val="08B06A8D"/>
    <w:rsid w:val="08B2299A"/>
    <w:rsid w:val="08B242C9"/>
    <w:rsid w:val="08B4714F"/>
    <w:rsid w:val="08B52683"/>
    <w:rsid w:val="08B625D9"/>
    <w:rsid w:val="08B75F79"/>
    <w:rsid w:val="08B80C61"/>
    <w:rsid w:val="08B97413"/>
    <w:rsid w:val="08BA5945"/>
    <w:rsid w:val="08BB6CC9"/>
    <w:rsid w:val="08BC21EC"/>
    <w:rsid w:val="08BD1E93"/>
    <w:rsid w:val="08BD3B94"/>
    <w:rsid w:val="08BD4D60"/>
    <w:rsid w:val="08BE270A"/>
    <w:rsid w:val="08BE395B"/>
    <w:rsid w:val="08BF5154"/>
    <w:rsid w:val="08BF6C8E"/>
    <w:rsid w:val="08C0669F"/>
    <w:rsid w:val="08C23140"/>
    <w:rsid w:val="08C231EE"/>
    <w:rsid w:val="08C25D52"/>
    <w:rsid w:val="08C54072"/>
    <w:rsid w:val="08C63B2B"/>
    <w:rsid w:val="08C7529A"/>
    <w:rsid w:val="08CB1BBE"/>
    <w:rsid w:val="08CD1FD3"/>
    <w:rsid w:val="08CD3889"/>
    <w:rsid w:val="08CE14DD"/>
    <w:rsid w:val="08CF309C"/>
    <w:rsid w:val="08D30193"/>
    <w:rsid w:val="08D40438"/>
    <w:rsid w:val="08D415C3"/>
    <w:rsid w:val="08D44EC2"/>
    <w:rsid w:val="08D600D6"/>
    <w:rsid w:val="08D8613C"/>
    <w:rsid w:val="08D86467"/>
    <w:rsid w:val="08D92126"/>
    <w:rsid w:val="08D964A2"/>
    <w:rsid w:val="08DD22AE"/>
    <w:rsid w:val="08DE477C"/>
    <w:rsid w:val="08DE6CE5"/>
    <w:rsid w:val="08DF7DE3"/>
    <w:rsid w:val="08E05156"/>
    <w:rsid w:val="08E16C64"/>
    <w:rsid w:val="08E20893"/>
    <w:rsid w:val="08E35DA4"/>
    <w:rsid w:val="08E74181"/>
    <w:rsid w:val="08E87965"/>
    <w:rsid w:val="08E93146"/>
    <w:rsid w:val="08E935A0"/>
    <w:rsid w:val="08EA10F1"/>
    <w:rsid w:val="08EA6955"/>
    <w:rsid w:val="08ED24E9"/>
    <w:rsid w:val="08ED34A0"/>
    <w:rsid w:val="08EE2CD8"/>
    <w:rsid w:val="08EF51FB"/>
    <w:rsid w:val="08F067B4"/>
    <w:rsid w:val="08F25F73"/>
    <w:rsid w:val="08F32F8D"/>
    <w:rsid w:val="08F600EE"/>
    <w:rsid w:val="08F70F02"/>
    <w:rsid w:val="08F813FB"/>
    <w:rsid w:val="08FA02A5"/>
    <w:rsid w:val="08FA4D6E"/>
    <w:rsid w:val="08FB60DA"/>
    <w:rsid w:val="08FB6C9F"/>
    <w:rsid w:val="08FC657A"/>
    <w:rsid w:val="08FC6D02"/>
    <w:rsid w:val="08FF0A48"/>
    <w:rsid w:val="08FF5418"/>
    <w:rsid w:val="09002C7C"/>
    <w:rsid w:val="090150C6"/>
    <w:rsid w:val="09034187"/>
    <w:rsid w:val="09054783"/>
    <w:rsid w:val="0906039F"/>
    <w:rsid w:val="09070AA0"/>
    <w:rsid w:val="090B155F"/>
    <w:rsid w:val="090B4CD6"/>
    <w:rsid w:val="090B512F"/>
    <w:rsid w:val="090C156B"/>
    <w:rsid w:val="090D32BF"/>
    <w:rsid w:val="090D45B2"/>
    <w:rsid w:val="090E7B1F"/>
    <w:rsid w:val="09111542"/>
    <w:rsid w:val="09114D8E"/>
    <w:rsid w:val="09117137"/>
    <w:rsid w:val="091219F2"/>
    <w:rsid w:val="09133C35"/>
    <w:rsid w:val="091376E8"/>
    <w:rsid w:val="0915762A"/>
    <w:rsid w:val="09157FC9"/>
    <w:rsid w:val="09160D4D"/>
    <w:rsid w:val="09166455"/>
    <w:rsid w:val="09172C0E"/>
    <w:rsid w:val="09174525"/>
    <w:rsid w:val="09180E2E"/>
    <w:rsid w:val="09185437"/>
    <w:rsid w:val="091A4B29"/>
    <w:rsid w:val="091A7E32"/>
    <w:rsid w:val="091B3BD5"/>
    <w:rsid w:val="091B6C8C"/>
    <w:rsid w:val="091D70C1"/>
    <w:rsid w:val="091E1BE9"/>
    <w:rsid w:val="091E61D8"/>
    <w:rsid w:val="09204555"/>
    <w:rsid w:val="092051D4"/>
    <w:rsid w:val="092179F6"/>
    <w:rsid w:val="09233118"/>
    <w:rsid w:val="092479B8"/>
    <w:rsid w:val="09270092"/>
    <w:rsid w:val="09277338"/>
    <w:rsid w:val="09281D5C"/>
    <w:rsid w:val="09282F20"/>
    <w:rsid w:val="09295F15"/>
    <w:rsid w:val="092A7FE7"/>
    <w:rsid w:val="092F047F"/>
    <w:rsid w:val="09311FC1"/>
    <w:rsid w:val="09314D9D"/>
    <w:rsid w:val="09343159"/>
    <w:rsid w:val="093456D0"/>
    <w:rsid w:val="093673DC"/>
    <w:rsid w:val="09383BFB"/>
    <w:rsid w:val="09384B0F"/>
    <w:rsid w:val="093A259A"/>
    <w:rsid w:val="093C3F97"/>
    <w:rsid w:val="093E330B"/>
    <w:rsid w:val="093E5087"/>
    <w:rsid w:val="093F2521"/>
    <w:rsid w:val="09402872"/>
    <w:rsid w:val="0940377F"/>
    <w:rsid w:val="09420F21"/>
    <w:rsid w:val="0942204C"/>
    <w:rsid w:val="09422E4B"/>
    <w:rsid w:val="0943073B"/>
    <w:rsid w:val="094541FB"/>
    <w:rsid w:val="09487CDA"/>
    <w:rsid w:val="094A27C6"/>
    <w:rsid w:val="094A6A00"/>
    <w:rsid w:val="094B1779"/>
    <w:rsid w:val="094C46D8"/>
    <w:rsid w:val="094E0088"/>
    <w:rsid w:val="094E448F"/>
    <w:rsid w:val="094F1007"/>
    <w:rsid w:val="094F1068"/>
    <w:rsid w:val="09500267"/>
    <w:rsid w:val="09507609"/>
    <w:rsid w:val="09512EBB"/>
    <w:rsid w:val="09533FC2"/>
    <w:rsid w:val="095442AE"/>
    <w:rsid w:val="095454C2"/>
    <w:rsid w:val="09554EC9"/>
    <w:rsid w:val="09555DE8"/>
    <w:rsid w:val="095665ED"/>
    <w:rsid w:val="09566678"/>
    <w:rsid w:val="095B1D56"/>
    <w:rsid w:val="095C27CA"/>
    <w:rsid w:val="095E24AE"/>
    <w:rsid w:val="095E24B1"/>
    <w:rsid w:val="095E3D44"/>
    <w:rsid w:val="09640351"/>
    <w:rsid w:val="09643B81"/>
    <w:rsid w:val="09686F8A"/>
    <w:rsid w:val="096A04F2"/>
    <w:rsid w:val="096A152C"/>
    <w:rsid w:val="096A5A5C"/>
    <w:rsid w:val="096A6BDA"/>
    <w:rsid w:val="096C6511"/>
    <w:rsid w:val="096C6A8B"/>
    <w:rsid w:val="096D3F87"/>
    <w:rsid w:val="09705188"/>
    <w:rsid w:val="09715F70"/>
    <w:rsid w:val="09734E0A"/>
    <w:rsid w:val="0975270C"/>
    <w:rsid w:val="097762CF"/>
    <w:rsid w:val="097853CB"/>
    <w:rsid w:val="097B2E3A"/>
    <w:rsid w:val="097B592A"/>
    <w:rsid w:val="097D2635"/>
    <w:rsid w:val="097D3DF6"/>
    <w:rsid w:val="097D73EE"/>
    <w:rsid w:val="097F1CF3"/>
    <w:rsid w:val="097F349A"/>
    <w:rsid w:val="09807EC6"/>
    <w:rsid w:val="098217D2"/>
    <w:rsid w:val="09824AA3"/>
    <w:rsid w:val="09827E5D"/>
    <w:rsid w:val="098513F6"/>
    <w:rsid w:val="0987789A"/>
    <w:rsid w:val="09877C6F"/>
    <w:rsid w:val="09887D75"/>
    <w:rsid w:val="0989689F"/>
    <w:rsid w:val="098A4FD7"/>
    <w:rsid w:val="098B2701"/>
    <w:rsid w:val="098B2DCE"/>
    <w:rsid w:val="098C28FF"/>
    <w:rsid w:val="098C670B"/>
    <w:rsid w:val="098C6C83"/>
    <w:rsid w:val="098D2105"/>
    <w:rsid w:val="098F0ABA"/>
    <w:rsid w:val="098F4427"/>
    <w:rsid w:val="09924B12"/>
    <w:rsid w:val="099312CE"/>
    <w:rsid w:val="09936B5C"/>
    <w:rsid w:val="09940339"/>
    <w:rsid w:val="09946C9A"/>
    <w:rsid w:val="09955B5B"/>
    <w:rsid w:val="09956AC8"/>
    <w:rsid w:val="0996250B"/>
    <w:rsid w:val="0998228E"/>
    <w:rsid w:val="09983C2D"/>
    <w:rsid w:val="099B1A02"/>
    <w:rsid w:val="099B5376"/>
    <w:rsid w:val="099D114A"/>
    <w:rsid w:val="099D182A"/>
    <w:rsid w:val="099D3C68"/>
    <w:rsid w:val="099E3FC5"/>
    <w:rsid w:val="099F5E79"/>
    <w:rsid w:val="09A01D55"/>
    <w:rsid w:val="09A205E2"/>
    <w:rsid w:val="09A24A69"/>
    <w:rsid w:val="09A3017E"/>
    <w:rsid w:val="09A345F3"/>
    <w:rsid w:val="09A47512"/>
    <w:rsid w:val="09A53B6C"/>
    <w:rsid w:val="09A627B0"/>
    <w:rsid w:val="09A8255D"/>
    <w:rsid w:val="09A87265"/>
    <w:rsid w:val="09A94753"/>
    <w:rsid w:val="09A95413"/>
    <w:rsid w:val="09A96AA3"/>
    <w:rsid w:val="09AC3B91"/>
    <w:rsid w:val="09AC4403"/>
    <w:rsid w:val="09AD2924"/>
    <w:rsid w:val="09AD4816"/>
    <w:rsid w:val="09AD66ED"/>
    <w:rsid w:val="09AF13C8"/>
    <w:rsid w:val="09B00244"/>
    <w:rsid w:val="09B00C8A"/>
    <w:rsid w:val="09B02214"/>
    <w:rsid w:val="09B15A88"/>
    <w:rsid w:val="09B228C2"/>
    <w:rsid w:val="09B22912"/>
    <w:rsid w:val="09B27F46"/>
    <w:rsid w:val="09B510C4"/>
    <w:rsid w:val="09B525FD"/>
    <w:rsid w:val="09B55256"/>
    <w:rsid w:val="09B74F0C"/>
    <w:rsid w:val="09B94D16"/>
    <w:rsid w:val="09BA3399"/>
    <w:rsid w:val="09BD5337"/>
    <w:rsid w:val="09BD58C4"/>
    <w:rsid w:val="09BF706C"/>
    <w:rsid w:val="09C01DC5"/>
    <w:rsid w:val="09C039C0"/>
    <w:rsid w:val="09C10F9E"/>
    <w:rsid w:val="09C26889"/>
    <w:rsid w:val="09C36F4A"/>
    <w:rsid w:val="09C42088"/>
    <w:rsid w:val="09C65EA6"/>
    <w:rsid w:val="09C752D7"/>
    <w:rsid w:val="09C856CA"/>
    <w:rsid w:val="09C94D90"/>
    <w:rsid w:val="09CA2639"/>
    <w:rsid w:val="09CA538F"/>
    <w:rsid w:val="09CA699A"/>
    <w:rsid w:val="09CB5B27"/>
    <w:rsid w:val="09CE0E68"/>
    <w:rsid w:val="09CE1D7D"/>
    <w:rsid w:val="09CE5E71"/>
    <w:rsid w:val="09D20965"/>
    <w:rsid w:val="09D23746"/>
    <w:rsid w:val="09D514BC"/>
    <w:rsid w:val="09D66C99"/>
    <w:rsid w:val="09D73014"/>
    <w:rsid w:val="09DA48FB"/>
    <w:rsid w:val="09DC30C3"/>
    <w:rsid w:val="09DC3B26"/>
    <w:rsid w:val="09DF37D6"/>
    <w:rsid w:val="09E047BD"/>
    <w:rsid w:val="09E1124C"/>
    <w:rsid w:val="09E348B3"/>
    <w:rsid w:val="09E73558"/>
    <w:rsid w:val="09E766D7"/>
    <w:rsid w:val="09EB0568"/>
    <w:rsid w:val="09EC0AA5"/>
    <w:rsid w:val="09ED2B4C"/>
    <w:rsid w:val="09ED6997"/>
    <w:rsid w:val="09EE3AAF"/>
    <w:rsid w:val="09EF4D8A"/>
    <w:rsid w:val="09F00C4F"/>
    <w:rsid w:val="09F0184D"/>
    <w:rsid w:val="09F075A8"/>
    <w:rsid w:val="09F10E6F"/>
    <w:rsid w:val="09F22E39"/>
    <w:rsid w:val="09F36953"/>
    <w:rsid w:val="09F710BF"/>
    <w:rsid w:val="09F72AF8"/>
    <w:rsid w:val="09F74B32"/>
    <w:rsid w:val="09F7579B"/>
    <w:rsid w:val="09F92A3C"/>
    <w:rsid w:val="09FA1A84"/>
    <w:rsid w:val="09FA4B71"/>
    <w:rsid w:val="09FB3F9E"/>
    <w:rsid w:val="09FC2299"/>
    <w:rsid w:val="0A000F96"/>
    <w:rsid w:val="0A013B51"/>
    <w:rsid w:val="0A0169D4"/>
    <w:rsid w:val="0A0223FD"/>
    <w:rsid w:val="0A027069"/>
    <w:rsid w:val="0A046C0D"/>
    <w:rsid w:val="0A053BD9"/>
    <w:rsid w:val="0A063148"/>
    <w:rsid w:val="0A070351"/>
    <w:rsid w:val="0A086451"/>
    <w:rsid w:val="0A087481"/>
    <w:rsid w:val="0A095F0F"/>
    <w:rsid w:val="0A096739"/>
    <w:rsid w:val="0A0C36AE"/>
    <w:rsid w:val="0A0D0E82"/>
    <w:rsid w:val="0A0E0592"/>
    <w:rsid w:val="0A101A31"/>
    <w:rsid w:val="0A112D23"/>
    <w:rsid w:val="0A134699"/>
    <w:rsid w:val="0A142B04"/>
    <w:rsid w:val="0A150A4A"/>
    <w:rsid w:val="0A154814"/>
    <w:rsid w:val="0A1660C9"/>
    <w:rsid w:val="0A1877C8"/>
    <w:rsid w:val="0A194560"/>
    <w:rsid w:val="0A1B0F25"/>
    <w:rsid w:val="0A1C44E4"/>
    <w:rsid w:val="0A1E3C7D"/>
    <w:rsid w:val="0A1F1B98"/>
    <w:rsid w:val="0A1F240F"/>
    <w:rsid w:val="0A2078CF"/>
    <w:rsid w:val="0A215487"/>
    <w:rsid w:val="0A216B0B"/>
    <w:rsid w:val="0A217512"/>
    <w:rsid w:val="0A2204A5"/>
    <w:rsid w:val="0A23263B"/>
    <w:rsid w:val="0A2401F1"/>
    <w:rsid w:val="0A24336A"/>
    <w:rsid w:val="0A243C04"/>
    <w:rsid w:val="0A252241"/>
    <w:rsid w:val="0A253AA5"/>
    <w:rsid w:val="0A2849AA"/>
    <w:rsid w:val="0A2A059F"/>
    <w:rsid w:val="0A2A16F8"/>
    <w:rsid w:val="0A2B75BD"/>
    <w:rsid w:val="0A2C3158"/>
    <w:rsid w:val="0A2C3E8E"/>
    <w:rsid w:val="0A2D35A7"/>
    <w:rsid w:val="0A2D44DA"/>
    <w:rsid w:val="0A2D47D9"/>
    <w:rsid w:val="0A2E6772"/>
    <w:rsid w:val="0A2F6AD3"/>
    <w:rsid w:val="0A301E5F"/>
    <w:rsid w:val="0A3059ED"/>
    <w:rsid w:val="0A315528"/>
    <w:rsid w:val="0A320456"/>
    <w:rsid w:val="0A3221DC"/>
    <w:rsid w:val="0A33005D"/>
    <w:rsid w:val="0A35087F"/>
    <w:rsid w:val="0A352165"/>
    <w:rsid w:val="0A37597A"/>
    <w:rsid w:val="0A384EE0"/>
    <w:rsid w:val="0A3A5909"/>
    <w:rsid w:val="0A3B5199"/>
    <w:rsid w:val="0A3C63F9"/>
    <w:rsid w:val="0A400ADD"/>
    <w:rsid w:val="0A415D1A"/>
    <w:rsid w:val="0A422C8C"/>
    <w:rsid w:val="0A454198"/>
    <w:rsid w:val="0A475D3D"/>
    <w:rsid w:val="0A483AE3"/>
    <w:rsid w:val="0A486DF0"/>
    <w:rsid w:val="0A4B2CC6"/>
    <w:rsid w:val="0A4C168E"/>
    <w:rsid w:val="0A4C2124"/>
    <w:rsid w:val="0A4D13AE"/>
    <w:rsid w:val="0A4D4C01"/>
    <w:rsid w:val="0A4D61C7"/>
    <w:rsid w:val="0A4E4049"/>
    <w:rsid w:val="0A4E465B"/>
    <w:rsid w:val="0A4E7C44"/>
    <w:rsid w:val="0A507A06"/>
    <w:rsid w:val="0A5148CA"/>
    <w:rsid w:val="0A527215"/>
    <w:rsid w:val="0A530869"/>
    <w:rsid w:val="0A533FBD"/>
    <w:rsid w:val="0A540C7E"/>
    <w:rsid w:val="0A54362E"/>
    <w:rsid w:val="0A551BBB"/>
    <w:rsid w:val="0A5525C8"/>
    <w:rsid w:val="0A5571E7"/>
    <w:rsid w:val="0A563551"/>
    <w:rsid w:val="0A56563D"/>
    <w:rsid w:val="0A5733C7"/>
    <w:rsid w:val="0A5904AE"/>
    <w:rsid w:val="0A5960BC"/>
    <w:rsid w:val="0A5B163A"/>
    <w:rsid w:val="0A5B232A"/>
    <w:rsid w:val="0A5C173D"/>
    <w:rsid w:val="0A5D1507"/>
    <w:rsid w:val="0A5D48CE"/>
    <w:rsid w:val="0A5F3562"/>
    <w:rsid w:val="0A607D46"/>
    <w:rsid w:val="0A62281C"/>
    <w:rsid w:val="0A633FC8"/>
    <w:rsid w:val="0A635B65"/>
    <w:rsid w:val="0A637E25"/>
    <w:rsid w:val="0A6446EC"/>
    <w:rsid w:val="0A647637"/>
    <w:rsid w:val="0A654577"/>
    <w:rsid w:val="0A66052A"/>
    <w:rsid w:val="0A6826B8"/>
    <w:rsid w:val="0A683685"/>
    <w:rsid w:val="0A6868C2"/>
    <w:rsid w:val="0A687AF5"/>
    <w:rsid w:val="0A6907E4"/>
    <w:rsid w:val="0A6B23E4"/>
    <w:rsid w:val="0A6C6BAB"/>
    <w:rsid w:val="0A6D111D"/>
    <w:rsid w:val="0A6D518F"/>
    <w:rsid w:val="0A6E1C30"/>
    <w:rsid w:val="0A704B3D"/>
    <w:rsid w:val="0A735584"/>
    <w:rsid w:val="0A736078"/>
    <w:rsid w:val="0A736D82"/>
    <w:rsid w:val="0A7412F1"/>
    <w:rsid w:val="0A75078B"/>
    <w:rsid w:val="0A756532"/>
    <w:rsid w:val="0A7624C4"/>
    <w:rsid w:val="0A7638D4"/>
    <w:rsid w:val="0A76611D"/>
    <w:rsid w:val="0A773FE1"/>
    <w:rsid w:val="0A7816EA"/>
    <w:rsid w:val="0A783DCE"/>
    <w:rsid w:val="0A79738C"/>
    <w:rsid w:val="0A7A3922"/>
    <w:rsid w:val="0A7A3FC2"/>
    <w:rsid w:val="0A7A6488"/>
    <w:rsid w:val="0A7A7647"/>
    <w:rsid w:val="0A7E0169"/>
    <w:rsid w:val="0A7F79CB"/>
    <w:rsid w:val="0A813F84"/>
    <w:rsid w:val="0A8151CF"/>
    <w:rsid w:val="0A822577"/>
    <w:rsid w:val="0A823A40"/>
    <w:rsid w:val="0A833B1D"/>
    <w:rsid w:val="0A8358DF"/>
    <w:rsid w:val="0A8425D2"/>
    <w:rsid w:val="0A852FFF"/>
    <w:rsid w:val="0A855575"/>
    <w:rsid w:val="0A86355E"/>
    <w:rsid w:val="0A863FE3"/>
    <w:rsid w:val="0A870F8D"/>
    <w:rsid w:val="0A8736D9"/>
    <w:rsid w:val="0A8740D5"/>
    <w:rsid w:val="0A8814CF"/>
    <w:rsid w:val="0A8856DB"/>
    <w:rsid w:val="0A893C1D"/>
    <w:rsid w:val="0A8B0DB1"/>
    <w:rsid w:val="0A8B2549"/>
    <w:rsid w:val="0A8B7AFC"/>
    <w:rsid w:val="0A8C3FC2"/>
    <w:rsid w:val="0A8C52B7"/>
    <w:rsid w:val="0A8E5223"/>
    <w:rsid w:val="0A90672D"/>
    <w:rsid w:val="0A907FFF"/>
    <w:rsid w:val="0A922275"/>
    <w:rsid w:val="0A9254BF"/>
    <w:rsid w:val="0A92646F"/>
    <w:rsid w:val="0A932788"/>
    <w:rsid w:val="0A9433B0"/>
    <w:rsid w:val="0A9459E1"/>
    <w:rsid w:val="0A965A71"/>
    <w:rsid w:val="0A97078F"/>
    <w:rsid w:val="0A976459"/>
    <w:rsid w:val="0A9A2B28"/>
    <w:rsid w:val="0A9E1001"/>
    <w:rsid w:val="0A9E52B0"/>
    <w:rsid w:val="0A9F6051"/>
    <w:rsid w:val="0A9F614D"/>
    <w:rsid w:val="0AA1643E"/>
    <w:rsid w:val="0AA20B75"/>
    <w:rsid w:val="0AA2597A"/>
    <w:rsid w:val="0AA34D9F"/>
    <w:rsid w:val="0AA3612F"/>
    <w:rsid w:val="0AA865CD"/>
    <w:rsid w:val="0AA960D1"/>
    <w:rsid w:val="0AAA0405"/>
    <w:rsid w:val="0AAA0DCE"/>
    <w:rsid w:val="0AAD0AB9"/>
    <w:rsid w:val="0AAF0603"/>
    <w:rsid w:val="0AAF126B"/>
    <w:rsid w:val="0AAF3965"/>
    <w:rsid w:val="0AAF6DD5"/>
    <w:rsid w:val="0AB01DA1"/>
    <w:rsid w:val="0AB17F5B"/>
    <w:rsid w:val="0AB2075B"/>
    <w:rsid w:val="0AB31DC3"/>
    <w:rsid w:val="0AB366D1"/>
    <w:rsid w:val="0AB509E5"/>
    <w:rsid w:val="0AB5288A"/>
    <w:rsid w:val="0AB544E9"/>
    <w:rsid w:val="0AB60F55"/>
    <w:rsid w:val="0AB70363"/>
    <w:rsid w:val="0AB877D3"/>
    <w:rsid w:val="0AB91F00"/>
    <w:rsid w:val="0ABB74C9"/>
    <w:rsid w:val="0ABC0F2F"/>
    <w:rsid w:val="0ABC18F2"/>
    <w:rsid w:val="0AC1668A"/>
    <w:rsid w:val="0AC330C1"/>
    <w:rsid w:val="0AC529E8"/>
    <w:rsid w:val="0AC63CE1"/>
    <w:rsid w:val="0AC93576"/>
    <w:rsid w:val="0AC93C9B"/>
    <w:rsid w:val="0ACA60D9"/>
    <w:rsid w:val="0ACB2E60"/>
    <w:rsid w:val="0ACC0CE6"/>
    <w:rsid w:val="0ACE4F82"/>
    <w:rsid w:val="0ACE5422"/>
    <w:rsid w:val="0ACE7056"/>
    <w:rsid w:val="0AD27FEB"/>
    <w:rsid w:val="0AD3112B"/>
    <w:rsid w:val="0AD320E7"/>
    <w:rsid w:val="0AD3237D"/>
    <w:rsid w:val="0AD401AA"/>
    <w:rsid w:val="0AD439A0"/>
    <w:rsid w:val="0AD465C9"/>
    <w:rsid w:val="0AD53394"/>
    <w:rsid w:val="0AD600CD"/>
    <w:rsid w:val="0AD61F3B"/>
    <w:rsid w:val="0ADB1B9F"/>
    <w:rsid w:val="0ADE54BF"/>
    <w:rsid w:val="0AE11269"/>
    <w:rsid w:val="0AE2332D"/>
    <w:rsid w:val="0AE242FC"/>
    <w:rsid w:val="0AE30F23"/>
    <w:rsid w:val="0AE32010"/>
    <w:rsid w:val="0AE33E32"/>
    <w:rsid w:val="0AE43450"/>
    <w:rsid w:val="0AE43527"/>
    <w:rsid w:val="0AE5257A"/>
    <w:rsid w:val="0AE57B70"/>
    <w:rsid w:val="0AE605CF"/>
    <w:rsid w:val="0AE725D8"/>
    <w:rsid w:val="0AE74988"/>
    <w:rsid w:val="0AE84286"/>
    <w:rsid w:val="0AEA0366"/>
    <w:rsid w:val="0AEA1A3B"/>
    <w:rsid w:val="0AEA7EC4"/>
    <w:rsid w:val="0AEB15C3"/>
    <w:rsid w:val="0AEB738B"/>
    <w:rsid w:val="0AEC34FD"/>
    <w:rsid w:val="0AED0084"/>
    <w:rsid w:val="0AEE52C1"/>
    <w:rsid w:val="0AF00315"/>
    <w:rsid w:val="0AF2597A"/>
    <w:rsid w:val="0AF26E05"/>
    <w:rsid w:val="0AF271BA"/>
    <w:rsid w:val="0AF443E9"/>
    <w:rsid w:val="0AF466BD"/>
    <w:rsid w:val="0AF52B63"/>
    <w:rsid w:val="0AF63010"/>
    <w:rsid w:val="0AF72572"/>
    <w:rsid w:val="0AF7295B"/>
    <w:rsid w:val="0AF840D5"/>
    <w:rsid w:val="0AFA046F"/>
    <w:rsid w:val="0AFB63FF"/>
    <w:rsid w:val="0AFD2FA5"/>
    <w:rsid w:val="0AFE114D"/>
    <w:rsid w:val="0AFE7E58"/>
    <w:rsid w:val="0AFF4799"/>
    <w:rsid w:val="0B00715E"/>
    <w:rsid w:val="0B00762A"/>
    <w:rsid w:val="0B020375"/>
    <w:rsid w:val="0B0279AC"/>
    <w:rsid w:val="0B0369BD"/>
    <w:rsid w:val="0B064A32"/>
    <w:rsid w:val="0B06782A"/>
    <w:rsid w:val="0B084AAC"/>
    <w:rsid w:val="0B0B600D"/>
    <w:rsid w:val="0B0C7090"/>
    <w:rsid w:val="0B0C7E65"/>
    <w:rsid w:val="0B0E24A5"/>
    <w:rsid w:val="0B0E59C7"/>
    <w:rsid w:val="0B0F7AA7"/>
    <w:rsid w:val="0B103803"/>
    <w:rsid w:val="0B105B8F"/>
    <w:rsid w:val="0B117C45"/>
    <w:rsid w:val="0B164EB5"/>
    <w:rsid w:val="0B191F38"/>
    <w:rsid w:val="0B192ACF"/>
    <w:rsid w:val="0B1B1E93"/>
    <w:rsid w:val="0B1E59D6"/>
    <w:rsid w:val="0B1F0B00"/>
    <w:rsid w:val="0B2053B2"/>
    <w:rsid w:val="0B212430"/>
    <w:rsid w:val="0B237A5E"/>
    <w:rsid w:val="0B252647"/>
    <w:rsid w:val="0B267685"/>
    <w:rsid w:val="0B277357"/>
    <w:rsid w:val="0B281D58"/>
    <w:rsid w:val="0B2900FD"/>
    <w:rsid w:val="0B2935D5"/>
    <w:rsid w:val="0B297CD7"/>
    <w:rsid w:val="0B2A2826"/>
    <w:rsid w:val="0B2C0617"/>
    <w:rsid w:val="0B2E039D"/>
    <w:rsid w:val="0B2E6F7C"/>
    <w:rsid w:val="0B300BD5"/>
    <w:rsid w:val="0B334DA6"/>
    <w:rsid w:val="0B342B22"/>
    <w:rsid w:val="0B347773"/>
    <w:rsid w:val="0B36797C"/>
    <w:rsid w:val="0B3C2CE7"/>
    <w:rsid w:val="0B3E1628"/>
    <w:rsid w:val="0B3F3BBB"/>
    <w:rsid w:val="0B3F655A"/>
    <w:rsid w:val="0B414CCB"/>
    <w:rsid w:val="0B421647"/>
    <w:rsid w:val="0B427EF9"/>
    <w:rsid w:val="0B433A9C"/>
    <w:rsid w:val="0B44638A"/>
    <w:rsid w:val="0B4516B0"/>
    <w:rsid w:val="0B4711A3"/>
    <w:rsid w:val="0B47531A"/>
    <w:rsid w:val="0B48138A"/>
    <w:rsid w:val="0B484FFF"/>
    <w:rsid w:val="0B486BD7"/>
    <w:rsid w:val="0B49023F"/>
    <w:rsid w:val="0B493DCC"/>
    <w:rsid w:val="0B4C0BB1"/>
    <w:rsid w:val="0B4F01D1"/>
    <w:rsid w:val="0B4F459D"/>
    <w:rsid w:val="0B4F59D6"/>
    <w:rsid w:val="0B501582"/>
    <w:rsid w:val="0B531B2A"/>
    <w:rsid w:val="0B5436AD"/>
    <w:rsid w:val="0B5472DA"/>
    <w:rsid w:val="0B547B14"/>
    <w:rsid w:val="0B554268"/>
    <w:rsid w:val="0B5608B0"/>
    <w:rsid w:val="0B561A3B"/>
    <w:rsid w:val="0B5709AC"/>
    <w:rsid w:val="0B57104B"/>
    <w:rsid w:val="0B571F56"/>
    <w:rsid w:val="0B581ACC"/>
    <w:rsid w:val="0B584FA5"/>
    <w:rsid w:val="0B594DCC"/>
    <w:rsid w:val="0B5A3397"/>
    <w:rsid w:val="0B5B4842"/>
    <w:rsid w:val="0B60047C"/>
    <w:rsid w:val="0B60331A"/>
    <w:rsid w:val="0B625F8A"/>
    <w:rsid w:val="0B634BD2"/>
    <w:rsid w:val="0B663E36"/>
    <w:rsid w:val="0B6655C7"/>
    <w:rsid w:val="0B67082C"/>
    <w:rsid w:val="0B670920"/>
    <w:rsid w:val="0B6A71B4"/>
    <w:rsid w:val="0B6B3710"/>
    <w:rsid w:val="0B6D4742"/>
    <w:rsid w:val="0B701A36"/>
    <w:rsid w:val="0B702B47"/>
    <w:rsid w:val="0B7154AB"/>
    <w:rsid w:val="0B727E79"/>
    <w:rsid w:val="0B732915"/>
    <w:rsid w:val="0B747ABA"/>
    <w:rsid w:val="0B750693"/>
    <w:rsid w:val="0B79176A"/>
    <w:rsid w:val="0B7A12EF"/>
    <w:rsid w:val="0B7A2CA4"/>
    <w:rsid w:val="0B7B1FEF"/>
    <w:rsid w:val="0B7B30B8"/>
    <w:rsid w:val="0B7B4C59"/>
    <w:rsid w:val="0B7D2EF2"/>
    <w:rsid w:val="0B7D3EF4"/>
    <w:rsid w:val="0B7D4F9B"/>
    <w:rsid w:val="0B800F6C"/>
    <w:rsid w:val="0B812D98"/>
    <w:rsid w:val="0B8375E4"/>
    <w:rsid w:val="0B8401CC"/>
    <w:rsid w:val="0B86059E"/>
    <w:rsid w:val="0B86335D"/>
    <w:rsid w:val="0B87384E"/>
    <w:rsid w:val="0B8A11C5"/>
    <w:rsid w:val="0B8A52A5"/>
    <w:rsid w:val="0B8D4C82"/>
    <w:rsid w:val="0B8D7994"/>
    <w:rsid w:val="0B8E3676"/>
    <w:rsid w:val="0B8E3C16"/>
    <w:rsid w:val="0B8F797B"/>
    <w:rsid w:val="0B9078F7"/>
    <w:rsid w:val="0B911D18"/>
    <w:rsid w:val="0B9273B4"/>
    <w:rsid w:val="0B9434B4"/>
    <w:rsid w:val="0B975BDB"/>
    <w:rsid w:val="0B991A90"/>
    <w:rsid w:val="0B9A3D74"/>
    <w:rsid w:val="0B9C7C17"/>
    <w:rsid w:val="0B9D6780"/>
    <w:rsid w:val="0B9E240F"/>
    <w:rsid w:val="0B9E34EC"/>
    <w:rsid w:val="0BA10731"/>
    <w:rsid w:val="0BA15682"/>
    <w:rsid w:val="0BA16A9D"/>
    <w:rsid w:val="0BA17227"/>
    <w:rsid w:val="0BA54458"/>
    <w:rsid w:val="0BA5455F"/>
    <w:rsid w:val="0BA63698"/>
    <w:rsid w:val="0BA77A3B"/>
    <w:rsid w:val="0BA92F9E"/>
    <w:rsid w:val="0BAA071C"/>
    <w:rsid w:val="0BAB40D8"/>
    <w:rsid w:val="0BAB4282"/>
    <w:rsid w:val="0BAC4F2A"/>
    <w:rsid w:val="0BAD76B7"/>
    <w:rsid w:val="0BAE603F"/>
    <w:rsid w:val="0BAF7D6E"/>
    <w:rsid w:val="0BB07D34"/>
    <w:rsid w:val="0BB1446F"/>
    <w:rsid w:val="0BB25876"/>
    <w:rsid w:val="0BB30BDE"/>
    <w:rsid w:val="0BB42D02"/>
    <w:rsid w:val="0BB719AD"/>
    <w:rsid w:val="0BB80A05"/>
    <w:rsid w:val="0BB84B7E"/>
    <w:rsid w:val="0BB932F6"/>
    <w:rsid w:val="0BB9674D"/>
    <w:rsid w:val="0BBA1843"/>
    <w:rsid w:val="0BBD05C6"/>
    <w:rsid w:val="0BBD23C9"/>
    <w:rsid w:val="0BC03646"/>
    <w:rsid w:val="0BC03682"/>
    <w:rsid w:val="0BC2409D"/>
    <w:rsid w:val="0BC31319"/>
    <w:rsid w:val="0BC54C55"/>
    <w:rsid w:val="0BC60149"/>
    <w:rsid w:val="0BC7115E"/>
    <w:rsid w:val="0BC829F6"/>
    <w:rsid w:val="0BC90147"/>
    <w:rsid w:val="0BCA15AC"/>
    <w:rsid w:val="0BCA1CFC"/>
    <w:rsid w:val="0BCA5E3A"/>
    <w:rsid w:val="0BCC3771"/>
    <w:rsid w:val="0BCD5B43"/>
    <w:rsid w:val="0BCF2CCF"/>
    <w:rsid w:val="0BCF61CD"/>
    <w:rsid w:val="0BCF6BBF"/>
    <w:rsid w:val="0BD03C17"/>
    <w:rsid w:val="0BD1788B"/>
    <w:rsid w:val="0BD31217"/>
    <w:rsid w:val="0BD44910"/>
    <w:rsid w:val="0BD5031E"/>
    <w:rsid w:val="0BD5145F"/>
    <w:rsid w:val="0BD559D2"/>
    <w:rsid w:val="0BD70763"/>
    <w:rsid w:val="0BD75FCA"/>
    <w:rsid w:val="0BD90CB7"/>
    <w:rsid w:val="0BDA0272"/>
    <w:rsid w:val="0BDA061E"/>
    <w:rsid w:val="0BDB0C11"/>
    <w:rsid w:val="0BDB3B9C"/>
    <w:rsid w:val="0BDD2D92"/>
    <w:rsid w:val="0BDF0FC7"/>
    <w:rsid w:val="0BE01B7A"/>
    <w:rsid w:val="0BE03307"/>
    <w:rsid w:val="0BE03F19"/>
    <w:rsid w:val="0BE22155"/>
    <w:rsid w:val="0BE24530"/>
    <w:rsid w:val="0BE3757A"/>
    <w:rsid w:val="0BE51CB9"/>
    <w:rsid w:val="0BE62EEB"/>
    <w:rsid w:val="0BE82094"/>
    <w:rsid w:val="0BE82D63"/>
    <w:rsid w:val="0BE82D97"/>
    <w:rsid w:val="0BE9561E"/>
    <w:rsid w:val="0BEB613A"/>
    <w:rsid w:val="0BEB71DF"/>
    <w:rsid w:val="0BEC0392"/>
    <w:rsid w:val="0BEC7E8B"/>
    <w:rsid w:val="0BED24E4"/>
    <w:rsid w:val="0BEF1D5D"/>
    <w:rsid w:val="0BEF6587"/>
    <w:rsid w:val="0BF06625"/>
    <w:rsid w:val="0BF1441F"/>
    <w:rsid w:val="0BF26E72"/>
    <w:rsid w:val="0BF34DA2"/>
    <w:rsid w:val="0BF46E42"/>
    <w:rsid w:val="0BF471A5"/>
    <w:rsid w:val="0BF5221A"/>
    <w:rsid w:val="0BF53A17"/>
    <w:rsid w:val="0BF53BB5"/>
    <w:rsid w:val="0BF55321"/>
    <w:rsid w:val="0BF63C8D"/>
    <w:rsid w:val="0BF705CC"/>
    <w:rsid w:val="0BF749A4"/>
    <w:rsid w:val="0BF86473"/>
    <w:rsid w:val="0BFA1069"/>
    <w:rsid w:val="0BFA769B"/>
    <w:rsid w:val="0BFC4D4E"/>
    <w:rsid w:val="0BFD1963"/>
    <w:rsid w:val="0BFE156C"/>
    <w:rsid w:val="0BFE42D6"/>
    <w:rsid w:val="0BFF4B41"/>
    <w:rsid w:val="0C00678D"/>
    <w:rsid w:val="0C01102C"/>
    <w:rsid w:val="0C013894"/>
    <w:rsid w:val="0C015AE4"/>
    <w:rsid w:val="0C042791"/>
    <w:rsid w:val="0C043500"/>
    <w:rsid w:val="0C0505F0"/>
    <w:rsid w:val="0C054159"/>
    <w:rsid w:val="0C061ED0"/>
    <w:rsid w:val="0C062087"/>
    <w:rsid w:val="0C070675"/>
    <w:rsid w:val="0C0709A0"/>
    <w:rsid w:val="0C073E76"/>
    <w:rsid w:val="0C076944"/>
    <w:rsid w:val="0C083ABD"/>
    <w:rsid w:val="0C08613E"/>
    <w:rsid w:val="0C0A3DF0"/>
    <w:rsid w:val="0C0A5008"/>
    <w:rsid w:val="0C0E67B9"/>
    <w:rsid w:val="0C1024E3"/>
    <w:rsid w:val="0C102BBC"/>
    <w:rsid w:val="0C136BFC"/>
    <w:rsid w:val="0C1434F8"/>
    <w:rsid w:val="0C153B5C"/>
    <w:rsid w:val="0C1559EB"/>
    <w:rsid w:val="0C160749"/>
    <w:rsid w:val="0C166A08"/>
    <w:rsid w:val="0C17253F"/>
    <w:rsid w:val="0C182CF9"/>
    <w:rsid w:val="0C1932B4"/>
    <w:rsid w:val="0C1B4214"/>
    <w:rsid w:val="0C1D37E3"/>
    <w:rsid w:val="0C1F339C"/>
    <w:rsid w:val="0C206FFC"/>
    <w:rsid w:val="0C215CB7"/>
    <w:rsid w:val="0C21674C"/>
    <w:rsid w:val="0C245B2A"/>
    <w:rsid w:val="0C250CBE"/>
    <w:rsid w:val="0C263F22"/>
    <w:rsid w:val="0C265BC6"/>
    <w:rsid w:val="0C285231"/>
    <w:rsid w:val="0C29708E"/>
    <w:rsid w:val="0C2D07AD"/>
    <w:rsid w:val="0C2D22A6"/>
    <w:rsid w:val="0C2D63FD"/>
    <w:rsid w:val="0C2E216B"/>
    <w:rsid w:val="0C2E69A6"/>
    <w:rsid w:val="0C2E72C1"/>
    <w:rsid w:val="0C2F0CA7"/>
    <w:rsid w:val="0C2F4DED"/>
    <w:rsid w:val="0C2F6602"/>
    <w:rsid w:val="0C300141"/>
    <w:rsid w:val="0C3167C5"/>
    <w:rsid w:val="0C321CF4"/>
    <w:rsid w:val="0C32349C"/>
    <w:rsid w:val="0C3300ED"/>
    <w:rsid w:val="0C344130"/>
    <w:rsid w:val="0C381A0A"/>
    <w:rsid w:val="0C3933F1"/>
    <w:rsid w:val="0C3B186C"/>
    <w:rsid w:val="0C3B3E64"/>
    <w:rsid w:val="0C3F0F10"/>
    <w:rsid w:val="0C401A92"/>
    <w:rsid w:val="0C402B54"/>
    <w:rsid w:val="0C403DAB"/>
    <w:rsid w:val="0C414E67"/>
    <w:rsid w:val="0C423688"/>
    <w:rsid w:val="0C4417B5"/>
    <w:rsid w:val="0C4443F6"/>
    <w:rsid w:val="0C4900AA"/>
    <w:rsid w:val="0C4A24F5"/>
    <w:rsid w:val="0C4A2EA5"/>
    <w:rsid w:val="0C4B1188"/>
    <w:rsid w:val="0C4B4A4C"/>
    <w:rsid w:val="0C4C06DD"/>
    <w:rsid w:val="0C4C2B7F"/>
    <w:rsid w:val="0C4C3779"/>
    <w:rsid w:val="0C4D7FA4"/>
    <w:rsid w:val="0C504BA7"/>
    <w:rsid w:val="0C506D35"/>
    <w:rsid w:val="0C5072E7"/>
    <w:rsid w:val="0C52731F"/>
    <w:rsid w:val="0C537B41"/>
    <w:rsid w:val="0C540678"/>
    <w:rsid w:val="0C5572C1"/>
    <w:rsid w:val="0C557D9D"/>
    <w:rsid w:val="0C56779A"/>
    <w:rsid w:val="0C581404"/>
    <w:rsid w:val="0C595577"/>
    <w:rsid w:val="0C5A7E88"/>
    <w:rsid w:val="0C5B0939"/>
    <w:rsid w:val="0C5B132E"/>
    <w:rsid w:val="0C5B5EA6"/>
    <w:rsid w:val="0C5C555A"/>
    <w:rsid w:val="0C5C6D08"/>
    <w:rsid w:val="0C5F3A08"/>
    <w:rsid w:val="0C6055D3"/>
    <w:rsid w:val="0C613D26"/>
    <w:rsid w:val="0C63251F"/>
    <w:rsid w:val="0C651197"/>
    <w:rsid w:val="0C656F18"/>
    <w:rsid w:val="0C6B1C7C"/>
    <w:rsid w:val="0C6B42B3"/>
    <w:rsid w:val="0C6B49D1"/>
    <w:rsid w:val="0C6C65DF"/>
    <w:rsid w:val="0C6C722D"/>
    <w:rsid w:val="0C6D040F"/>
    <w:rsid w:val="0C6E6A40"/>
    <w:rsid w:val="0C701C71"/>
    <w:rsid w:val="0C714B85"/>
    <w:rsid w:val="0C7238D5"/>
    <w:rsid w:val="0C723ADC"/>
    <w:rsid w:val="0C726FBC"/>
    <w:rsid w:val="0C732ADD"/>
    <w:rsid w:val="0C735F02"/>
    <w:rsid w:val="0C746C7C"/>
    <w:rsid w:val="0C750F07"/>
    <w:rsid w:val="0C7567CC"/>
    <w:rsid w:val="0C757B98"/>
    <w:rsid w:val="0C7653B8"/>
    <w:rsid w:val="0C7704D4"/>
    <w:rsid w:val="0C7766C0"/>
    <w:rsid w:val="0C781EA3"/>
    <w:rsid w:val="0C792A45"/>
    <w:rsid w:val="0C7A22BD"/>
    <w:rsid w:val="0C7A77C4"/>
    <w:rsid w:val="0C7C5E50"/>
    <w:rsid w:val="0C8017B1"/>
    <w:rsid w:val="0C80364C"/>
    <w:rsid w:val="0C8049FD"/>
    <w:rsid w:val="0C804A7F"/>
    <w:rsid w:val="0C805657"/>
    <w:rsid w:val="0C81703E"/>
    <w:rsid w:val="0C821444"/>
    <w:rsid w:val="0C857B41"/>
    <w:rsid w:val="0C887F3D"/>
    <w:rsid w:val="0C8A410D"/>
    <w:rsid w:val="0C8B2299"/>
    <w:rsid w:val="0C8C011D"/>
    <w:rsid w:val="0C8D3A60"/>
    <w:rsid w:val="0C8D5898"/>
    <w:rsid w:val="0C8F0BC5"/>
    <w:rsid w:val="0C8F282C"/>
    <w:rsid w:val="0C9170C3"/>
    <w:rsid w:val="0C920E62"/>
    <w:rsid w:val="0C92713B"/>
    <w:rsid w:val="0C9316F9"/>
    <w:rsid w:val="0C93637B"/>
    <w:rsid w:val="0C944FFC"/>
    <w:rsid w:val="0C972071"/>
    <w:rsid w:val="0C9A6588"/>
    <w:rsid w:val="0C9C3744"/>
    <w:rsid w:val="0C9D0AE6"/>
    <w:rsid w:val="0C9E0E3D"/>
    <w:rsid w:val="0C9F0D9F"/>
    <w:rsid w:val="0C9F27B9"/>
    <w:rsid w:val="0C9F2878"/>
    <w:rsid w:val="0C9F4F0F"/>
    <w:rsid w:val="0CA00053"/>
    <w:rsid w:val="0CA04D3D"/>
    <w:rsid w:val="0CA12A6C"/>
    <w:rsid w:val="0CA132AE"/>
    <w:rsid w:val="0CA21941"/>
    <w:rsid w:val="0CA23B9D"/>
    <w:rsid w:val="0CA5141F"/>
    <w:rsid w:val="0CA547FC"/>
    <w:rsid w:val="0CA81354"/>
    <w:rsid w:val="0CA9036C"/>
    <w:rsid w:val="0CAE18C5"/>
    <w:rsid w:val="0CAE77B3"/>
    <w:rsid w:val="0CB038B9"/>
    <w:rsid w:val="0CB120EE"/>
    <w:rsid w:val="0CB13145"/>
    <w:rsid w:val="0CB37FA7"/>
    <w:rsid w:val="0CB442A0"/>
    <w:rsid w:val="0CB52083"/>
    <w:rsid w:val="0CB653B0"/>
    <w:rsid w:val="0CB747AA"/>
    <w:rsid w:val="0CB8737B"/>
    <w:rsid w:val="0CB92E58"/>
    <w:rsid w:val="0CB94AE5"/>
    <w:rsid w:val="0CBB6995"/>
    <w:rsid w:val="0CBC47CE"/>
    <w:rsid w:val="0CBD02DC"/>
    <w:rsid w:val="0CBF46FA"/>
    <w:rsid w:val="0CC06074"/>
    <w:rsid w:val="0CC12494"/>
    <w:rsid w:val="0CC136D8"/>
    <w:rsid w:val="0CC245D9"/>
    <w:rsid w:val="0CC301A5"/>
    <w:rsid w:val="0CC37918"/>
    <w:rsid w:val="0CC54B2B"/>
    <w:rsid w:val="0CC60BD2"/>
    <w:rsid w:val="0CC66C88"/>
    <w:rsid w:val="0CC82D51"/>
    <w:rsid w:val="0CC90AA9"/>
    <w:rsid w:val="0CC926FD"/>
    <w:rsid w:val="0CCA336E"/>
    <w:rsid w:val="0CCD4164"/>
    <w:rsid w:val="0CCF6DA2"/>
    <w:rsid w:val="0CD169EC"/>
    <w:rsid w:val="0CD25740"/>
    <w:rsid w:val="0CD400D8"/>
    <w:rsid w:val="0CD60495"/>
    <w:rsid w:val="0CD621CB"/>
    <w:rsid w:val="0CD632FE"/>
    <w:rsid w:val="0CD73B44"/>
    <w:rsid w:val="0CD751CC"/>
    <w:rsid w:val="0CDC2CDC"/>
    <w:rsid w:val="0CDC4265"/>
    <w:rsid w:val="0CDF2D7F"/>
    <w:rsid w:val="0CDF2E13"/>
    <w:rsid w:val="0CDF355B"/>
    <w:rsid w:val="0CDF4287"/>
    <w:rsid w:val="0CDF6DE4"/>
    <w:rsid w:val="0CE03E68"/>
    <w:rsid w:val="0CE1507D"/>
    <w:rsid w:val="0CE160FA"/>
    <w:rsid w:val="0CE55603"/>
    <w:rsid w:val="0CE55D5F"/>
    <w:rsid w:val="0CE562F0"/>
    <w:rsid w:val="0CE60434"/>
    <w:rsid w:val="0CE86332"/>
    <w:rsid w:val="0CE913F9"/>
    <w:rsid w:val="0CE95AC7"/>
    <w:rsid w:val="0CEB2BA9"/>
    <w:rsid w:val="0CEC1A83"/>
    <w:rsid w:val="0CEF2CDC"/>
    <w:rsid w:val="0CF14CAA"/>
    <w:rsid w:val="0CF22FE0"/>
    <w:rsid w:val="0CF23CA7"/>
    <w:rsid w:val="0CF2591A"/>
    <w:rsid w:val="0CF32C57"/>
    <w:rsid w:val="0CF441CC"/>
    <w:rsid w:val="0CF562C2"/>
    <w:rsid w:val="0CF60489"/>
    <w:rsid w:val="0CF63AE7"/>
    <w:rsid w:val="0CF65EC2"/>
    <w:rsid w:val="0CF71286"/>
    <w:rsid w:val="0CFA0CC0"/>
    <w:rsid w:val="0CFA698A"/>
    <w:rsid w:val="0CFB0B85"/>
    <w:rsid w:val="0CFB3E0C"/>
    <w:rsid w:val="0CFB73A6"/>
    <w:rsid w:val="0CFC18A1"/>
    <w:rsid w:val="0CFE592D"/>
    <w:rsid w:val="0D000042"/>
    <w:rsid w:val="0D006028"/>
    <w:rsid w:val="0D020EB5"/>
    <w:rsid w:val="0D0441EC"/>
    <w:rsid w:val="0D077601"/>
    <w:rsid w:val="0D084FE7"/>
    <w:rsid w:val="0D0E10B7"/>
    <w:rsid w:val="0D0E45FD"/>
    <w:rsid w:val="0D0F0462"/>
    <w:rsid w:val="0D120272"/>
    <w:rsid w:val="0D121E86"/>
    <w:rsid w:val="0D126AF2"/>
    <w:rsid w:val="0D135FCA"/>
    <w:rsid w:val="0D151A19"/>
    <w:rsid w:val="0D155F02"/>
    <w:rsid w:val="0D1A0C3C"/>
    <w:rsid w:val="0D1A17F0"/>
    <w:rsid w:val="0D1B07D3"/>
    <w:rsid w:val="0D1B0BED"/>
    <w:rsid w:val="0D1B368A"/>
    <w:rsid w:val="0D1C7F5F"/>
    <w:rsid w:val="0D1D0096"/>
    <w:rsid w:val="0D1E52C2"/>
    <w:rsid w:val="0D1E5B84"/>
    <w:rsid w:val="0D1E700C"/>
    <w:rsid w:val="0D1F44F0"/>
    <w:rsid w:val="0D1F4F60"/>
    <w:rsid w:val="0D210EFF"/>
    <w:rsid w:val="0D254B6A"/>
    <w:rsid w:val="0D262C01"/>
    <w:rsid w:val="0D2713DB"/>
    <w:rsid w:val="0D27443A"/>
    <w:rsid w:val="0D290C0B"/>
    <w:rsid w:val="0D29314A"/>
    <w:rsid w:val="0D297A1E"/>
    <w:rsid w:val="0D2A0DEA"/>
    <w:rsid w:val="0D2A0FAF"/>
    <w:rsid w:val="0D2A7673"/>
    <w:rsid w:val="0D2B0B15"/>
    <w:rsid w:val="0D2B1E33"/>
    <w:rsid w:val="0D2C2574"/>
    <w:rsid w:val="0D2C590D"/>
    <w:rsid w:val="0D2D1971"/>
    <w:rsid w:val="0D2D61C8"/>
    <w:rsid w:val="0D306B46"/>
    <w:rsid w:val="0D314F6B"/>
    <w:rsid w:val="0D333797"/>
    <w:rsid w:val="0D3357D2"/>
    <w:rsid w:val="0D365517"/>
    <w:rsid w:val="0D370FF5"/>
    <w:rsid w:val="0D3870A7"/>
    <w:rsid w:val="0D387EC6"/>
    <w:rsid w:val="0D391D63"/>
    <w:rsid w:val="0D3950CE"/>
    <w:rsid w:val="0D3B0CD9"/>
    <w:rsid w:val="0D3B34B0"/>
    <w:rsid w:val="0D3C0288"/>
    <w:rsid w:val="0D3C6766"/>
    <w:rsid w:val="0D3D065F"/>
    <w:rsid w:val="0D3D79DB"/>
    <w:rsid w:val="0D3E33FF"/>
    <w:rsid w:val="0D3F1896"/>
    <w:rsid w:val="0D41647A"/>
    <w:rsid w:val="0D422609"/>
    <w:rsid w:val="0D4338EA"/>
    <w:rsid w:val="0D44606E"/>
    <w:rsid w:val="0D446817"/>
    <w:rsid w:val="0D4735C7"/>
    <w:rsid w:val="0D480B4E"/>
    <w:rsid w:val="0D4A5AB2"/>
    <w:rsid w:val="0D4D6955"/>
    <w:rsid w:val="0D4F1BC0"/>
    <w:rsid w:val="0D50528F"/>
    <w:rsid w:val="0D5143A1"/>
    <w:rsid w:val="0D5159FD"/>
    <w:rsid w:val="0D5224A7"/>
    <w:rsid w:val="0D526791"/>
    <w:rsid w:val="0D5445AE"/>
    <w:rsid w:val="0D55652E"/>
    <w:rsid w:val="0D566E8D"/>
    <w:rsid w:val="0D586C25"/>
    <w:rsid w:val="0D58722C"/>
    <w:rsid w:val="0D5C6D0F"/>
    <w:rsid w:val="0D5E492C"/>
    <w:rsid w:val="0D605C62"/>
    <w:rsid w:val="0D6203C7"/>
    <w:rsid w:val="0D655FE6"/>
    <w:rsid w:val="0D660786"/>
    <w:rsid w:val="0D6859CC"/>
    <w:rsid w:val="0D687869"/>
    <w:rsid w:val="0D6A1E51"/>
    <w:rsid w:val="0D6B20DF"/>
    <w:rsid w:val="0D6B2BBA"/>
    <w:rsid w:val="0D6C296B"/>
    <w:rsid w:val="0D6D1697"/>
    <w:rsid w:val="0D6D206E"/>
    <w:rsid w:val="0D701439"/>
    <w:rsid w:val="0D721624"/>
    <w:rsid w:val="0D7374FF"/>
    <w:rsid w:val="0D742B8E"/>
    <w:rsid w:val="0D756C77"/>
    <w:rsid w:val="0D7675E9"/>
    <w:rsid w:val="0D776A28"/>
    <w:rsid w:val="0D791844"/>
    <w:rsid w:val="0D7929FC"/>
    <w:rsid w:val="0D7A0319"/>
    <w:rsid w:val="0D7A3259"/>
    <w:rsid w:val="0D7C015F"/>
    <w:rsid w:val="0D7D134B"/>
    <w:rsid w:val="0D7D1AA6"/>
    <w:rsid w:val="0D806D38"/>
    <w:rsid w:val="0D823D84"/>
    <w:rsid w:val="0D8629FB"/>
    <w:rsid w:val="0D890FD7"/>
    <w:rsid w:val="0D8B2EF5"/>
    <w:rsid w:val="0D8C42AA"/>
    <w:rsid w:val="0D8D32E3"/>
    <w:rsid w:val="0D911593"/>
    <w:rsid w:val="0D914332"/>
    <w:rsid w:val="0D935916"/>
    <w:rsid w:val="0D941D37"/>
    <w:rsid w:val="0D944DA7"/>
    <w:rsid w:val="0D9465F5"/>
    <w:rsid w:val="0D95316C"/>
    <w:rsid w:val="0D953247"/>
    <w:rsid w:val="0D975258"/>
    <w:rsid w:val="0D9836A8"/>
    <w:rsid w:val="0D9906C3"/>
    <w:rsid w:val="0D9C3461"/>
    <w:rsid w:val="0D9E1814"/>
    <w:rsid w:val="0DA20416"/>
    <w:rsid w:val="0DA25B51"/>
    <w:rsid w:val="0DA3299F"/>
    <w:rsid w:val="0DA44776"/>
    <w:rsid w:val="0DA56ABA"/>
    <w:rsid w:val="0DA65694"/>
    <w:rsid w:val="0DA803EC"/>
    <w:rsid w:val="0DA9067A"/>
    <w:rsid w:val="0DA93B86"/>
    <w:rsid w:val="0DAA7DAB"/>
    <w:rsid w:val="0DAC25B4"/>
    <w:rsid w:val="0DB04661"/>
    <w:rsid w:val="0DB061F4"/>
    <w:rsid w:val="0DB20175"/>
    <w:rsid w:val="0DB608EC"/>
    <w:rsid w:val="0DB62BA1"/>
    <w:rsid w:val="0DB72A03"/>
    <w:rsid w:val="0DB73C6C"/>
    <w:rsid w:val="0DB81B62"/>
    <w:rsid w:val="0DB93D8C"/>
    <w:rsid w:val="0DB964DA"/>
    <w:rsid w:val="0DBA476D"/>
    <w:rsid w:val="0DBC2CA4"/>
    <w:rsid w:val="0DC00691"/>
    <w:rsid w:val="0DC06D59"/>
    <w:rsid w:val="0DC254CA"/>
    <w:rsid w:val="0DC259A7"/>
    <w:rsid w:val="0DC35693"/>
    <w:rsid w:val="0DC43A2C"/>
    <w:rsid w:val="0DC5179C"/>
    <w:rsid w:val="0DC70499"/>
    <w:rsid w:val="0DC70641"/>
    <w:rsid w:val="0DCA2182"/>
    <w:rsid w:val="0DCB03E4"/>
    <w:rsid w:val="0DCB2874"/>
    <w:rsid w:val="0DCC7F1F"/>
    <w:rsid w:val="0DCD339D"/>
    <w:rsid w:val="0DD0123E"/>
    <w:rsid w:val="0DD170A6"/>
    <w:rsid w:val="0DD260BE"/>
    <w:rsid w:val="0DD37D39"/>
    <w:rsid w:val="0DD544E2"/>
    <w:rsid w:val="0DD74062"/>
    <w:rsid w:val="0DD81BBC"/>
    <w:rsid w:val="0DD862A6"/>
    <w:rsid w:val="0DDA549A"/>
    <w:rsid w:val="0DDB401C"/>
    <w:rsid w:val="0DE01A48"/>
    <w:rsid w:val="0DE021A9"/>
    <w:rsid w:val="0DE05382"/>
    <w:rsid w:val="0DE1327B"/>
    <w:rsid w:val="0DE20AE5"/>
    <w:rsid w:val="0DE33D64"/>
    <w:rsid w:val="0DE356AC"/>
    <w:rsid w:val="0DE50007"/>
    <w:rsid w:val="0DE51FA6"/>
    <w:rsid w:val="0DE70D14"/>
    <w:rsid w:val="0DE744F7"/>
    <w:rsid w:val="0DE804E0"/>
    <w:rsid w:val="0DE86202"/>
    <w:rsid w:val="0DE87D16"/>
    <w:rsid w:val="0DE92B34"/>
    <w:rsid w:val="0DEB3878"/>
    <w:rsid w:val="0DEE5182"/>
    <w:rsid w:val="0DEF5895"/>
    <w:rsid w:val="0DEF730B"/>
    <w:rsid w:val="0DF01708"/>
    <w:rsid w:val="0DF14813"/>
    <w:rsid w:val="0DF1621D"/>
    <w:rsid w:val="0DF251A9"/>
    <w:rsid w:val="0DF30409"/>
    <w:rsid w:val="0DF3613B"/>
    <w:rsid w:val="0DF57C62"/>
    <w:rsid w:val="0DF71E22"/>
    <w:rsid w:val="0DF7591E"/>
    <w:rsid w:val="0DF75C0C"/>
    <w:rsid w:val="0DFB2386"/>
    <w:rsid w:val="0DFD2075"/>
    <w:rsid w:val="0E002237"/>
    <w:rsid w:val="0E007E33"/>
    <w:rsid w:val="0E012060"/>
    <w:rsid w:val="0E055CA2"/>
    <w:rsid w:val="0E097F02"/>
    <w:rsid w:val="0E0B471C"/>
    <w:rsid w:val="0E0C245E"/>
    <w:rsid w:val="0E0C789A"/>
    <w:rsid w:val="0E0D6B56"/>
    <w:rsid w:val="0E0E184E"/>
    <w:rsid w:val="0E0E42E5"/>
    <w:rsid w:val="0E0E5301"/>
    <w:rsid w:val="0E0F1025"/>
    <w:rsid w:val="0E100798"/>
    <w:rsid w:val="0E105170"/>
    <w:rsid w:val="0E121EEA"/>
    <w:rsid w:val="0E122CCA"/>
    <w:rsid w:val="0E140BE0"/>
    <w:rsid w:val="0E154DEB"/>
    <w:rsid w:val="0E1628F6"/>
    <w:rsid w:val="0E1902C4"/>
    <w:rsid w:val="0E191DBB"/>
    <w:rsid w:val="0E1A05A6"/>
    <w:rsid w:val="0E1B4B10"/>
    <w:rsid w:val="0E1E581C"/>
    <w:rsid w:val="0E1F0ECE"/>
    <w:rsid w:val="0E21145A"/>
    <w:rsid w:val="0E212639"/>
    <w:rsid w:val="0E2151C7"/>
    <w:rsid w:val="0E2162D2"/>
    <w:rsid w:val="0E2236BB"/>
    <w:rsid w:val="0E241481"/>
    <w:rsid w:val="0E255F79"/>
    <w:rsid w:val="0E270EE5"/>
    <w:rsid w:val="0E285C16"/>
    <w:rsid w:val="0E2E2376"/>
    <w:rsid w:val="0E2E2D63"/>
    <w:rsid w:val="0E302131"/>
    <w:rsid w:val="0E306D55"/>
    <w:rsid w:val="0E322527"/>
    <w:rsid w:val="0E326F43"/>
    <w:rsid w:val="0E35512F"/>
    <w:rsid w:val="0E37614A"/>
    <w:rsid w:val="0E390528"/>
    <w:rsid w:val="0E3B3EBA"/>
    <w:rsid w:val="0E3B4FCB"/>
    <w:rsid w:val="0E3B6EC6"/>
    <w:rsid w:val="0E3D71E2"/>
    <w:rsid w:val="0E3E0EC6"/>
    <w:rsid w:val="0E3E0F29"/>
    <w:rsid w:val="0E40579C"/>
    <w:rsid w:val="0E406A08"/>
    <w:rsid w:val="0E4173F1"/>
    <w:rsid w:val="0E432052"/>
    <w:rsid w:val="0E45133B"/>
    <w:rsid w:val="0E461263"/>
    <w:rsid w:val="0E465323"/>
    <w:rsid w:val="0E4666A2"/>
    <w:rsid w:val="0E4D4F70"/>
    <w:rsid w:val="0E542CE8"/>
    <w:rsid w:val="0E546ADD"/>
    <w:rsid w:val="0E550F9D"/>
    <w:rsid w:val="0E55177E"/>
    <w:rsid w:val="0E5567A2"/>
    <w:rsid w:val="0E5849A5"/>
    <w:rsid w:val="0E5C4364"/>
    <w:rsid w:val="0E5C7001"/>
    <w:rsid w:val="0E5D09C2"/>
    <w:rsid w:val="0E5E33FB"/>
    <w:rsid w:val="0E5F2A02"/>
    <w:rsid w:val="0E6008AC"/>
    <w:rsid w:val="0E607B0D"/>
    <w:rsid w:val="0E621313"/>
    <w:rsid w:val="0E63772E"/>
    <w:rsid w:val="0E6678EC"/>
    <w:rsid w:val="0E684259"/>
    <w:rsid w:val="0E6B4732"/>
    <w:rsid w:val="0E6D0155"/>
    <w:rsid w:val="0E6D7766"/>
    <w:rsid w:val="0E6E5C61"/>
    <w:rsid w:val="0E6E65B2"/>
    <w:rsid w:val="0E6E7546"/>
    <w:rsid w:val="0E6F10BF"/>
    <w:rsid w:val="0E6F3363"/>
    <w:rsid w:val="0E7047FA"/>
    <w:rsid w:val="0E7165BA"/>
    <w:rsid w:val="0E721925"/>
    <w:rsid w:val="0E7463A1"/>
    <w:rsid w:val="0E761AD3"/>
    <w:rsid w:val="0E773B90"/>
    <w:rsid w:val="0E7756BC"/>
    <w:rsid w:val="0E780699"/>
    <w:rsid w:val="0E791E3A"/>
    <w:rsid w:val="0E792409"/>
    <w:rsid w:val="0E79290C"/>
    <w:rsid w:val="0E795393"/>
    <w:rsid w:val="0E795AF5"/>
    <w:rsid w:val="0E7C0F02"/>
    <w:rsid w:val="0E7D1BEE"/>
    <w:rsid w:val="0E7D4F83"/>
    <w:rsid w:val="0E7E05A2"/>
    <w:rsid w:val="0E810819"/>
    <w:rsid w:val="0E8163D3"/>
    <w:rsid w:val="0E817E49"/>
    <w:rsid w:val="0E8209DF"/>
    <w:rsid w:val="0E831C98"/>
    <w:rsid w:val="0E847EA5"/>
    <w:rsid w:val="0E87162C"/>
    <w:rsid w:val="0E875D58"/>
    <w:rsid w:val="0E880EC0"/>
    <w:rsid w:val="0E8A7062"/>
    <w:rsid w:val="0E8E1EEE"/>
    <w:rsid w:val="0E8F050F"/>
    <w:rsid w:val="0E8F146D"/>
    <w:rsid w:val="0E90584F"/>
    <w:rsid w:val="0E92002B"/>
    <w:rsid w:val="0E9354EE"/>
    <w:rsid w:val="0E945530"/>
    <w:rsid w:val="0E9532FC"/>
    <w:rsid w:val="0E9542CA"/>
    <w:rsid w:val="0E95460E"/>
    <w:rsid w:val="0E965E4D"/>
    <w:rsid w:val="0E9669C0"/>
    <w:rsid w:val="0E981359"/>
    <w:rsid w:val="0E9C3BA3"/>
    <w:rsid w:val="0E9D6248"/>
    <w:rsid w:val="0E9E37E3"/>
    <w:rsid w:val="0E9E7E24"/>
    <w:rsid w:val="0E9F28FE"/>
    <w:rsid w:val="0EA03270"/>
    <w:rsid w:val="0EA13D3B"/>
    <w:rsid w:val="0EA15800"/>
    <w:rsid w:val="0EA44FF0"/>
    <w:rsid w:val="0EA56FEE"/>
    <w:rsid w:val="0EA65376"/>
    <w:rsid w:val="0EA6685D"/>
    <w:rsid w:val="0EA76C87"/>
    <w:rsid w:val="0EA871B6"/>
    <w:rsid w:val="0EAC4F8B"/>
    <w:rsid w:val="0EAE234F"/>
    <w:rsid w:val="0EB040A2"/>
    <w:rsid w:val="0EB1006B"/>
    <w:rsid w:val="0EB1308A"/>
    <w:rsid w:val="0EB4696D"/>
    <w:rsid w:val="0EB62FDB"/>
    <w:rsid w:val="0EB83BC8"/>
    <w:rsid w:val="0EB92805"/>
    <w:rsid w:val="0EBB2EDE"/>
    <w:rsid w:val="0EBB3016"/>
    <w:rsid w:val="0EBC4314"/>
    <w:rsid w:val="0EBD4271"/>
    <w:rsid w:val="0EBF07DD"/>
    <w:rsid w:val="0EC14DDD"/>
    <w:rsid w:val="0EC1756E"/>
    <w:rsid w:val="0EC1781B"/>
    <w:rsid w:val="0EC2240C"/>
    <w:rsid w:val="0EC54CBA"/>
    <w:rsid w:val="0EC5602D"/>
    <w:rsid w:val="0EC6468A"/>
    <w:rsid w:val="0EC91FA1"/>
    <w:rsid w:val="0EC930EC"/>
    <w:rsid w:val="0EC96866"/>
    <w:rsid w:val="0ECD1CC8"/>
    <w:rsid w:val="0ECD4C43"/>
    <w:rsid w:val="0ECE40E2"/>
    <w:rsid w:val="0ECE68F7"/>
    <w:rsid w:val="0ED049A2"/>
    <w:rsid w:val="0ED0590B"/>
    <w:rsid w:val="0ED06304"/>
    <w:rsid w:val="0ED1480C"/>
    <w:rsid w:val="0ED33398"/>
    <w:rsid w:val="0ED40687"/>
    <w:rsid w:val="0ED40B33"/>
    <w:rsid w:val="0ED4119D"/>
    <w:rsid w:val="0ED5442C"/>
    <w:rsid w:val="0ED61413"/>
    <w:rsid w:val="0ED6453F"/>
    <w:rsid w:val="0ED67FAB"/>
    <w:rsid w:val="0ED74187"/>
    <w:rsid w:val="0EDA3BB1"/>
    <w:rsid w:val="0EDA768F"/>
    <w:rsid w:val="0EDB3FDC"/>
    <w:rsid w:val="0EDB5C1A"/>
    <w:rsid w:val="0EDD6AD9"/>
    <w:rsid w:val="0EDE5402"/>
    <w:rsid w:val="0EE206C5"/>
    <w:rsid w:val="0EE313D1"/>
    <w:rsid w:val="0EE55954"/>
    <w:rsid w:val="0EE6170F"/>
    <w:rsid w:val="0EE66E98"/>
    <w:rsid w:val="0EE711E3"/>
    <w:rsid w:val="0EE800A5"/>
    <w:rsid w:val="0EE83AF1"/>
    <w:rsid w:val="0EEA4F27"/>
    <w:rsid w:val="0EEB0F65"/>
    <w:rsid w:val="0EEB3ADB"/>
    <w:rsid w:val="0EEB708E"/>
    <w:rsid w:val="0EEC7BD0"/>
    <w:rsid w:val="0EED3A91"/>
    <w:rsid w:val="0EF32747"/>
    <w:rsid w:val="0EF3667E"/>
    <w:rsid w:val="0EF40D04"/>
    <w:rsid w:val="0EF42601"/>
    <w:rsid w:val="0EF45B29"/>
    <w:rsid w:val="0EF52D51"/>
    <w:rsid w:val="0EF63045"/>
    <w:rsid w:val="0EF85FBF"/>
    <w:rsid w:val="0EFA02DA"/>
    <w:rsid w:val="0EFA17DC"/>
    <w:rsid w:val="0EFA7A9C"/>
    <w:rsid w:val="0EFC2D5E"/>
    <w:rsid w:val="0EFD4622"/>
    <w:rsid w:val="0EFD546B"/>
    <w:rsid w:val="0EFD7577"/>
    <w:rsid w:val="0EFE4624"/>
    <w:rsid w:val="0EFF00B8"/>
    <w:rsid w:val="0F002E90"/>
    <w:rsid w:val="0F0055C7"/>
    <w:rsid w:val="0F0078B5"/>
    <w:rsid w:val="0F013E9F"/>
    <w:rsid w:val="0F015D8B"/>
    <w:rsid w:val="0F036684"/>
    <w:rsid w:val="0F0379F1"/>
    <w:rsid w:val="0F0C5A64"/>
    <w:rsid w:val="0F0D7E2F"/>
    <w:rsid w:val="0F0E14E0"/>
    <w:rsid w:val="0F0F44BC"/>
    <w:rsid w:val="0F115718"/>
    <w:rsid w:val="0F145732"/>
    <w:rsid w:val="0F1460F7"/>
    <w:rsid w:val="0F1777AE"/>
    <w:rsid w:val="0F1808A2"/>
    <w:rsid w:val="0F1A3B6A"/>
    <w:rsid w:val="0F1D004B"/>
    <w:rsid w:val="0F1D3B55"/>
    <w:rsid w:val="0F1D540B"/>
    <w:rsid w:val="0F1D730C"/>
    <w:rsid w:val="0F1E5280"/>
    <w:rsid w:val="0F1E5B75"/>
    <w:rsid w:val="0F1F261B"/>
    <w:rsid w:val="0F1F5370"/>
    <w:rsid w:val="0F22606C"/>
    <w:rsid w:val="0F2348CB"/>
    <w:rsid w:val="0F2835B1"/>
    <w:rsid w:val="0F286F7C"/>
    <w:rsid w:val="0F2B0467"/>
    <w:rsid w:val="0F2D0ABA"/>
    <w:rsid w:val="0F2D0EFD"/>
    <w:rsid w:val="0F2E1664"/>
    <w:rsid w:val="0F2E1754"/>
    <w:rsid w:val="0F2F4E0D"/>
    <w:rsid w:val="0F3140B8"/>
    <w:rsid w:val="0F33594D"/>
    <w:rsid w:val="0F342F3B"/>
    <w:rsid w:val="0F356DEF"/>
    <w:rsid w:val="0F376E52"/>
    <w:rsid w:val="0F397D98"/>
    <w:rsid w:val="0F3B5934"/>
    <w:rsid w:val="0F3C352F"/>
    <w:rsid w:val="0F3C7FEB"/>
    <w:rsid w:val="0F3E2757"/>
    <w:rsid w:val="0F3E3569"/>
    <w:rsid w:val="0F3E4514"/>
    <w:rsid w:val="0F3F4B39"/>
    <w:rsid w:val="0F3F4CC8"/>
    <w:rsid w:val="0F400003"/>
    <w:rsid w:val="0F41178C"/>
    <w:rsid w:val="0F417897"/>
    <w:rsid w:val="0F42747B"/>
    <w:rsid w:val="0F440167"/>
    <w:rsid w:val="0F473155"/>
    <w:rsid w:val="0F4803B1"/>
    <w:rsid w:val="0F4A7F11"/>
    <w:rsid w:val="0F4B5677"/>
    <w:rsid w:val="0F4D6CCA"/>
    <w:rsid w:val="0F4D7E63"/>
    <w:rsid w:val="0F5071FC"/>
    <w:rsid w:val="0F5347C8"/>
    <w:rsid w:val="0F535064"/>
    <w:rsid w:val="0F544240"/>
    <w:rsid w:val="0F563094"/>
    <w:rsid w:val="0F5751B7"/>
    <w:rsid w:val="0F5A11F8"/>
    <w:rsid w:val="0F5A4B3E"/>
    <w:rsid w:val="0F5A65D5"/>
    <w:rsid w:val="0F5D2338"/>
    <w:rsid w:val="0F6124CA"/>
    <w:rsid w:val="0F6176E8"/>
    <w:rsid w:val="0F62115D"/>
    <w:rsid w:val="0F63411D"/>
    <w:rsid w:val="0F6433F2"/>
    <w:rsid w:val="0F651181"/>
    <w:rsid w:val="0F652F9D"/>
    <w:rsid w:val="0F65374E"/>
    <w:rsid w:val="0F6538B4"/>
    <w:rsid w:val="0F6542C4"/>
    <w:rsid w:val="0F665D75"/>
    <w:rsid w:val="0F697E6B"/>
    <w:rsid w:val="0F6A0BB6"/>
    <w:rsid w:val="0F6A682A"/>
    <w:rsid w:val="0F6B3C1D"/>
    <w:rsid w:val="0F6B4950"/>
    <w:rsid w:val="0F6B6081"/>
    <w:rsid w:val="0F6B69E9"/>
    <w:rsid w:val="0F6E4F70"/>
    <w:rsid w:val="0F6E6561"/>
    <w:rsid w:val="0F6F5B38"/>
    <w:rsid w:val="0F6F659E"/>
    <w:rsid w:val="0F710C57"/>
    <w:rsid w:val="0F723820"/>
    <w:rsid w:val="0F7400E0"/>
    <w:rsid w:val="0F740B39"/>
    <w:rsid w:val="0F745218"/>
    <w:rsid w:val="0F7518E5"/>
    <w:rsid w:val="0F757DE0"/>
    <w:rsid w:val="0F782ED4"/>
    <w:rsid w:val="0F790DA8"/>
    <w:rsid w:val="0F7A7923"/>
    <w:rsid w:val="0F7C4375"/>
    <w:rsid w:val="0F7D6253"/>
    <w:rsid w:val="0F7E64F9"/>
    <w:rsid w:val="0F7F4976"/>
    <w:rsid w:val="0F831487"/>
    <w:rsid w:val="0F83608A"/>
    <w:rsid w:val="0F841BC8"/>
    <w:rsid w:val="0F846BE6"/>
    <w:rsid w:val="0F8506FA"/>
    <w:rsid w:val="0F8650CC"/>
    <w:rsid w:val="0F870763"/>
    <w:rsid w:val="0F880E69"/>
    <w:rsid w:val="0F88307C"/>
    <w:rsid w:val="0F8A30A9"/>
    <w:rsid w:val="0F8A6670"/>
    <w:rsid w:val="0F8C7151"/>
    <w:rsid w:val="0F8D14F5"/>
    <w:rsid w:val="0F8E3796"/>
    <w:rsid w:val="0F8E6A50"/>
    <w:rsid w:val="0F8E78AF"/>
    <w:rsid w:val="0F8E7DF0"/>
    <w:rsid w:val="0F8F6785"/>
    <w:rsid w:val="0F9204B2"/>
    <w:rsid w:val="0F932F39"/>
    <w:rsid w:val="0F933880"/>
    <w:rsid w:val="0F94741A"/>
    <w:rsid w:val="0F952185"/>
    <w:rsid w:val="0F9804F2"/>
    <w:rsid w:val="0F9818B9"/>
    <w:rsid w:val="0F9B1A9E"/>
    <w:rsid w:val="0F9B225B"/>
    <w:rsid w:val="0F9B3D7C"/>
    <w:rsid w:val="0F9B6B00"/>
    <w:rsid w:val="0F9C62F5"/>
    <w:rsid w:val="0F9F0CD3"/>
    <w:rsid w:val="0FA17124"/>
    <w:rsid w:val="0FA201D2"/>
    <w:rsid w:val="0FA32C76"/>
    <w:rsid w:val="0FA345A0"/>
    <w:rsid w:val="0FA41632"/>
    <w:rsid w:val="0FA51C11"/>
    <w:rsid w:val="0FA736FD"/>
    <w:rsid w:val="0FA77A76"/>
    <w:rsid w:val="0FA95452"/>
    <w:rsid w:val="0FAA3326"/>
    <w:rsid w:val="0FAC56F7"/>
    <w:rsid w:val="0FAC6643"/>
    <w:rsid w:val="0FAD4883"/>
    <w:rsid w:val="0FAE181D"/>
    <w:rsid w:val="0FB01D77"/>
    <w:rsid w:val="0FB131AF"/>
    <w:rsid w:val="0FB2189A"/>
    <w:rsid w:val="0FB430D4"/>
    <w:rsid w:val="0FB464EC"/>
    <w:rsid w:val="0FB604B2"/>
    <w:rsid w:val="0FB75DBE"/>
    <w:rsid w:val="0FB91535"/>
    <w:rsid w:val="0FBC7689"/>
    <w:rsid w:val="0FBE2907"/>
    <w:rsid w:val="0FBE4DC2"/>
    <w:rsid w:val="0FBE6328"/>
    <w:rsid w:val="0FC15D10"/>
    <w:rsid w:val="0FC529F7"/>
    <w:rsid w:val="0FC576AE"/>
    <w:rsid w:val="0FC70DB6"/>
    <w:rsid w:val="0FC85164"/>
    <w:rsid w:val="0FC86F61"/>
    <w:rsid w:val="0FC870A3"/>
    <w:rsid w:val="0FC90E5C"/>
    <w:rsid w:val="0FC954C3"/>
    <w:rsid w:val="0FC959C4"/>
    <w:rsid w:val="0FCA2534"/>
    <w:rsid w:val="0FCC458C"/>
    <w:rsid w:val="0FCC6345"/>
    <w:rsid w:val="0FCD4673"/>
    <w:rsid w:val="0FCD75F8"/>
    <w:rsid w:val="0FCE0433"/>
    <w:rsid w:val="0FCE21D1"/>
    <w:rsid w:val="0FD0197B"/>
    <w:rsid w:val="0FD04443"/>
    <w:rsid w:val="0FD046B8"/>
    <w:rsid w:val="0FD078A7"/>
    <w:rsid w:val="0FD13A62"/>
    <w:rsid w:val="0FD2731B"/>
    <w:rsid w:val="0FD30CB6"/>
    <w:rsid w:val="0FD37C2B"/>
    <w:rsid w:val="0FD662DB"/>
    <w:rsid w:val="0FD9675C"/>
    <w:rsid w:val="0FDA02A6"/>
    <w:rsid w:val="0FDA5AC2"/>
    <w:rsid w:val="0FDD42BB"/>
    <w:rsid w:val="0FDE05F6"/>
    <w:rsid w:val="0FDE3C4F"/>
    <w:rsid w:val="0FDE4E0E"/>
    <w:rsid w:val="0FDF58F5"/>
    <w:rsid w:val="0FDF6C21"/>
    <w:rsid w:val="0FDF7BC7"/>
    <w:rsid w:val="0FE34523"/>
    <w:rsid w:val="0FE544AA"/>
    <w:rsid w:val="0FE904D1"/>
    <w:rsid w:val="0FEA0AC5"/>
    <w:rsid w:val="0FEA1417"/>
    <w:rsid w:val="0FEA370A"/>
    <w:rsid w:val="0FEB0883"/>
    <w:rsid w:val="0FEB2F24"/>
    <w:rsid w:val="0FEC4F90"/>
    <w:rsid w:val="0FEC6AA3"/>
    <w:rsid w:val="0FED09D1"/>
    <w:rsid w:val="0FED19C1"/>
    <w:rsid w:val="0FEE6DDF"/>
    <w:rsid w:val="0FEF049A"/>
    <w:rsid w:val="0FEF1A68"/>
    <w:rsid w:val="0FEF1DE8"/>
    <w:rsid w:val="0FF064EB"/>
    <w:rsid w:val="0FF10A43"/>
    <w:rsid w:val="0FF17808"/>
    <w:rsid w:val="0FF17BE1"/>
    <w:rsid w:val="0FF259D6"/>
    <w:rsid w:val="0FF5016F"/>
    <w:rsid w:val="0FF544C0"/>
    <w:rsid w:val="0FF711EF"/>
    <w:rsid w:val="0FF83C6C"/>
    <w:rsid w:val="0FF84787"/>
    <w:rsid w:val="0FF857D5"/>
    <w:rsid w:val="0FFB51FC"/>
    <w:rsid w:val="0FFD60A2"/>
    <w:rsid w:val="0FFE1379"/>
    <w:rsid w:val="0FFE54E5"/>
    <w:rsid w:val="0FFF6B87"/>
    <w:rsid w:val="100100B1"/>
    <w:rsid w:val="1002606E"/>
    <w:rsid w:val="1002765C"/>
    <w:rsid w:val="10040034"/>
    <w:rsid w:val="1004509A"/>
    <w:rsid w:val="100534E4"/>
    <w:rsid w:val="10076707"/>
    <w:rsid w:val="10092A84"/>
    <w:rsid w:val="1009582B"/>
    <w:rsid w:val="1009594C"/>
    <w:rsid w:val="100A49DA"/>
    <w:rsid w:val="100B75AC"/>
    <w:rsid w:val="100C63AF"/>
    <w:rsid w:val="100D454C"/>
    <w:rsid w:val="100D7703"/>
    <w:rsid w:val="101103D2"/>
    <w:rsid w:val="10111A10"/>
    <w:rsid w:val="10111DEC"/>
    <w:rsid w:val="10115EA7"/>
    <w:rsid w:val="10123E7B"/>
    <w:rsid w:val="10144AA5"/>
    <w:rsid w:val="101466B9"/>
    <w:rsid w:val="10154824"/>
    <w:rsid w:val="10157B0C"/>
    <w:rsid w:val="101644AD"/>
    <w:rsid w:val="10170C3B"/>
    <w:rsid w:val="10171E4E"/>
    <w:rsid w:val="101737CC"/>
    <w:rsid w:val="10177EFC"/>
    <w:rsid w:val="10180532"/>
    <w:rsid w:val="10184089"/>
    <w:rsid w:val="10185EB2"/>
    <w:rsid w:val="1018602C"/>
    <w:rsid w:val="101932A4"/>
    <w:rsid w:val="101C159D"/>
    <w:rsid w:val="101D107D"/>
    <w:rsid w:val="101F3C1B"/>
    <w:rsid w:val="10203ADD"/>
    <w:rsid w:val="10205CED"/>
    <w:rsid w:val="10217441"/>
    <w:rsid w:val="1024044B"/>
    <w:rsid w:val="10245106"/>
    <w:rsid w:val="102508F2"/>
    <w:rsid w:val="10250B33"/>
    <w:rsid w:val="10262BC5"/>
    <w:rsid w:val="1026453B"/>
    <w:rsid w:val="102701F1"/>
    <w:rsid w:val="1028317D"/>
    <w:rsid w:val="10292D6B"/>
    <w:rsid w:val="102947E2"/>
    <w:rsid w:val="10294EED"/>
    <w:rsid w:val="102A1FD0"/>
    <w:rsid w:val="102A7932"/>
    <w:rsid w:val="102C56CD"/>
    <w:rsid w:val="102E4BFC"/>
    <w:rsid w:val="103142E2"/>
    <w:rsid w:val="10341CDE"/>
    <w:rsid w:val="10344132"/>
    <w:rsid w:val="1034508B"/>
    <w:rsid w:val="1035487C"/>
    <w:rsid w:val="10357BB7"/>
    <w:rsid w:val="10357F93"/>
    <w:rsid w:val="10376BB4"/>
    <w:rsid w:val="1038000F"/>
    <w:rsid w:val="1038309D"/>
    <w:rsid w:val="103A14E2"/>
    <w:rsid w:val="103A585C"/>
    <w:rsid w:val="103A6C0F"/>
    <w:rsid w:val="103B4171"/>
    <w:rsid w:val="103C5C5D"/>
    <w:rsid w:val="103D2364"/>
    <w:rsid w:val="103D4031"/>
    <w:rsid w:val="103D51B7"/>
    <w:rsid w:val="103E55A0"/>
    <w:rsid w:val="103F3C23"/>
    <w:rsid w:val="10412AD2"/>
    <w:rsid w:val="104223C2"/>
    <w:rsid w:val="104316B5"/>
    <w:rsid w:val="10431AEA"/>
    <w:rsid w:val="10434AA1"/>
    <w:rsid w:val="10446E56"/>
    <w:rsid w:val="104601F1"/>
    <w:rsid w:val="10470D81"/>
    <w:rsid w:val="1048190E"/>
    <w:rsid w:val="10483E21"/>
    <w:rsid w:val="104B3E34"/>
    <w:rsid w:val="104D1245"/>
    <w:rsid w:val="104E135D"/>
    <w:rsid w:val="104E1832"/>
    <w:rsid w:val="104F42CF"/>
    <w:rsid w:val="10506A9B"/>
    <w:rsid w:val="10510916"/>
    <w:rsid w:val="105300B6"/>
    <w:rsid w:val="105524E2"/>
    <w:rsid w:val="10553762"/>
    <w:rsid w:val="10556D7D"/>
    <w:rsid w:val="10567C0D"/>
    <w:rsid w:val="10575912"/>
    <w:rsid w:val="10587721"/>
    <w:rsid w:val="10597B4A"/>
    <w:rsid w:val="105B4DC7"/>
    <w:rsid w:val="105C0C9C"/>
    <w:rsid w:val="105D1E76"/>
    <w:rsid w:val="105E1F8E"/>
    <w:rsid w:val="105F7421"/>
    <w:rsid w:val="10600933"/>
    <w:rsid w:val="10600AEA"/>
    <w:rsid w:val="10605A5F"/>
    <w:rsid w:val="10626406"/>
    <w:rsid w:val="10626A7A"/>
    <w:rsid w:val="1064589C"/>
    <w:rsid w:val="10650027"/>
    <w:rsid w:val="10653C8F"/>
    <w:rsid w:val="10676714"/>
    <w:rsid w:val="10681701"/>
    <w:rsid w:val="1069390F"/>
    <w:rsid w:val="106E07A4"/>
    <w:rsid w:val="106F03D9"/>
    <w:rsid w:val="106F5A8A"/>
    <w:rsid w:val="107371FC"/>
    <w:rsid w:val="107458D7"/>
    <w:rsid w:val="10755B8B"/>
    <w:rsid w:val="10782CAD"/>
    <w:rsid w:val="107A7763"/>
    <w:rsid w:val="107B3A5A"/>
    <w:rsid w:val="107B6624"/>
    <w:rsid w:val="107C275B"/>
    <w:rsid w:val="107C31E3"/>
    <w:rsid w:val="107C3348"/>
    <w:rsid w:val="10813192"/>
    <w:rsid w:val="10815E7C"/>
    <w:rsid w:val="10821DBF"/>
    <w:rsid w:val="108254CA"/>
    <w:rsid w:val="10827575"/>
    <w:rsid w:val="10837AB8"/>
    <w:rsid w:val="10845A9D"/>
    <w:rsid w:val="108555F3"/>
    <w:rsid w:val="10864F00"/>
    <w:rsid w:val="10875FAD"/>
    <w:rsid w:val="10882421"/>
    <w:rsid w:val="10894D3C"/>
    <w:rsid w:val="108A6C07"/>
    <w:rsid w:val="108B09FE"/>
    <w:rsid w:val="108B1B62"/>
    <w:rsid w:val="108C3E99"/>
    <w:rsid w:val="108C7200"/>
    <w:rsid w:val="108D0942"/>
    <w:rsid w:val="1090147D"/>
    <w:rsid w:val="10901943"/>
    <w:rsid w:val="10910769"/>
    <w:rsid w:val="109247AC"/>
    <w:rsid w:val="10924AA7"/>
    <w:rsid w:val="10927233"/>
    <w:rsid w:val="10936322"/>
    <w:rsid w:val="109418FB"/>
    <w:rsid w:val="10943884"/>
    <w:rsid w:val="109438DC"/>
    <w:rsid w:val="109439F5"/>
    <w:rsid w:val="109575EB"/>
    <w:rsid w:val="10967A16"/>
    <w:rsid w:val="109711B8"/>
    <w:rsid w:val="10975295"/>
    <w:rsid w:val="1098311F"/>
    <w:rsid w:val="10985812"/>
    <w:rsid w:val="109922E7"/>
    <w:rsid w:val="10996193"/>
    <w:rsid w:val="109A02C6"/>
    <w:rsid w:val="109E500C"/>
    <w:rsid w:val="109F4212"/>
    <w:rsid w:val="109F75D4"/>
    <w:rsid w:val="10A300EE"/>
    <w:rsid w:val="10A34944"/>
    <w:rsid w:val="10A425F3"/>
    <w:rsid w:val="10A64803"/>
    <w:rsid w:val="10A74DCA"/>
    <w:rsid w:val="10A77D2E"/>
    <w:rsid w:val="10A80EC8"/>
    <w:rsid w:val="10A933A9"/>
    <w:rsid w:val="10AA6DCD"/>
    <w:rsid w:val="10AC2B2B"/>
    <w:rsid w:val="10AC606B"/>
    <w:rsid w:val="10AC74D4"/>
    <w:rsid w:val="10AE7638"/>
    <w:rsid w:val="10B055C7"/>
    <w:rsid w:val="10B10E85"/>
    <w:rsid w:val="10B2744E"/>
    <w:rsid w:val="10B27A37"/>
    <w:rsid w:val="10B53E46"/>
    <w:rsid w:val="10B55E20"/>
    <w:rsid w:val="10B5642C"/>
    <w:rsid w:val="10B6154C"/>
    <w:rsid w:val="10B6580A"/>
    <w:rsid w:val="10BA0B87"/>
    <w:rsid w:val="10BA1222"/>
    <w:rsid w:val="10BC3959"/>
    <w:rsid w:val="10BD1174"/>
    <w:rsid w:val="10BD76BE"/>
    <w:rsid w:val="10BF3E20"/>
    <w:rsid w:val="10C07E5C"/>
    <w:rsid w:val="10C212DD"/>
    <w:rsid w:val="10C43155"/>
    <w:rsid w:val="10C445A6"/>
    <w:rsid w:val="10C50601"/>
    <w:rsid w:val="10C52EE7"/>
    <w:rsid w:val="10C57A00"/>
    <w:rsid w:val="10C708EE"/>
    <w:rsid w:val="10C71E87"/>
    <w:rsid w:val="10C9053B"/>
    <w:rsid w:val="10C916E6"/>
    <w:rsid w:val="10C93933"/>
    <w:rsid w:val="10CB6F02"/>
    <w:rsid w:val="10CB7DFC"/>
    <w:rsid w:val="10CE3BC8"/>
    <w:rsid w:val="10CF1E19"/>
    <w:rsid w:val="10D2771A"/>
    <w:rsid w:val="10D313CE"/>
    <w:rsid w:val="10D53CD9"/>
    <w:rsid w:val="10D60457"/>
    <w:rsid w:val="10D60DA3"/>
    <w:rsid w:val="10D70A52"/>
    <w:rsid w:val="10D71144"/>
    <w:rsid w:val="10DA2388"/>
    <w:rsid w:val="10DA720F"/>
    <w:rsid w:val="10DB0512"/>
    <w:rsid w:val="10DB49D8"/>
    <w:rsid w:val="10DC1E45"/>
    <w:rsid w:val="10DC71DB"/>
    <w:rsid w:val="10DE3557"/>
    <w:rsid w:val="10DF1C98"/>
    <w:rsid w:val="10E05853"/>
    <w:rsid w:val="10E13253"/>
    <w:rsid w:val="10E36CFB"/>
    <w:rsid w:val="10E4590A"/>
    <w:rsid w:val="10E50568"/>
    <w:rsid w:val="10E55F05"/>
    <w:rsid w:val="10E560CF"/>
    <w:rsid w:val="10E7164A"/>
    <w:rsid w:val="10E74E89"/>
    <w:rsid w:val="10E94B4E"/>
    <w:rsid w:val="10EA4AB0"/>
    <w:rsid w:val="10EE6396"/>
    <w:rsid w:val="10EF759F"/>
    <w:rsid w:val="10F01B4D"/>
    <w:rsid w:val="10F0460F"/>
    <w:rsid w:val="10F1039B"/>
    <w:rsid w:val="10F13C66"/>
    <w:rsid w:val="10F360D1"/>
    <w:rsid w:val="10F61EC7"/>
    <w:rsid w:val="10F62474"/>
    <w:rsid w:val="10F73BBC"/>
    <w:rsid w:val="10F85681"/>
    <w:rsid w:val="10FA0022"/>
    <w:rsid w:val="10FC0392"/>
    <w:rsid w:val="10FE5BEB"/>
    <w:rsid w:val="10FE623B"/>
    <w:rsid w:val="10FF7D2C"/>
    <w:rsid w:val="110203E5"/>
    <w:rsid w:val="1104607B"/>
    <w:rsid w:val="11051C87"/>
    <w:rsid w:val="11051F2C"/>
    <w:rsid w:val="11056014"/>
    <w:rsid w:val="1106118E"/>
    <w:rsid w:val="110719B5"/>
    <w:rsid w:val="11071BFE"/>
    <w:rsid w:val="110727E1"/>
    <w:rsid w:val="11075804"/>
    <w:rsid w:val="11076BC1"/>
    <w:rsid w:val="11096546"/>
    <w:rsid w:val="110A03A8"/>
    <w:rsid w:val="110A083D"/>
    <w:rsid w:val="110C18BC"/>
    <w:rsid w:val="111110CC"/>
    <w:rsid w:val="11122773"/>
    <w:rsid w:val="11133BA2"/>
    <w:rsid w:val="1114708A"/>
    <w:rsid w:val="11160920"/>
    <w:rsid w:val="111630CD"/>
    <w:rsid w:val="111658A8"/>
    <w:rsid w:val="11165BBD"/>
    <w:rsid w:val="11170C42"/>
    <w:rsid w:val="111808C6"/>
    <w:rsid w:val="1119687F"/>
    <w:rsid w:val="111A052C"/>
    <w:rsid w:val="111D096C"/>
    <w:rsid w:val="111D3DE5"/>
    <w:rsid w:val="111D4BD6"/>
    <w:rsid w:val="111E2345"/>
    <w:rsid w:val="11213B80"/>
    <w:rsid w:val="11244AB6"/>
    <w:rsid w:val="11255F6F"/>
    <w:rsid w:val="11260659"/>
    <w:rsid w:val="11271FD4"/>
    <w:rsid w:val="112754CB"/>
    <w:rsid w:val="11277B13"/>
    <w:rsid w:val="1128489D"/>
    <w:rsid w:val="11284F62"/>
    <w:rsid w:val="11290E78"/>
    <w:rsid w:val="11295C03"/>
    <w:rsid w:val="112A7CA9"/>
    <w:rsid w:val="112B268F"/>
    <w:rsid w:val="112B4B33"/>
    <w:rsid w:val="112C3564"/>
    <w:rsid w:val="112C5F84"/>
    <w:rsid w:val="112D23E1"/>
    <w:rsid w:val="112D79C4"/>
    <w:rsid w:val="112D79CA"/>
    <w:rsid w:val="112D7D59"/>
    <w:rsid w:val="112E284F"/>
    <w:rsid w:val="113003D9"/>
    <w:rsid w:val="11304076"/>
    <w:rsid w:val="11304154"/>
    <w:rsid w:val="11321762"/>
    <w:rsid w:val="1132460F"/>
    <w:rsid w:val="113259A7"/>
    <w:rsid w:val="1135166E"/>
    <w:rsid w:val="11365AB8"/>
    <w:rsid w:val="1138077D"/>
    <w:rsid w:val="11383EBA"/>
    <w:rsid w:val="113A61C6"/>
    <w:rsid w:val="113C7329"/>
    <w:rsid w:val="113E7392"/>
    <w:rsid w:val="113E76E7"/>
    <w:rsid w:val="11407C0E"/>
    <w:rsid w:val="11422B36"/>
    <w:rsid w:val="114501D0"/>
    <w:rsid w:val="11454935"/>
    <w:rsid w:val="11455CD6"/>
    <w:rsid w:val="11460A18"/>
    <w:rsid w:val="11464B9B"/>
    <w:rsid w:val="11467EA5"/>
    <w:rsid w:val="11487987"/>
    <w:rsid w:val="114B07F8"/>
    <w:rsid w:val="114B3F73"/>
    <w:rsid w:val="114C025E"/>
    <w:rsid w:val="114C30E6"/>
    <w:rsid w:val="114C6EA7"/>
    <w:rsid w:val="114D0459"/>
    <w:rsid w:val="114D0AED"/>
    <w:rsid w:val="114D3CF5"/>
    <w:rsid w:val="114E2384"/>
    <w:rsid w:val="114E2A56"/>
    <w:rsid w:val="114F680F"/>
    <w:rsid w:val="11530C30"/>
    <w:rsid w:val="11531946"/>
    <w:rsid w:val="1154367F"/>
    <w:rsid w:val="11575583"/>
    <w:rsid w:val="11582617"/>
    <w:rsid w:val="11585270"/>
    <w:rsid w:val="11586EA1"/>
    <w:rsid w:val="11591F2E"/>
    <w:rsid w:val="115B23B5"/>
    <w:rsid w:val="115B58CF"/>
    <w:rsid w:val="115C5D42"/>
    <w:rsid w:val="115D10C9"/>
    <w:rsid w:val="115E0C4D"/>
    <w:rsid w:val="115F1684"/>
    <w:rsid w:val="115F2B2A"/>
    <w:rsid w:val="11601BDD"/>
    <w:rsid w:val="116406F1"/>
    <w:rsid w:val="116434D3"/>
    <w:rsid w:val="11663966"/>
    <w:rsid w:val="11663F4E"/>
    <w:rsid w:val="11664CCD"/>
    <w:rsid w:val="11666294"/>
    <w:rsid w:val="11683237"/>
    <w:rsid w:val="1168592B"/>
    <w:rsid w:val="11691CDE"/>
    <w:rsid w:val="116A22C8"/>
    <w:rsid w:val="116A68EC"/>
    <w:rsid w:val="116C7FC3"/>
    <w:rsid w:val="116D373A"/>
    <w:rsid w:val="116E3589"/>
    <w:rsid w:val="116E7CAE"/>
    <w:rsid w:val="116F187F"/>
    <w:rsid w:val="117019C9"/>
    <w:rsid w:val="11723DF0"/>
    <w:rsid w:val="1172679B"/>
    <w:rsid w:val="11795D7C"/>
    <w:rsid w:val="117C001F"/>
    <w:rsid w:val="117E442D"/>
    <w:rsid w:val="11811B26"/>
    <w:rsid w:val="11816B6B"/>
    <w:rsid w:val="11840D8B"/>
    <w:rsid w:val="1185316D"/>
    <w:rsid w:val="11870ED1"/>
    <w:rsid w:val="118A1ECE"/>
    <w:rsid w:val="118A2279"/>
    <w:rsid w:val="118B317D"/>
    <w:rsid w:val="118B43CA"/>
    <w:rsid w:val="118C1D83"/>
    <w:rsid w:val="118D6CA7"/>
    <w:rsid w:val="118E2F39"/>
    <w:rsid w:val="118F6E73"/>
    <w:rsid w:val="11910F64"/>
    <w:rsid w:val="11914B81"/>
    <w:rsid w:val="11922027"/>
    <w:rsid w:val="119226E8"/>
    <w:rsid w:val="1194122C"/>
    <w:rsid w:val="11955B83"/>
    <w:rsid w:val="119623F8"/>
    <w:rsid w:val="11966A6B"/>
    <w:rsid w:val="11967100"/>
    <w:rsid w:val="11967621"/>
    <w:rsid w:val="11976C28"/>
    <w:rsid w:val="11994EB3"/>
    <w:rsid w:val="119A2C76"/>
    <w:rsid w:val="119A46B7"/>
    <w:rsid w:val="119A721F"/>
    <w:rsid w:val="119D17BD"/>
    <w:rsid w:val="119F00C1"/>
    <w:rsid w:val="119F0233"/>
    <w:rsid w:val="119F29D4"/>
    <w:rsid w:val="11A10A13"/>
    <w:rsid w:val="11A17CB7"/>
    <w:rsid w:val="11A31F72"/>
    <w:rsid w:val="11A36EA4"/>
    <w:rsid w:val="11A4508D"/>
    <w:rsid w:val="11AB674C"/>
    <w:rsid w:val="11AC0626"/>
    <w:rsid w:val="11AC07C4"/>
    <w:rsid w:val="11AC2D76"/>
    <w:rsid w:val="11AC4FF2"/>
    <w:rsid w:val="11AC7527"/>
    <w:rsid w:val="11AE41C1"/>
    <w:rsid w:val="11AE6620"/>
    <w:rsid w:val="11AE7E51"/>
    <w:rsid w:val="11AE7EEF"/>
    <w:rsid w:val="11AF3430"/>
    <w:rsid w:val="11AF35D5"/>
    <w:rsid w:val="11B03D37"/>
    <w:rsid w:val="11B1456E"/>
    <w:rsid w:val="11B25BDA"/>
    <w:rsid w:val="11B46D79"/>
    <w:rsid w:val="11B520FD"/>
    <w:rsid w:val="11B577D8"/>
    <w:rsid w:val="11B63DEE"/>
    <w:rsid w:val="11BB2B84"/>
    <w:rsid w:val="11BC23F1"/>
    <w:rsid w:val="11BC6F45"/>
    <w:rsid w:val="11BE21BD"/>
    <w:rsid w:val="11BE53B4"/>
    <w:rsid w:val="11BE787E"/>
    <w:rsid w:val="11BE79B1"/>
    <w:rsid w:val="11C030AE"/>
    <w:rsid w:val="11C06C0E"/>
    <w:rsid w:val="11C1632F"/>
    <w:rsid w:val="11C22150"/>
    <w:rsid w:val="11C24AFC"/>
    <w:rsid w:val="11C358B8"/>
    <w:rsid w:val="11C41C4E"/>
    <w:rsid w:val="11C4562B"/>
    <w:rsid w:val="11C51319"/>
    <w:rsid w:val="11C60021"/>
    <w:rsid w:val="11C852A0"/>
    <w:rsid w:val="11C906B1"/>
    <w:rsid w:val="11C95454"/>
    <w:rsid w:val="11CE0240"/>
    <w:rsid w:val="11CF34D4"/>
    <w:rsid w:val="11CF4027"/>
    <w:rsid w:val="11CF68E7"/>
    <w:rsid w:val="11D00197"/>
    <w:rsid w:val="11D15096"/>
    <w:rsid w:val="11D15F26"/>
    <w:rsid w:val="11D46E07"/>
    <w:rsid w:val="11D519C5"/>
    <w:rsid w:val="11D702BE"/>
    <w:rsid w:val="11D8490C"/>
    <w:rsid w:val="11D864BF"/>
    <w:rsid w:val="11D8756C"/>
    <w:rsid w:val="11D97589"/>
    <w:rsid w:val="11D97E59"/>
    <w:rsid w:val="11DA3727"/>
    <w:rsid w:val="11DB3728"/>
    <w:rsid w:val="11DB3EA6"/>
    <w:rsid w:val="11DB5787"/>
    <w:rsid w:val="11DD4D09"/>
    <w:rsid w:val="11E07D1F"/>
    <w:rsid w:val="11E263EF"/>
    <w:rsid w:val="11E52273"/>
    <w:rsid w:val="11E67F2C"/>
    <w:rsid w:val="11E71228"/>
    <w:rsid w:val="11E747E1"/>
    <w:rsid w:val="11E97006"/>
    <w:rsid w:val="11ED3B4E"/>
    <w:rsid w:val="11ED46D3"/>
    <w:rsid w:val="11EE274B"/>
    <w:rsid w:val="11F10FAA"/>
    <w:rsid w:val="11F31308"/>
    <w:rsid w:val="11F35EC6"/>
    <w:rsid w:val="11F40ED1"/>
    <w:rsid w:val="11F46338"/>
    <w:rsid w:val="11F7513C"/>
    <w:rsid w:val="11F96937"/>
    <w:rsid w:val="11FA419E"/>
    <w:rsid w:val="11FD3DB3"/>
    <w:rsid w:val="11FD6FB4"/>
    <w:rsid w:val="11FE2ADA"/>
    <w:rsid w:val="11FF47BE"/>
    <w:rsid w:val="11FF76AD"/>
    <w:rsid w:val="1200238D"/>
    <w:rsid w:val="12007742"/>
    <w:rsid w:val="12030252"/>
    <w:rsid w:val="12037C31"/>
    <w:rsid w:val="12045AE0"/>
    <w:rsid w:val="12062F24"/>
    <w:rsid w:val="1208017A"/>
    <w:rsid w:val="12084112"/>
    <w:rsid w:val="1208764A"/>
    <w:rsid w:val="120A257E"/>
    <w:rsid w:val="120B6D12"/>
    <w:rsid w:val="120C3260"/>
    <w:rsid w:val="120E09B2"/>
    <w:rsid w:val="120E527F"/>
    <w:rsid w:val="12110BCC"/>
    <w:rsid w:val="121139D5"/>
    <w:rsid w:val="121176AD"/>
    <w:rsid w:val="12123BC8"/>
    <w:rsid w:val="12124DEE"/>
    <w:rsid w:val="12127409"/>
    <w:rsid w:val="12140A8E"/>
    <w:rsid w:val="12143C55"/>
    <w:rsid w:val="12154283"/>
    <w:rsid w:val="121775E3"/>
    <w:rsid w:val="12187365"/>
    <w:rsid w:val="12196CFB"/>
    <w:rsid w:val="12197BFD"/>
    <w:rsid w:val="121A375F"/>
    <w:rsid w:val="121B6A20"/>
    <w:rsid w:val="121C38D6"/>
    <w:rsid w:val="121D2B68"/>
    <w:rsid w:val="121D5A42"/>
    <w:rsid w:val="1221403F"/>
    <w:rsid w:val="122341D7"/>
    <w:rsid w:val="12240435"/>
    <w:rsid w:val="12255F22"/>
    <w:rsid w:val="12286349"/>
    <w:rsid w:val="1229417C"/>
    <w:rsid w:val="122A1D3A"/>
    <w:rsid w:val="122B69EA"/>
    <w:rsid w:val="122D5659"/>
    <w:rsid w:val="122D5E1C"/>
    <w:rsid w:val="122D65A4"/>
    <w:rsid w:val="122D65AF"/>
    <w:rsid w:val="122E26E6"/>
    <w:rsid w:val="122E2E38"/>
    <w:rsid w:val="122F165E"/>
    <w:rsid w:val="122F612A"/>
    <w:rsid w:val="122F7C7F"/>
    <w:rsid w:val="12307118"/>
    <w:rsid w:val="12345567"/>
    <w:rsid w:val="123527C8"/>
    <w:rsid w:val="12352D15"/>
    <w:rsid w:val="1235497D"/>
    <w:rsid w:val="12355285"/>
    <w:rsid w:val="1236001D"/>
    <w:rsid w:val="123602CB"/>
    <w:rsid w:val="12367B52"/>
    <w:rsid w:val="12371017"/>
    <w:rsid w:val="12372C76"/>
    <w:rsid w:val="12384DDA"/>
    <w:rsid w:val="123A6005"/>
    <w:rsid w:val="123A6517"/>
    <w:rsid w:val="123B349E"/>
    <w:rsid w:val="123B4481"/>
    <w:rsid w:val="123B7F46"/>
    <w:rsid w:val="123C0EDA"/>
    <w:rsid w:val="123D28B4"/>
    <w:rsid w:val="123D6A97"/>
    <w:rsid w:val="123E1244"/>
    <w:rsid w:val="123E4FA3"/>
    <w:rsid w:val="123F3FD1"/>
    <w:rsid w:val="123F68C4"/>
    <w:rsid w:val="123F6D36"/>
    <w:rsid w:val="124130DD"/>
    <w:rsid w:val="124263BD"/>
    <w:rsid w:val="124361FE"/>
    <w:rsid w:val="12437B4E"/>
    <w:rsid w:val="124508B6"/>
    <w:rsid w:val="12455C42"/>
    <w:rsid w:val="12456890"/>
    <w:rsid w:val="124671B9"/>
    <w:rsid w:val="12472198"/>
    <w:rsid w:val="1247248D"/>
    <w:rsid w:val="124950C0"/>
    <w:rsid w:val="124A28B1"/>
    <w:rsid w:val="124B3F94"/>
    <w:rsid w:val="124D2A23"/>
    <w:rsid w:val="124D4FDC"/>
    <w:rsid w:val="124D7279"/>
    <w:rsid w:val="124E472D"/>
    <w:rsid w:val="12504D0C"/>
    <w:rsid w:val="1253581E"/>
    <w:rsid w:val="12545391"/>
    <w:rsid w:val="125626C1"/>
    <w:rsid w:val="12563326"/>
    <w:rsid w:val="125940E1"/>
    <w:rsid w:val="1259494B"/>
    <w:rsid w:val="12595587"/>
    <w:rsid w:val="125A1E17"/>
    <w:rsid w:val="125A37EE"/>
    <w:rsid w:val="125B10CC"/>
    <w:rsid w:val="125C70D0"/>
    <w:rsid w:val="12602ACA"/>
    <w:rsid w:val="12604730"/>
    <w:rsid w:val="12612E57"/>
    <w:rsid w:val="12625CA3"/>
    <w:rsid w:val="126551AD"/>
    <w:rsid w:val="12671311"/>
    <w:rsid w:val="12675716"/>
    <w:rsid w:val="12685848"/>
    <w:rsid w:val="126913AE"/>
    <w:rsid w:val="126A239A"/>
    <w:rsid w:val="126B283B"/>
    <w:rsid w:val="126D4386"/>
    <w:rsid w:val="126D58A2"/>
    <w:rsid w:val="126E52CD"/>
    <w:rsid w:val="12702E67"/>
    <w:rsid w:val="12706881"/>
    <w:rsid w:val="12721BEC"/>
    <w:rsid w:val="1272297B"/>
    <w:rsid w:val="12737F1D"/>
    <w:rsid w:val="127843E4"/>
    <w:rsid w:val="127A32C3"/>
    <w:rsid w:val="127D0674"/>
    <w:rsid w:val="127D5307"/>
    <w:rsid w:val="12803C3C"/>
    <w:rsid w:val="1281000F"/>
    <w:rsid w:val="12825C1E"/>
    <w:rsid w:val="12831608"/>
    <w:rsid w:val="12852D48"/>
    <w:rsid w:val="12853F08"/>
    <w:rsid w:val="128573BF"/>
    <w:rsid w:val="12866C6D"/>
    <w:rsid w:val="12872418"/>
    <w:rsid w:val="12877CC4"/>
    <w:rsid w:val="128911B1"/>
    <w:rsid w:val="128951F3"/>
    <w:rsid w:val="128B212A"/>
    <w:rsid w:val="128C0144"/>
    <w:rsid w:val="128D45AA"/>
    <w:rsid w:val="128F445B"/>
    <w:rsid w:val="129366DE"/>
    <w:rsid w:val="12981FAA"/>
    <w:rsid w:val="12986510"/>
    <w:rsid w:val="129966BE"/>
    <w:rsid w:val="129B1AE9"/>
    <w:rsid w:val="129C0425"/>
    <w:rsid w:val="129E0B23"/>
    <w:rsid w:val="129E7D91"/>
    <w:rsid w:val="129F7753"/>
    <w:rsid w:val="12A12FA6"/>
    <w:rsid w:val="12A272C3"/>
    <w:rsid w:val="12A312A5"/>
    <w:rsid w:val="12A32D86"/>
    <w:rsid w:val="12A64DE4"/>
    <w:rsid w:val="12A755D1"/>
    <w:rsid w:val="12A80AF7"/>
    <w:rsid w:val="12AA1C6A"/>
    <w:rsid w:val="12AA54BE"/>
    <w:rsid w:val="12AA70DA"/>
    <w:rsid w:val="12AF5F43"/>
    <w:rsid w:val="12B00E15"/>
    <w:rsid w:val="12B20E75"/>
    <w:rsid w:val="12B24F42"/>
    <w:rsid w:val="12B32510"/>
    <w:rsid w:val="12B32932"/>
    <w:rsid w:val="12B37B3A"/>
    <w:rsid w:val="12B50695"/>
    <w:rsid w:val="12B522BD"/>
    <w:rsid w:val="12B56B53"/>
    <w:rsid w:val="12B72197"/>
    <w:rsid w:val="12B82E6B"/>
    <w:rsid w:val="12B85F8A"/>
    <w:rsid w:val="12B91816"/>
    <w:rsid w:val="12BB6A5B"/>
    <w:rsid w:val="12BB6EB3"/>
    <w:rsid w:val="12BB7DCA"/>
    <w:rsid w:val="12BF79F9"/>
    <w:rsid w:val="12C40E6C"/>
    <w:rsid w:val="12C46205"/>
    <w:rsid w:val="12C46B57"/>
    <w:rsid w:val="12C57FBA"/>
    <w:rsid w:val="12C61C0C"/>
    <w:rsid w:val="12C624F3"/>
    <w:rsid w:val="12C66D28"/>
    <w:rsid w:val="12C71DAF"/>
    <w:rsid w:val="12C71FDA"/>
    <w:rsid w:val="12C90F23"/>
    <w:rsid w:val="12C91DA6"/>
    <w:rsid w:val="12C92534"/>
    <w:rsid w:val="12CA32EA"/>
    <w:rsid w:val="12CA6357"/>
    <w:rsid w:val="12CB4AC4"/>
    <w:rsid w:val="12CD3D50"/>
    <w:rsid w:val="12CE111B"/>
    <w:rsid w:val="12CE66BA"/>
    <w:rsid w:val="12CF79DE"/>
    <w:rsid w:val="12D00BE4"/>
    <w:rsid w:val="12D10FF1"/>
    <w:rsid w:val="12D30F96"/>
    <w:rsid w:val="12D34F3A"/>
    <w:rsid w:val="12D50C4F"/>
    <w:rsid w:val="12D564AF"/>
    <w:rsid w:val="12D607BE"/>
    <w:rsid w:val="12D956E4"/>
    <w:rsid w:val="12D979F5"/>
    <w:rsid w:val="12DA263C"/>
    <w:rsid w:val="12DC2329"/>
    <w:rsid w:val="12DC3E92"/>
    <w:rsid w:val="12DC49BC"/>
    <w:rsid w:val="12DF31E8"/>
    <w:rsid w:val="12E00A33"/>
    <w:rsid w:val="12E50817"/>
    <w:rsid w:val="12E56B05"/>
    <w:rsid w:val="12E60A15"/>
    <w:rsid w:val="12E6311A"/>
    <w:rsid w:val="12E72AE5"/>
    <w:rsid w:val="12E752B2"/>
    <w:rsid w:val="12E86FA9"/>
    <w:rsid w:val="12EA5BEB"/>
    <w:rsid w:val="12EE1D85"/>
    <w:rsid w:val="12EF0F00"/>
    <w:rsid w:val="12F124A9"/>
    <w:rsid w:val="12F12518"/>
    <w:rsid w:val="12F12FB1"/>
    <w:rsid w:val="12F3762E"/>
    <w:rsid w:val="12F43D7D"/>
    <w:rsid w:val="12F61807"/>
    <w:rsid w:val="12F80491"/>
    <w:rsid w:val="12F83665"/>
    <w:rsid w:val="12F83AA1"/>
    <w:rsid w:val="12FA1939"/>
    <w:rsid w:val="12FB2829"/>
    <w:rsid w:val="12FB3228"/>
    <w:rsid w:val="12FB6BA0"/>
    <w:rsid w:val="12FC50D4"/>
    <w:rsid w:val="12FF5D5D"/>
    <w:rsid w:val="13020105"/>
    <w:rsid w:val="13052725"/>
    <w:rsid w:val="13053DBE"/>
    <w:rsid w:val="13056F9B"/>
    <w:rsid w:val="13065F31"/>
    <w:rsid w:val="13066598"/>
    <w:rsid w:val="13077A67"/>
    <w:rsid w:val="13085382"/>
    <w:rsid w:val="130B0537"/>
    <w:rsid w:val="130B6E14"/>
    <w:rsid w:val="130C0CB9"/>
    <w:rsid w:val="130D176E"/>
    <w:rsid w:val="130D7ECF"/>
    <w:rsid w:val="130E2B09"/>
    <w:rsid w:val="130E672E"/>
    <w:rsid w:val="13106227"/>
    <w:rsid w:val="13134E1F"/>
    <w:rsid w:val="131358C5"/>
    <w:rsid w:val="13151454"/>
    <w:rsid w:val="13155B07"/>
    <w:rsid w:val="131639B8"/>
    <w:rsid w:val="131710F5"/>
    <w:rsid w:val="131970D0"/>
    <w:rsid w:val="131A4FCD"/>
    <w:rsid w:val="131A6A0E"/>
    <w:rsid w:val="131B1934"/>
    <w:rsid w:val="131C5BC6"/>
    <w:rsid w:val="131D1761"/>
    <w:rsid w:val="131D341E"/>
    <w:rsid w:val="131F0911"/>
    <w:rsid w:val="132045E2"/>
    <w:rsid w:val="132228F7"/>
    <w:rsid w:val="13232C7B"/>
    <w:rsid w:val="132456D2"/>
    <w:rsid w:val="1327201D"/>
    <w:rsid w:val="1327304D"/>
    <w:rsid w:val="13283BA4"/>
    <w:rsid w:val="13285241"/>
    <w:rsid w:val="132A6966"/>
    <w:rsid w:val="132B644C"/>
    <w:rsid w:val="132C1129"/>
    <w:rsid w:val="132E04BC"/>
    <w:rsid w:val="132E5CF4"/>
    <w:rsid w:val="13302015"/>
    <w:rsid w:val="13306200"/>
    <w:rsid w:val="133075B3"/>
    <w:rsid w:val="13316691"/>
    <w:rsid w:val="133223E6"/>
    <w:rsid w:val="1335502C"/>
    <w:rsid w:val="13357A6E"/>
    <w:rsid w:val="13360964"/>
    <w:rsid w:val="1337257E"/>
    <w:rsid w:val="133865F0"/>
    <w:rsid w:val="133A3499"/>
    <w:rsid w:val="133A4FAA"/>
    <w:rsid w:val="133A70B8"/>
    <w:rsid w:val="133B1DF8"/>
    <w:rsid w:val="133C4D91"/>
    <w:rsid w:val="133E71CD"/>
    <w:rsid w:val="133F3038"/>
    <w:rsid w:val="133F539C"/>
    <w:rsid w:val="133F6575"/>
    <w:rsid w:val="13400598"/>
    <w:rsid w:val="13410837"/>
    <w:rsid w:val="134127D2"/>
    <w:rsid w:val="13413C68"/>
    <w:rsid w:val="13426AE6"/>
    <w:rsid w:val="13432E25"/>
    <w:rsid w:val="13450EF2"/>
    <w:rsid w:val="134530E9"/>
    <w:rsid w:val="13463EAE"/>
    <w:rsid w:val="13474541"/>
    <w:rsid w:val="13484633"/>
    <w:rsid w:val="13486DC9"/>
    <w:rsid w:val="13496250"/>
    <w:rsid w:val="134A1E42"/>
    <w:rsid w:val="134B2022"/>
    <w:rsid w:val="134C3E20"/>
    <w:rsid w:val="134D13CA"/>
    <w:rsid w:val="134F2EF9"/>
    <w:rsid w:val="135003B8"/>
    <w:rsid w:val="135041DC"/>
    <w:rsid w:val="135058EC"/>
    <w:rsid w:val="1351493D"/>
    <w:rsid w:val="13520FBD"/>
    <w:rsid w:val="13556AC3"/>
    <w:rsid w:val="13574493"/>
    <w:rsid w:val="1358566B"/>
    <w:rsid w:val="135A2C52"/>
    <w:rsid w:val="135B3D52"/>
    <w:rsid w:val="135B7FE5"/>
    <w:rsid w:val="135D03CD"/>
    <w:rsid w:val="135E3F6B"/>
    <w:rsid w:val="135E5524"/>
    <w:rsid w:val="135F0956"/>
    <w:rsid w:val="135F62DB"/>
    <w:rsid w:val="13621006"/>
    <w:rsid w:val="13643128"/>
    <w:rsid w:val="13653D9A"/>
    <w:rsid w:val="13663C92"/>
    <w:rsid w:val="1367077F"/>
    <w:rsid w:val="13673032"/>
    <w:rsid w:val="136C1BD5"/>
    <w:rsid w:val="136D263F"/>
    <w:rsid w:val="136E3B47"/>
    <w:rsid w:val="13703099"/>
    <w:rsid w:val="13725F6A"/>
    <w:rsid w:val="13736A19"/>
    <w:rsid w:val="137662AA"/>
    <w:rsid w:val="13771F47"/>
    <w:rsid w:val="13773559"/>
    <w:rsid w:val="13773579"/>
    <w:rsid w:val="13787865"/>
    <w:rsid w:val="13791672"/>
    <w:rsid w:val="13795713"/>
    <w:rsid w:val="137B1EF6"/>
    <w:rsid w:val="137D2FC5"/>
    <w:rsid w:val="137E5494"/>
    <w:rsid w:val="137E727E"/>
    <w:rsid w:val="13816694"/>
    <w:rsid w:val="138170DD"/>
    <w:rsid w:val="13820CDD"/>
    <w:rsid w:val="13821252"/>
    <w:rsid w:val="13833015"/>
    <w:rsid w:val="13835FB4"/>
    <w:rsid w:val="1383664D"/>
    <w:rsid w:val="138647A4"/>
    <w:rsid w:val="13881D30"/>
    <w:rsid w:val="13891D6F"/>
    <w:rsid w:val="138C04D0"/>
    <w:rsid w:val="138F3F53"/>
    <w:rsid w:val="138F5B00"/>
    <w:rsid w:val="139139F6"/>
    <w:rsid w:val="1392529E"/>
    <w:rsid w:val="13942EFD"/>
    <w:rsid w:val="13944D45"/>
    <w:rsid w:val="13962059"/>
    <w:rsid w:val="13981E18"/>
    <w:rsid w:val="13982750"/>
    <w:rsid w:val="13994AF4"/>
    <w:rsid w:val="139B68F6"/>
    <w:rsid w:val="139B75EC"/>
    <w:rsid w:val="139C2DAD"/>
    <w:rsid w:val="139C4A51"/>
    <w:rsid w:val="139D6C84"/>
    <w:rsid w:val="139E5E7C"/>
    <w:rsid w:val="13A04F77"/>
    <w:rsid w:val="13A12105"/>
    <w:rsid w:val="13A15596"/>
    <w:rsid w:val="13A31300"/>
    <w:rsid w:val="13A33980"/>
    <w:rsid w:val="13A42EAB"/>
    <w:rsid w:val="13A44246"/>
    <w:rsid w:val="13A55A68"/>
    <w:rsid w:val="13A724B8"/>
    <w:rsid w:val="13A927A6"/>
    <w:rsid w:val="13AB17D3"/>
    <w:rsid w:val="13AB34A7"/>
    <w:rsid w:val="13AC16A6"/>
    <w:rsid w:val="13AC2549"/>
    <w:rsid w:val="13AC2627"/>
    <w:rsid w:val="13AC4446"/>
    <w:rsid w:val="13AD64EC"/>
    <w:rsid w:val="13AE1C20"/>
    <w:rsid w:val="13AF0EAC"/>
    <w:rsid w:val="13AF5826"/>
    <w:rsid w:val="13B105D6"/>
    <w:rsid w:val="13B113C5"/>
    <w:rsid w:val="13B3476A"/>
    <w:rsid w:val="13B354D5"/>
    <w:rsid w:val="13B3748E"/>
    <w:rsid w:val="13B374F6"/>
    <w:rsid w:val="13B52CDA"/>
    <w:rsid w:val="13B53CC1"/>
    <w:rsid w:val="13B611EA"/>
    <w:rsid w:val="13B654AD"/>
    <w:rsid w:val="13B80704"/>
    <w:rsid w:val="13B972BB"/>
    <w:rsid w:val="13BB6685"/>
    <w:rsid w:val="13BD6334"/>
    <w:rsid w:val="13BE64C8"/>
    <w:rsid w:val="13BE6884"/>
    <w:rsid w:val="13BF4E5F"/>
    <w:rsid w:val="13C05EFC"/>
    <w:rsid w:val="13C62F6F"/>
    <w:rsid w:val="13C6641E"/>
    <w:rsid w:val="13C8016D"/>
    <w:rsid w:val="13C811CC"/>
    <w:rsid w:val="13C82831"/>
    <w:rsid w:val="13C833C5"/>
    <w:rsid w:val="13C92778"/>
    <w:rsid w:val="13C9454D"/>
    <w:rsid w:val="13CB0718"/>
    <w:rsid w:val="13CD4812"/>
    <w:rsid w:val="13CE1B7D"/>
    <w:rsid w:val="13CE291B"/>
    <w:rsid w:val="13CE370A"/>
    <w:rsid w:val="13CE75E0"/>
    <w:rsid w:val="13CF705D"/>
    <w:rsid w:val="13D065D2"/>
    <w:rsid w:val="13D10112"/>
    <w:rsid w:val="13D25748"/>
    <w:rsid w:val="13D41522"/>
    <w:rsid w:val="13D448A5"/>
    <w:rsid w:val="13D50671"/>
    <w:rsid w:val="13D74159"/>
    <w:rsid w:val="13D7545E"/>
    <w:rsid w:val="13D805EB"/>
    <w:rsid w:val="13D81388"/>
    <w:rsid w:val="13D95F7D"/>
    <w:rsid w:val="13DA1A70"/>
    <w:rsid w:val="13DA4CA3"/>
    <w:rsid w:val="13DA7892"/>
    <w:rsid w:val="13DB2724"/>
    <w:rsid w:val="13DB6992"/>
    <w:rsid w:val="13DB6B23"/>
    <w:rsid w:val="13DE2640"/>
    <w:rsid w:val="13DE2732"/>
    <w:rsid w:val="13DF648E"/>
    <w:rsid w:val="13E158FC"/>
    <w:rsid w:val="13E50F1F"/>
    <w:rsid w:val="13E526ED"/>
    <w:rsid w:val="13E76C6A"/>
    <w:rsid w:val="13E81337"/>
    <w:rsid w:val="13E84DB2"/>
    <w:rsid w:val="13E8526C"/>
    <w:rsid w:val="13E86B00"/>
    <w:rsid w:val="13EA348A"/>
    <w:rsid w:val="13EB225D"/>
    <w:rsid w:val="13EB4E59"/>
    <w:rsid w:val="13EC4D97"/>
    <w:rsid w:val="13EC685C"/>
    <w:rsid w:val="13EF1BB2"/>
    <w:rsid w:val="13EF2B1C"/>
    <w:rsid w:val="13EF612C"/>
    <w:rsid w:val="13F21E89"/>
    <w:rsid w:val="13F36999"/>
    <w:rsid w:val="13F416D3"/>
    <w:rsid w:val="13F42C7B"/>
    <w:rsid w:val="13F6275D"/>
    <w:rsid w:val="13F83A6F"/>
    <w:rsid w:val="13F861DE"/>
    <w:rsid w:val="13F91F01"/>
    <w:rsid w:val="13F92DDB"/>
    <w:rsid w:val="13F93086"/>
    <w:rsid w:val="13FC4CB8"/>
    <w:rsid w:val="13FE2C4B"/>
    <w:rsid w:val="13FE30AE"/>
    <w:rsid w:val="13FE7080"/>
    <w:rsid w:val="13FF2356"/>
    <w:rsid w:val="14004F3F"/>
    <w:rsid w:val="140208F2"/>
    <w:rsid w:val="14022B8F"/>
    <w:rsid w:val="14025E8B"/>
    <w:rsid w:val="14031B52"/>
    <w:rsid w:val="14031E21"/>
    <w:rsid w:val="14055137"/>
    <w:rsid w:val="140555A5"/>
    <w:rsid w:val="140622CA"/>
    <w:rsid w:val="140638BD"/>
    <w:rsid w:val="14064ABA"/>
    <w:rsid w:val="140771A9"/>
    <w:rsid w:val="14087FF3"/>
    <w:rsid w:val="140A4895"/>
    <w:rsid w:val="140A5F14"/>
    <w:rsid w:val="140C7738"/>
    <w:rsid w:val="140E2FCE"/>
    <w:rsid w:val="140F0C57"/>
    <w:rsid w:val="14101014"/>
    <w:rsid w:val="14122E77"/>
    <w:rsid w:val="14124365"/>
    <w:rsid w:val="1412454F"/>
    <w:rsid w:val="14130F3F"/>
    <w:rsid w:val="141429AF"/>
    <w:rsid w:val="141829E6"/>
    <w:rsid w:val="141970A3"/>
    <w:rsid w:val="141A0A1B"/>
    <w:rsid w:val="141A28D5"/>
    <w:rsid w:val="141A4737"/>
    <w:rsid w:val="141C498A"/>
    <w:rsid w:val="14221E81"/>
    <w:rsid w:val="14227C8D"/>
    <w:rsid w:val="142446C8"/>
    <w:rsid w:val="14257933"/>
    <w:rsid w:val="14263E2D"/>
    <w:rsid w:val="1426660C"/>
    <w:rsid w:val="14272AF9"/>
    <w:rsid w:val="14276C0A"/>
    <w:rsid w:val="14284BB1"/>
    <w:rsid w:val="14291EB4"/>
    <w:rsid w:val="142A6C10"/>
    <w:rsid w:val="142B5734"/>
    <w:rsid w:val="142C1C80"/>
    <w:rsid w:val="142D2FD1"/>
    <w:rsid w:val="142D3968"/>
    <w:rsid w:val="142D7CB6"/>
    <w:rsid w:val="142E02C5"/>
    <w:rsid w:val="142E0EBD"/>
    <w:rsid w:val="142F1494"/>
    <w:rsid w:val="142F206B"/>
    <w:rsid w:val="142F590D"/>
    <w:rsid w:val="1430154D"/>
    <w:rsid w:val="14321626"/>
    <w:rsid w:val="14345C93"/>
    <w:rsid w:val="14352DE1"/>
    <w:rsid w:val="1436181F"/>
    <w:rsid w:val="14372EA0"/>
    <w:rsid w:val="14381B5F"/>
    <w:rsid w:val="14381D0E"/>
    <w:rsid w:val="14385E1E"/>
    <w:rsid w:val="14393E2A"/>
    <w:rsid w:val="143B346D"/>
    <w:rsid w:val="143C1D01"/>
    <w:rsid w:val="143C3C71"/>
    <w:rsid w:val="143D03D2"/>
    <w:rsid w:val="143E42AC"/>
    <w:rsid w:val="143F494F"/>
    <w:rsid w:val="14426562"/>
    <w:rsid w:val="14440C1E"/>
    <w:rsid w:val="144545AD"/>
    <w:rsid w:val="1445609F"/>
    <w:rsid w:val="14481C2B"/>
    <w:rsid w:val="144827A7"/>
    <w:rsid w:val="14494235"/>
    <w:rsid w:val="1449590A"/>
    <w:rsid w:val="144A73DF"/>
    <w:rsid w:val="144D654D"/>
    <w:rsid w:val="144E38FF"/>
    <w:rsid w:val="144F07A1"/>
    <w:rsid w:val="144F1EFC"/>
    <w:rsid w:val="144F4188"/>
    <w:rsid w:val="145109C6"/>
    <w:rsid w:val="14516D22"/>
    <w:rsid w:val="14537495"/>
    <w:rsid w:val="1454458F"/>
    <w:rsid w:val="14554C2B"/>
    <w:rsid w:val="145551FF"/>
    <w:rsid w:val="1457491F"/>
    <w:rsid w:val="145A4528"/>
    <w:rsid w:val="145A534E"/>
    <w:rsid w:val="145B1143"/>
    <w:rsid w:val="145B1657"/>
    <w:rsid w:val="145B3F48"/>
    <w:rsid w:val="145C476A"/>
    <w:rsid w:val="145C6C5A"/>
    <w:rsid w:val="145C78C1"/>
    <w:rsid w:val="145E25AB"/>
    <w:rsid w:val="145E4317"/>
    <w:rsid w:val="146058AC"/>
    <w:rsid w:val="146110B3"/>
    <w:rsid w:val="14614746"/>
    <w:rsid w:val="14616FA8"/>
    <w:rsid w:val="1464174D"/>
    <w:rsid w:val="14656A99"/>
    <w:rsid w:val="14657331"/>
    <w:rsid w:val="146657CE"/>
    <w:rsid w:val="146B03FC"/>
    <w:rsid w:val="146C13EF"/>
    <w:rsid w:val="146D0F59"/>
    <w:rsid w:val="14702234"/>
    <w:rsid w:val="147129AC"/>
    <w:rsid w:val="14731964"/>
    <w:rsid w:val="14737757"/>
    <w:rsid w:val="1477415F"/>
    <w:rsid w:val="1477556D"/>
    <w:rsid w:val="147845B9"/>
    <w:rsid w:val="147951E0"/>
    <w:rsid w:val="147C4D80"/>
    <w:rsid w:val="147D6787"/>
    <w:rsid w:val="14814369"/>
    <w:rsid w:val="14815FCC"/>
    <w:rsid w:val="148228AA"/>
    <w:rsid w:val="14832E54"/>
    <w:rsid w:val="14835E49"/>
    <w:rsid w:val="14855AA7"/>
    <w:rsid w:val="14855EA8"/>
    <w:rsid w:val="1486658E"/>
    <w:rsid w:val="14884F3F"/>
    <w:rsid w:val="14892B1E"/>
    <w:rsid w:val="14896BEA"/>
    <w:rsid w:val="148B0EF9"/>
    <w:rsid w:val="148B7EDE"/>
    <w:rsid w:val="148D27EC"/>
    <w:rsid w:val="148D7FCD"/>
    <w:rsid w:val="148E3F24"/>
    <w:rsid w:val="148E7F60"/>
    <w:rsid w:val="1490220F"/>
    <w:rsid w:val="149135EB"/>
    <w:rsid w:val="14915A2F"/>
    <w:rsid w:val="149160D3"/>
    <w:rsid w:val="14920D48"/>
    <w:rsid w:val="14963515"/>
    <w:rsid w:val="14970598"/>
    <w:rsid w:val="149747EE"/>
    <w:rsid w:val="1497767F"/>
    <w:rsid w:val="14986572"/>
    <w:rsid w:val="14986754"/>
    <w:rsid w:val="149907DD"/>
    <w:rsid w:val="149C16B6"/>
    <w:rsid w:val="149D4896"/>
    <w:rsid w:val="149F7481"/>
    <w:rsid w:val="14A11B5A"/>
    <w:rsid w:val="14A35AA5"/>
    <w:rsid w:val="14A36540"/>
    <w:rsid w:val="14A53EE2"/>
    <w:rsid w:val="14A578BB"/>
    <w:rsid w:val="14A60F71"/>
    <w:rsid w:val="14A70A6A"/>
    <w:rsid w:val="14A7612F"/>
    <w:rsid w:val="14A77228"/>
    <w:rsid w:val="14A775A8"/>
    <w:rsid w:val="14A825A7"/>
    <w:rsid w:val="14AA5C30"/>
    <w:rsid w:val="14AA77F4"/>
    <w:rsid w:val="14AB3B87"/>
    <w:rsid w:val="14AC4405"/>
    <w:rsid w:val="14AC74B3"/>
    <w:rsid w:val="14AE71BD"/>
    <w:rsid w:val="14AE71D0"/>
    <w:rsid w:val="14AF7815"/>
    <w:rsid w:val="14B06037"/>
    <w:rsid w:val="14B1290A"/>
    <w:rsid w:val="14B15CA8"/>
    <w:rsid w:val="14B2507B"/>
    <w:rsid w:val="14B26DCA"/>
    <w:rsid w:val="14B356E9"/>
    <w:rsid w:val="14B35B30"/>
    <w:rsid w:val="14B50D33"/>
    <w:rsid w:val="14B64278"/>
    <w:rsid w:val="14B95CFF"/>
    <w:rsid w:val="14B97CE1"/>
    <w:rsid w:val="14BB1577"/>
    <w:rsid w:val="14BC3CD1"/>
    <w:rsid w:val="14BC5EB9"/>
    <w:rsid w:val="14BF5599"/>
    <w:rsid w:val="14C015ED"/>
    <w:rsid w:val="14C046C7"/>
    <w:rsid w:val="14C11046"/>
    <w:rsid w:val="14C26F65"/>
    <w:rsid w:val="14C34E84"/>
    <w:rsid w:val="14C41D96"/>
    <w:rsid w:val="14C43152"/>
    <w:rsid w:val="14C43E35"/>
    <w:rsid w:val="14C757FD"/>
    <w:rsid w:val="14C76893"/>
    <w:rsid w:val="14C8279F"/>
    <w:rsid w:val="14C875BD"/>
    <w:rsid w:val="14CA3E1E"/>
    <w:rsid w:val="14CF0DB0"/>
    <w:rsid w:val="14D32CB3"/>
    <w:rsid w:val="14D338E4"/>
    <w:rsid w:val="14D42788"/>
    <w:rsid w:val="14D44E40"/>
    <w:rsid w:val="14D4550A"/>
    <w:rsid w:val="14D53925"/>
    <w:rsid w:val="14D70561"/>
    <w:rsid w:val="14D718B7"/>
    <w:rsid w:val="14D81011"/>
    <w:rsid w:val="14D85EF0"/>
    <w:rsid w:val="14D93DC8"/>
    <w:rsid w:val="14DC2DC9"/>
    <w:rsid w:val="14DE3BE5"/>
    <w:rsid w:val="14E03C0A"/>
    <w:rsid w:val="14E067B9"/>
    <w:rsid w:val="14E1013E"/>
    <w:rsid w:val="14E13BD1"/>
    <w:rsid w:val="14E408F1"/>
    <w:rsid w:val="14E40D93"/>
    <w:rsid w:val="14E73EE7"/>
    <w:rsid w:val="14E8505F"/>
    <w:rsid w:val="14E91550"/>
    <w:rsid w:val="14E94FE3"/>
    <w:rsid w:val="14EA5A6F"/>
    <w:rsid w:val="14EB7437"/>
    <w:rsid w:val="14EC1299"/>
    <w:rsid w:val="14EC6245"/>
    <w:rsid w:val="14EE5FA8"/>
    <w:rsid w:val="14EE6E75"/>
    <w:rsid w:val="14EF3B05"/>
    <w:rsid w:val="14EF71C3"/>
    <w:rsid w:val="14F032B9"/>
    <w:rsid w:val="14F073EE"/>
    <w:rsid w:val="14F12A68"/>
    <w:rsid w:val="14F139E9"/>
    <w:rsid w:val="14F20665"/>
    <w:rsid w:val="14F42ADD"/>
    <w:rsid w:val="14F4681A"/>
    <w:rsid w:val="14F5297B"/>
    <w:rsid w:val="14F52FC9"/>
    <w:rsid w:val="14F61C92"/>
    <w:rsid w:val="14F8091D"/>
    <w:rsid w:val="14F90096"/>
    <w:rsid w:val="14FB4F3D"/>
    <w:rsid w:val="14FD137A"/>
    <w:rsid w:val="14FD1AA6"/>
    <w:rsid w:val="14FD2E3F"/>
    <w:rsid w:val="14FD66DD"/>
    <w:rsid w:val="14FE5551"/>
    <w:rsid w:val="14FF65D0"/>
    <w:rsid w:val="1500312C"/>
    <w:rsid w:val="15043CCA"/>
    <w:rsid w:val="15055A08"/>
    <w:rsid w:val="15064F2D"/>
    <w:rsid w:val="150651DD"/>
    <w:rsid w:val="15066B1F"/>
    <w:rsid w:val="150A7571"/>
    <w:rsid w:val="150B7EB5"/>
    <w:rsid w:val="150C14C3"/>
    <w:rsid w:val="150C3B41"/>
    <w:rsid w:val="150D423B"/>
    <w:rsid w:val="150D4617"/>
    <w:rsid w:val="150D5CCB"/>
    <w:rsid w:val="150E0F1C"/>
    <w:rsid w:val="150E408D"/>
    <w:rsid w:val="150F5B4F"/>
    <w:rsid w:val="15121935"/>
    <w:rsid w:val="151219FF"/>
    <w:rsid w:val="15125123"/>
    <w:rsid w:val="1513113A"/>
    <w:rsid w:val="1513351A"/>
    <w:rsid w:val="15144ED3"/>
    <w:rsid w:val="15157CF2"/>
    <w:rsid w:val="15163655"/>
    <w:rsid w:val="15163B3F"/>
    <w:rsid w:val="15190236"/>
    <w:rsid w:val="15193778"/>
    <w:rsid w:val="151A2576"/>
    <w:rsid w:val="151B0526"/>
    <w:rsid w:val="151B455A"/>
    <w:rsid w:val="151E08BB"/>
    <w:rsid w:val="151E5B62"/>
    <w:rsid w:val="151F0A33"/>
    <w:rsid w:val="15204D41"/>
    <w:rsid w:val="15205FD6"/>
    <w:rsid w:val="15210AAD"/>
    <w:rsid w:val="1521122C"/>
    <w:rsid w:val="15212414"/>
    <w:rsid w:val="15222A90"/>
    <w:rsid w:val="15236DE4"/>
    <w:rsid w:val="152401DA"/>
    <w:rsid w:val="152467BD"/>
    <w:rsid w:val="15280C00"/>
    <w:rsid w:val="15287D90"/>
    <w:rsid w:val="152A47E7"/>
    <w:rsid w:val="152A4EF6"/>
    <w:rsid w:val="152A6D0C"/>
    <w:rsid w:val="152C13F3"/>
    <w:rsid w:val="152C308F"/>
    <w:rsid w:val="152C3CB2"/>
    <w:rsid w:val="152C4AAB"/>
    <w:rsid w:val="153012D3"/>
    <w:rsid w:val="153124B4"/>
    <w:rsid w:val="153220DD"/>
    <w:rsid w:val="15323C5C"/>
    <w:rsid w:val="15327BE0"/>
    <w:rsid w:val="1533584D"/>
    <w:rsid w:val="153501B6"/>
    <w:rsid w:val="15351945"/>
    <w:rsid w:val="1535644F"/>
    <w:rsid w:val="1535668A"/>
    <w:rsid w:val="153663DC"/>
    <w:rsid w:val="15370D81"/>
    <w:rsid w:val="15372402"/>
    <w:rsid w:val="153A016D"/>
    <w:rsid w:val="153A25B8"/>
    <w:rsid w:val="153B2064"/>
    <w:rsid w:val="153B5E3A"/>
    <w:rsid w:val="153E6666"/>
    <w:rsid w:val="15405FFC"/>
    <w:rsid w:val="1540632C"/>
    <w:rsid w:val="15437419"/>
    <w:rsid w:val="1544142D"/>
    <w:rsid w:val="15466A5B"/>
    <w:rsid w:val="15495C84"/>
    <w:rsid w:val="154C112A"/>
    <w:rsid w:val="154C1CAF"/>
    <w:rsid w:val="154E2FDC"/>
    <w:rsid w:val="154E524B"/>
    <w:rsid w:val="154F422F"/>
    <w:rsid w:val="155006B8"/>
    <w:rsid w:val="1551511C"/>
    <w:rsid w:val="15525BCE"/>
    <w:rsid w:val="1553199B"/>
    <w:rsid w:val="15537E79"/>
    <w:rsid w:val="155408C1"/>
    <w:rsid w:val="1554497C"/>
    <w:rsid w:val="15545133"/>
    <w:rsid w:val="15545231"/>
    <w:rsid w:val="15553CCE"/>
    <w:rsid w:val="1557157A"/>
    <w:rsid w:val="15584DF2"/>
    <w:rsid w:val="15593CD1"/>
    <w:rsid w:val="155B08DE"/>
    <w:rsid w:val="155C3913"/>
    <w:rsid w:val="155E04A7"/>
    <w:rsid w:val="15627B38"/>
    <w:rsid w:val="1565109D"/>
    <w:rsid w:val="156518BE"/>
    <w:rsid w:val="1567171E"/>
    <w:rsid w:val="15677C93"/>
    <w:rsid w:val="156815F1"/>
    <w:rsid w:val="1569562B"/>
    <w:rsid w:val="15696779"/>
    <w:rsid w:val="156A3E40"/>
    <w:rsid w:val="156B240F"/>
    <w:rsid w:val="156B47A8"/>
    <w:rsid w:val="156B7E87"/>
    <w:rsid w:val="156E1B14"/>
    <w:rsid w:val="156E640B"/>
    <w:rsid w:val="15711E21"/>
    <w:rsid w:val="1573628E"/>
    <w:rsid w:val="15750C0D"/>
    <w:rsid w:val="15766A19"/>
    <w:rsid w:val="15767971"/>
    <w:rsid w:val="1579114C"/>
    <w:rsid w:val="15791705"/>
    <w:rsid w:val="15792445"/>
    <w:rsid w:val="157A6162"/>
    <w:rsid w:val="157C064B"/>
    <w:rsid w:val="157D6DB3"/>
    <w:rsid w:val="157F6255"/>
    <w:rsid w:val="15834D05"/>
    <w:rsid w:val="1583795B"/>
    <w:rsid w:val="15867129"/>
    <w:rsid w:val="15871FF1"/>
    <w:rsid w:val="158746EB"/>
    <w:rsid w:val="1588452A"/>
    <w:rsid w:val="15884600"/>
    <w:rsid w:val="15886C9A"/>
    <w:rsid w:val="15892056"/>
    <w:rsid w:val="158A152E"/>
    <w:rsid w:val="158C1430"/>
    <w:rsid w:val="158D4DDE"/>
    <w:rsid w:val="158E2FB2"/>
    <w:rsid w:val="158E753A"/>
    <w:rsid w:val="15911FBF"/>
    <w:rsid w:val="15921DE5"/>
    <w:rsid w:val="15930A23"/>
    <w:rsid w:val="15937778"/>
    <w:rsid w:val="159403E7"/>
    <w:rsid w:val="15940821"/>
    <w:rsid w:val="15964281"/>
    <w:rsid w:val="1596621D"/>
    <w:rsid w:val="15985E8E"/>
    <w:rsid w:val="159B3645"/>
    <w:rsid w:val="159C4095"/>
    <w:rsid w:val="159D33CC"/>
    <w:rsid w:val="159E0313"/>
    <w:rsid w:val="159E5D2A"/>
    <w:rsid w:val="159E7967"/>
    <w:rsid w:val="159F5216"/>
    <w:rsid w:val="15A1658F"/>
    <w:rsid w:val="15A169B6"/>
    <w:rsid w:val="15A176DF"/>
    <w:rsid w:val="15A3314C"/>
    <w:rsid w:val="15A53A22"/>
    <w:rsid w:val="15A6333B"/>
    <w:rsid w:val="15A6572C"/>
    <w:rsid w:val="15A86549"/>
    <w:rsid w:val="15A8773B"/>
    <w:rsid w:val="15A90527"/>
    <w:rsid w:val="15A9757F"/>
    <w:rsid w:val="15AA6EFC"/>
    <w:rsid w:val="15AC1E34"/>
    <w:rsid w:val="15AC70A2"/>
    <w:rsid w:val="15AE5118"/>
    <w:rsid w:val="15AF71A9"/>
    <w:rsid w:val="15B04256"/>
    <w:rsid w:val="15B2214A"/>
    <w:rsid w:val="15B3581C"/>
    <w:rsid w:val="15B4185A"/>
    <w:rsid w:val="15B44C74"/>
    <w:rsid w:val="15B63D97"/>
    <w:rsid w:val="15B66B6E"/>
    <w:rsid w:val="15B75C0B"/>
    <w:rsid w:val="15B77220"/>
    <w:rsid w:val="15B83B78"/>
    <w:rsid w:val="15B91916"/>
    <w:rsid w:val="15B96228"/>
    <w:rsid w:val="15BA32F9"/>
    <w:rsid w:val="15BB4A65"/>
    <w:rsid w:val="15BB6EC5"/>
    <w:rsid w:val="15BE01BA"/>
    <w:rsid w:val="15BE08CB"/>
    <w:rsid w:val="15C23844"/>
    <w:rsid w:val="15C35B1F"/>
    <w:rsid w:val="15C454A0"/>
    <w:rsid w:val="15C54BE8"/>
    <w:rsid w:val="15C62F45"/>
    <w:rsid w:val="15C658B9"/>
    <w:rsid w:val="15C70464"/>
    <w:rsid w:val="15C750FD"/>
    <w:rsid w:val="15C77CF5"/>
    <w:rsid w:val="15C84CAD"/>
    <w:rsid w:val="15C96EDA"/>
    <w:rsid w:val="15CB6A86"/>
    <w:rsid w:val="15CD1DE4"/>
    <w:rsid w:val="15CD6101"/>
    <w:rsid w:val="15CE2145"/>
    <w:rsid w:val="15CF7E70"/>
    <w:rsid w:val="15D01567"/>
    <w:rsid w:val="15D01F66"/>
    <w:rsid w:val="15D100EE"/>
    <w:rsid w:val="15D12B23"/>
    <w:rsid w:val="15D1495F"/>
    <w:rsid w:val="15D16570"/>
    <w:rsid w:val="15D32AC8"/>
    <w:rsid w:val="15D378A9"/>
    <w:rsid w:val="15D412D7"/>
    <w:rsid w:val="15D45994"/>
    <w:rsid w:val="15D4659A"/>
    <w:rsid w:val="15DA031D"/>
    <w:rsid w:val="15DB4D67"/>
    <w:rsid w:val="15DB62CD"/>
    <w:rsid w:val="15DC2169"/>
    <w:rsid w:val="15DD1051"/>
    <w:rsid w:val="15DD2768"/>
    <w:rsid w:val="15DD64D4"/>
    <w:rsid w:val="15E12975"/>
    <w:rsid w:val="15E129BD"/>
    <w:rsid w:val="15E239E0"/>
    <w:rsid w:val="15E27545"/>
    <w:rsid w:val="15E4285F"/>
    <w:rsid w:val="15E54766"/>
    <w:rsid w:val="15E7042C"/>
    <w:rsid w:val="15E71F92"/>
    <w:rsid w:val="15E91721"/>
    <w:rsid w:val="15E9334E"/>
    <w:rsid w:val="15E962E1"/>
    <w:rsid w:val="15EA25E2"/>
    <w:rsid w:val="15EB42D6"/>
    <w:rsid w:val="15EB44DD"/>
    <w:rsid w:val="15EC1041"/>
    <w:rsid w:val="15ED2660"/>
    <w:rsid w:val="15ED2905"/>
    <w:rsid w:val="15ED6658"/>
    <w:rsid w:val="15EE1492"/>
    <w:rsid w:val="15EE7C4E"/>
    <w:rsid w:val="15EF42B7"/>
    <w:rsid w:val="15EF550D"/>
    <w:rsid w:val="15F12175"/>
    <w:rsid w:val="15F16736"/>
    <w:rsid w:val="15F23F81"/>
    <w:rsid w:val="15F3754C"/>
    <w:rsid w:val="15F55848"/>
    <w:rsid w:val="15F82753"/>
    <w:rsid w:val="15FB30DD"/>
    <w:rsid w:val="15FE3DD9"/>
    <w:rsid w:val="15FE6377"/>
    <w:rsid w:val="16030291"/>
    <w:rsid w:val="16036F2C"/>
    <w:rsid w:val="160422F3"/>
    <w:rsid w:val="16057816"/>
    <w:rsid w:val="16072044"/>
    <w:rsid w:val="160720C2"/>
    <w:rsid w:val="16072151"/>
    <w:rsid w:val="1609528C"/>
    <w:rsid w:val="160B49B9"/>
    <w:rsid w:val="160B563D"/>
    <w:rsid w:val="160E7824"/>
    <w:rsid w:val="16106B2E"/>
    <w:rsid w:val="16125244"/>
    <w:rsid w:val="16162FBA"/>
    <w:rsid w:val="161943B7"/>
    <w:rsid w:val="161E0DE9"/>
    <w:rsid w:val="161E7296"/>
    <w:rsid w:val="161F0723"/>
    <w:rsid w:val="161F0A70"/>
    <w:rsid w:val="1621580D"/>
    <w:rsid w:val="16222B9F"/>
    <w:rsid w:val="162235F1"/>
    <w:rsid w:val="16231FEC"/>
    <w:rsid w:val="16232D94"/>
    <w:rsid w:val="16252902"/>
    <w:rsid w:val="16253E2A"/>
    <w:rsid w:val="1625561F"/>
    <w:rsid w:val="16260B0C"/>
    <w:rsid w:val="16265662"/>
    <w:rsid w:val="162A0F95"/>
    <w:rsid w:val="162D00E7"/>
    <w:rsid w:val="162D24B8"/>
    <w:rsid w:val="162D78ED"/>
    <w:rsid w:val="162E0EB3"/>
    <w:rsid w:val="162E107E"/>
    <w:rsid w:val="162E224C"/>
    <w:rsid w:val="162E6ADB"/>
    <w:rsid w:val="162F2976"/>
    <w:rsid w:val="162F7030"/>
    <w:rsid w:val="16317559"/>
    <w:rsid w:val="163361A2"/>
    <w:rsid w:val="16343E65"/>
    <w:rsid w:val="16346FDA"/>
    <w:rsid w:val="163578B5"/>
    <w:rsid w:val="16371D78"/>
    <w:rsid w:val="163938F6"/>
    <w:rsid w:val="16396C5F"/>
    <w:rsid w:val="163A4B5F"/>
    <w:rsid w:val="163A7653"/>
    <w:rsid w:val="163D7267"/>
    <w:rsid w:val="163E564F"/>
    <w:rsid w:val="163E7644"/>
    <w:rsid w:val="163F69E0"/>
    <w:rsid w:val="164058EC"/>
    <w:rsid w:val="16406912"/>
    <w:rsid w:val="16407D30"/>
    <w:rsid w:val="16432800"/>
    <w:rsid w:val="164352F4"/>
    <w:rsid w:val="16445340"/>
    <w:rsid w:val="16491B3D"/>
    <w:rsid w:val="16493FEE"/>
    <w:rsid w:val="164961E8"/>
    <w:rsid w:val="164A5EF6"/>
    <w:rsid w:val="164D3955"/>
    <w:rsid w:val="164E4BDF"/>
    <w:rsid w:val="164E5A60"/>
    <w:rsid w:val="165111F2"/>
    <w:rsid w:val="1651172D"/>
    <w:rsid w:val="16515378"/>
    <w:rsid w:val="1652714B"/>
    <w:rsid w:val="16527923"/>
    <w:rsid w:val="16532923"/>
    <w:rsid w:val="16563070"/>
    <w:rsid w:val="16595795"/>
    <w:rsid w:val="165D470E"/>
    <w:rsid w:val="165F0844"/>
    <w:rsid w:val="165F1DCA"/>
    <w:rsid w:val="165F3ABA"/>
    <w:rsid w:val="165F3B9B"/>
    <w:rsid w:val="165F62EC"/>
    <w:rsid w:val="166001BA"/>
    <w:rsid w:val="16604B04"/>
    <w:rsid w:val="16623678"/>
    <w:rsid w:val="166472B0"/>
    <w:rsid w:val="16647838"/>
    <w:rsid w:val="16653764"/>
    <w:rsid w:val="16685069"/>
    <w:rsid w:val="166863B9"/>
    <w:rsid w:val="166924D2"/>
    <w:rsid w:val="16694870"/>
    <w:rsid w:val="16696B60"/>
    <w:rsid w:val="166A431C"/>
    <w:rsid w:val="166B3709"/>
    <w:rsid w:val="166B42D2"/>
    <w:rsid w:val="166B6CEE"/>
    <w:rsid w:val="166C34CF"/>
    <w:rsid w:val="166D76E2"/>
    <w:rsid w:val="166E08C8"/>
    <w:rsid w:val="166E0BAD"/>
    <w:rsid w:val="166E24A3"/>
    <w:rsid w:val="166F6744"/>
    <w:rsid w:val="1670183B"/>
    <w:rsid w:val="16717362"/>
    <w:rsid w:val="167353FB"/>
    <w:rsid w:val="16745118"/>
    <w:rsid w:val="167543AA"/>
    <w:rsid w:val="167636C3"/>
    <w:rsid w:val="16791A7C"/>
    <w:rsid w:val="167A3C41"/>
    <w:rsid w:val="167E74E4"/>
    <w:rsid w:val="168418DD"/>
    <w:rsid w:val="168425A0"/>
    <w:rsid w:val="16854F4C"/>
    <w:rsid w:val="16860C83"/>
    <w:rsid w:val="16867C58"/>
    <w:rsid w:val="16875EFF"/>
    <w:rsid w:val="16877281"/>
    <w:rsid w:val="16877487"/>
    <w:rsid w:val="168975AF"/>
    <w:rsid w:val="168A47D8"/>
    <w:rsid w:val="168A5531"/>
    <w:rsid w:val="168A6C50"/>
    <w:rsid w:val="168B2517"/>
    <w:rsid w:val="168C10BD"/>
    <w:rsid w:val="168C1509"/>
    <w:rsid w:val="168C7442"/>
    <w:rsid w:val="168D0C7E"/>
    <w:rsid w:val="168D1129"/>
    <w:rsid w:val="168D64A7"/>
    <w:rsid w:val="168F41C3"/>
    <w:rsid w:val="16921D06"/>
    <w:rsid w:val="1692601F"/>
    <w:rsid w:val="16931087"/>
    <w:rsid w:val="16952869"/>
    <w:rsid w:val="169844BD"/>
    <w:rsid w:val="16990AE7"/>
    <w:rsid w:val="169937FC"/>
    <w:rsid w:val="16996745"/>
    <w:rsid w:val="169D5600"/>
    <w:rsid w:val="169E6A09"/>
    <w:rsid w:val="169F38A2"/>
    <w:rsid w:val="16A26350"/>
    <w:rsid w:val="16A3031F"/>
    <w:rsid w:val="16A325D3"/>
    <w:rsid w:val="16A33514"/>
    <w:rsid w:val="16A510C4"/>
    <w:rsid w:val="16A57C5E"/>
    <w:rsid w:val="16A634DE"/>
    <w:rsid w:val="16A700F8"/>
    <w:rsid w:val="16A83358"/>
    <w:rsid w:val="16AC743C"/>
    <w:rsid w:val="16AE009C"/>
    <w:rsid w:val="16AE0ABE"/>
    <w:rsid w:val="16AE1AE9"/>
    <w:rsid w:val="16AF3F90"/>
    <w:rsid w:val="16B0242C"/>
    <w:rsid w:val="16B04C88"/>
    <w:rsid w:val="16B11D05"/>
    <w:rsid w:val="16B15CDB"/>
    <w:rsid w:val="16B30A41"/>
    <w:rsid w:val="16B30DC1"/>
    <w:rsid w:val="16B310EC"/>
    <w:rsid w:val="16B45AC8"/>
    <w:rsid w:val="16B52C8F"/>
    <w:rsid w:val="16B53BEC"/>
    <w:rsid w:val="16B54E2F"/>
    <w:rsid w:val="16B57319"/>
    <w:rsid w:val="16B90AAD"/>
    <w:rsid w:val="16B96905"/>
    <w:rsid w:val="16BA6365"/>
    <w:rsid w:val="16BC4FC1"/>
    <w:rsid w:val="16BE1F01"/>
    <w:rsid w:val="16C132E4"/>
    <w:rsid w:val="16C17900"/>
    <w:rsid w:val="16C20ADB"/>
    <w:rsid w:val="16C26A9C"/>
    <w:rsid w:val="16C27084"/>
    <w:rsid w:val="16C324D7"/>
    <w:rsid w:val="16C47EC0"/>
    <w:rsid w:val="16C60BD8"/>
    <w:rsid w:val="16C77839"/>
    <w:rsid w:val="16C9173F"/>
    <w:rsid w:val="16CA2F20"/>
    <w:rsid w:val="16D04DF5"/>
    <w:rsid w:val="16D07EF1"/>
    <w:rsid w:val="16D11626"/>
    <w:rsid w:val="16D208E6"/>
    <w:rsid w:val="16D20D0B"/>
    <w:rsid w:val="16D22B4F"/>
    <w:rsid w:val="16D34CCA"/>
    <w:rsid w:val="16D412A5"/>
    <w:rsid w:val="16D4774C"/>
    <w:rsid w:val="16D57809"/>
    <w:rsid w:val="16D62479"/>
    <w:rsid w:val="16D64AA6"/>
    <w:rsid w:val="16D729BE"/>
    <w:rsid w:val="16D73DB8"/>
    <w:rsid w:val="16D77B96"/>
    <w:rsid w:val="16D92B76"/>
    <w:rsid w:val="16DB1781"/>
    <w:rsid w:val="16DC022A"/>
    <w:rsid w:val="16DC5F47"/>
    <w:rsid w:val="16DD523B"/>
    <w:rsid w:val="16DF259A"/>
    <w:rsid w:val="16DF5EB2"/>
    <w:rsid w:val="16E22EB3"/>
    <w:rsid w:val="16E33CEF"/>
    <w:rsid w:val="16E34962"/>
    <w:rsid w:val="16E44C65"/>
    <w:rsid w:val="16E6729A"/>
    <w:rsid w:val="16E73DF5"/>
    <w:rsid w:val="16E759D3"/>
    <w:rsid w:val="16E9358A"/>
    <w:rsid w:val="16EA60B7"/>
    <w:rsid w:val="16EC0ED7"/>
    <w:rsid w:val="16EC6018"/>
    <w:rsid w:val="16F149EE"/>
    <w:rsid w:val="16F21F53"/>
    <w:rsid w:val="16F311E0"/>
    <w:rsid w:val="16F40FFC"/>
    <w:rsid w:val="16F46586"/>
    <w:rsid w:val="16F47431"/>
    <w:rsid w:val="16F554EA"/>
    <w:rsid w:val="16F576A8"/>
    <w:rsid w:val="16F675D6"/>
    <w:rsid w:val="16F70C6E"/>
    <w:rsid w:val="16F873F0"/>
    <w:rsid w:val="16F91DE2"/>
    <w:rsid w:val="16F951A6"/>
    <w:rsid w:val="16FB64F1"/>
    <w:rsid w:val="16FB73AE"/>
    <w:rsid w:val="16FC1486"/>
    <w:rsid w:val="16FC5FC2"/>
    <w:rsid w:val="16FE6879"/>
    <w:rsid w:val="16FF178E"/>
    <w:rsid w:val="16FF517B"/>
    <w:rsid w:val="17022DC2"/>
    <w:rsid w:val="17046715"/>
    <w:rsid w:val="17046C6B"/>
    <w:rsid w:val="17053068"/>
    <w:rsid w:val="17073408"/>
    <w:rsid w:val="17075192"/>
    <w:rsid w:val="170755AA"/>
    <w:rsid w:val="1708373A"/>
    <w:rsid w:val="1709230D"/>
    <w:rsid w:val="170932EF"/>
    <w:rsid w:val="170A3A6E"/>
    <w:rsid w:val="170A6C0B"/>
    <w:rsid w:val="170B2766"/>
    <w:rsid w:val="170B621D"/>
    <w:rsid w:val="170C4CB3"/>
    <w:rsid w:val="170C5074"/>
    <w:rsid w:val="170D4B2C"/>
    <w:rsid w:val="17105AA6"/>
    <w:rsid w:val="17116296"/>
    <w:rsid w:val="171219FC"/>
    <w:rsid w:val="17121B20"/>
    <w:rsid w:val="1712455C"/>
    <w:rsid w:val="1712535B"/>
    <w:rsid w:val="17141720"/>
    <w:rsid w:val="171454B1"/>
    <w:rsid w:val="17171B32"/>
    <w:rsid w:val="17172596"/>
    <w:rsid w:val="17175D0A"/>
    <w:rsid w:val="171E363F"/>
    <w:rsid w:val="17206013"/>
    <w:rsid w:val="17213225"/>
    <w:rsid w:val="17213880"/>
    <w:rsid w:val="17217EA0"/>
    <w:rsid w:val="17221403"/>
    <w:rsid w:val="17221D5C"/>
    <w:rsid w:val="1722403F"/>
    <w:rsid w:val="17225D49"/>
    <w:rsid w:val="172411CE"/>
    <w:rsid w:val="1726225B"/>
    <w:rsid w:val="17263BA2"/>
    <w:rsid w:val="172A395C"/>
    <w:rsid w:val="172A4636"/>
    <w:rsid w:val="172B45BD"/>
    <w:rsid w:val="172C6FE1"/>
    <w:rsid w:val="173160FC"/>
    <w:rsid w:val="1732178C"/>
    <w:rsid w:val="17330DA9"/>
    <w:rsid w:val="17333DD9"/>
    <w:rsid w:val="17373A56"/>
    <w:rsid w:val="17377D6B"/>
    <w:rsid w:val="173832AB"/>
    <w:rsid w:val="1739269C"/>
    <w:rsid w:val="17394328"/>
    <w:rsid w:val="173B6CB6"/>
    <w:rsid w:val="173E26F8"/>
    <w:rsid w:val="173E6D35"/>
    <w:rsid w:val="173F07ED"/>
    <w:rsid w:val="173F4767"/>
    <w:rsid w:val="17404073"/>
    <w:rsid w:val="174047E5"/>
    <w:rsid w:val="17404C74"/>
    <w:rsid w:val="17412536"/>
    <w:rsid w:val="1742175E"/>
    <w:rsid w:val="174273ED"/>
    <w:rsid w:val="174532E6"/>
    <w:rsid w:val="174572AC"/>
    <w:rsid w:val="17482382"/>
    <w:rsid w:val="174869F7"/>
    <w:rsid w:val="17487A74"/>
    <w:rsid w:val="17494F1E"/>
    <w:rsid w:val="174A040C"/>
    <w:rsid w:val="174A4126"/>
    <w:rsid w:val="174B4C18"/>
    <w:rsid w:val="174B57D7"/>
    <w:rsid w:val="174C46F9"/>
    <w:rsid w:val="174D258E"/>
    <w:rsid w:val="174F1CE7"/>
    <w:rsid w:val="174F6F0E"/>
    <w:rsid w:val="174F77F5"/>
    <w:rsid w:val="17501DAA"/>
    <w:rsid w:val="175171E5"/>
    <w:rsid w:val="17555A29"/>
    <w:rsid w:val="17562197"/>
    <w:rsid w:val="17577588"/>
    <w:rsid w:val="17585C1A"/>
    <w:rsid w:val="175A2C84"/>
    <w:rsid w:val="175C02FD"/>
    <w:rsid w:val="175C1DD7"/>
    <w:rsid w:val="175C5D53"/>
    <w:rsid w:val="175E13C9"/>
    <w:rsid w:val="17621371"/>
    <w:rsid w:val="1765661E"/>
    <w:rsid w:val="1765764E"/>
    <w:rsid w:val="1766115B"/>
    <w:rsid w:val="176835FE"/>
    <w:rsid w:val="1768364E"/>
    <w:rsid w:val="17687EBC"/>
    <w:rsid w:val="176A71B5"/>
    <w:rsid w:val="176A7621"/>
    <w:rsid w:val="176B6C35"/>
    <w:rsid w:val="176D0628"/>
    <w:rsid w:val="176D1CB5"/>
    <w:rsid w:val="176F2861"/>
    <w:rsid w:val="17710753"/>
    <w:rsid w:val="17716109"/>
    <w:rsid w:val="17723127"/>
    <w:rsid w:val="17740E00"/>
    <w:rsid w:val="17756C59"/>
    <w:rsid w:val="177626A1"/>
    <w:rsid w:val="17775590"/>
    <w:rsid w:val="17793F98"/>
    <w:rsid w:val="177C27EA"/>
    <w:rsid w:val="177C28FE"/>
    <w:rsid w:val="177C355B"/>
    <w:rsid w:val="177E610A"/>
    <w:rsid w:val="17803DE0"/>
    <w:rsid w:val="1781068F"/>
    <w:rsid w:val="17813E72"/>
    <w:rsid w:val="1783578B"/>
    <w:rsid w:val="178411A6"/>
    <w:rsid w:val="17843153"/>
    <w:rsid w:val="17856EB0"/>
    <w:rsid w:val="17870B63"/>
    <w:rsid w:val="178721A4"/>
    <w:rsid w:val="17873844"/>
    <w:rsid w:val="17874AA9"/>
    <w:rsid w:val="178876E2"/>
    <w:rsid w:val="178978B9"/>
    <w:rsid w:val="178B40CC"/>
    <w:rsid w:val="178D1D0A"/>
    <w:rsid w:val="178D233F"/>
    <w:rsid w:val="178F0D08"/>
    <w:rsid w:val="178F28DD"/>
    <w:rsid w:val="179028E5"/>
    <w:rsid w:val="17906A5C"/>
    <w:rsid w:val="17916E5C"/>
    <w:rsid w:val="17927A78"/>
    <w:rsid w:val="17935893"/>
    <w:rsid w:val="17942895"/>
    <w:rsid w:val="1794612C"/>
    <w:rsid w:val="17960709"/>
    <w:rsid w:val="179A5D54"/>
    <w:rsid w:val="179C0033"/>
    <w:rsid w:val="179E16F3"/>
    <w:rsid w:val="17A027EC"/>
    <w:rsid w:val="17A048AE"/>
    <w:rsid w:val="17A06E76"/>
    <w:rsid w:val="17A503EE"/>
    <w:rsid w:val="17A65AE0"/>
    <w:rsid w:val="17A877A0"/>
    <w:rsid w:val="17A90A91"/>
    <w:rsid w:val="17A93671"/>
    <w:rsid w:val="17A979B3"/>
    <w:rsid w:val="17AA57E7"/>
    <w:rsid w:val="17AB1567"/>
    <w:rsid w:val="17AD3304"/>
    <w:rsid w:val="17AE1168"/>
    <w:rsid w:val="17AF4D92"/>
    <w:rsid w:val="17B021B3"/>
    <w:rsid w:val="17B03F7F"/>
    <w:rsid w:val="17B04B78"/>
    <w:rsid w:val="17B15B69"/>
    <w:rsid w:val="17B17C6E"/>
    <w:rsid w:val="17B20719"/>
    <w:rsid w:val="17B26CB8"/>
    <w:rsid w:val="17B347EC"/>
    <w:rsid w:val="17B41C4B"/>
    <w:rsid w:val="17B42B8C"/>
    <w:rsid w:val="17B70F81"/>
    <w:rsid w:val="17BA2809"/>
    <w:rsid w:val="17BC59D0"/>
    <w:rsid w:val="17BC759B"/>
    <w:rsid w:val="17BD1AF2"/>
    <w:rsid w:val="17BE6E1F"/>
    <w:rsid w:val="17BE77DF"/>
    <w:rsid w:val="17C11A16"/>
    <w:rsid w:val="17C15B3D"/>
    <w:rsid w:val="17C164C4"/>
    <w:rsid w:val="17C2599A"/>
    <w:rsid w:val="17C5537C"/>
    <w:rsid w:val="17C567B6"/>
    <w:rsid w:val="17C65C6A"/>
    <w:rsid w:val="17C84971"/>
    <w:rsid w:val="17C879B0"/>
    <w:rsid w:val="17C90B82"/>
    <w:rsid w:val="17CA1264"/>
    <w:rsid w:val="17CA7E76"/>
    <w:rsid w:val="17CD043C"/>
    <w:rsid w:val="17CD1E9C"/>
    <w:rsid w:val="17CD68CB"/>
    <w:rsid w:val="17CE0C85"/>
    <w:rsid w:val="17CE3694"/>
    <w:rsid w:val="17CE4A8E"/>
    <w:rsid w:val="17CE599B"/>
    <w:rsid w:val="17D0124C"/>
    <w:rsid w:val="17D0394E"/>
    <w:rsid w:val="17D369BB"/>
    <w:rsid w:val="17D479E6"/>
    <w:rsid w:val="17D50910"/>
    <w:rsid w:val="17D90DFB"/>
    <w:rsid w:val="17DC2A5C"/>
    <w:rsid w:val="17DC3681"/>
    <w:rsid w:val="17E0418B"/>
    <w:rsid w:val="17E124D7"/>
    <w:rsid w:val="17E321A2"/>
    <w:rsid w:val="17E4431C"/>
    <w:rsid w:val="17E52D14"/>
    <w:rsid w:val="17E717BC"/>
    <w:rsid w:val="17E73486"/>
    <w:rsid w:val="17E767C8"/>
    <w:rsid w:val="17E85109"/>
    <w:rsid w:val="17E947E1"/>
    <w:rsid w:val="17EA079C"/>
    <w:rsid w:val="17EA4006"/>
    <w:rsid w:val="17ED0272"/>
    <w:rsid w:val="17ED5C84"/>
    <w:rsid w:val="17EE34D1"/>
    <w:rsid w:val="17F0104B"/>
    <w:rsid w:val="17F01526"/>
    <w:rsid w:val="17F05062"/>
    <w:rsid w:val="17F12CF3"/>
    <w:rsid w:val="17F13168"/>
    <w:rsid w:val="17F23303"/>
    <w:rsid w:val="17F25506"/>
    <w:rsid w:val="17F51A5D"/>
    <w:rsid w:val="17F54466"/>
    <w:rsid w:val="17F61F32"/>
    <w:rsid w:val="17F857A7"/>
    <w:rsid w:val="17F8720D"/>
    <w:rsid w:val="17F968D7"/>
    <w:rsid w:val="17FA0F44"/>
    <w:rsid w:val="17FA26B9"/>
    <w:rsid w:val="17FA3FB1"/>
    <w:rsid w:val="17FB6016"/>
    <w:rsid w:val="17FB7710"/>
    <w:rsid w:val="17FC6A17"/>
    <w:rsid w:val="17FD27B4"/>
    <w:rsid w:val="17FD4779"/>
    <w:rsid w:val="18000B5D"/>
    <w:rsid w:val="18003C6A"/>
    <w:rsid w:val="18035120"/>
    <w:rsid w:val="18035759"/>
    <w:rsid w:val="1805742C"/>
    <w:rsid w:val="180A3278"/>
    <w:rsid w:val="180A4BB4"/>
    <w:rsid w:val="180B00C8"/>
    <w:rsid w:val="180B338D"/>
    <w:rsid w:val="180B3B26"/>
    <w:rsid w:val="180B3F5C"/>
    <w:rsid w:val="180B71C0"/>
    <w:rsid w:val="180C0AAB"/>
    <w:rsid w:val="180D2085"/>
    <w:rsid w:val="180D4611"/>
    <w:rsid w:val="180E4EE6"/>
    <w:rsid w:val="180E5ACC"/>
    <w:rsid w:val="180F06F3"/>
    <w:rsid w:val="181064D3"/>
    <w:rsid w:val="18124EC0"/>
    <w:rsid w:val="18132A52"/>
    <w:rsid w:val="18142EE6"/>
    <w:rsid w:val="18143D32"/>
    <w:rsid w:val="1816219C"/>
    <w:rsid w:val="18166D88"/>
    <w:rsid w:val="18193DFC"/>
    <w:rsid w:val="18194537"/>
    <w:rsid w:val="181B3023"/>
    <w:rsid w:val="181B3876"/>
    <w:rsid w:val="181B3D99"/>
    <w:rsid w:val="181D2AF4"/>
    <w:rsid w:val="181F5947"/>
    <w:rsid w:val="18213748"/>
    <w:rsid w:val="182228F2"/>
    <w:rsid w:val="1824478D"/>
    <w:rsid w:val="1824704F"/>
    <w:rsid w:val="182542DB"/>
    <w:rsid w:val="18256B62"/>
    <w:rsid w:val="18261DA4"/>
    <w:rsid w:val="18266274"/>
    <w:rsid w:val="18267776"/>
    <w:rsid w:val="18277B29"/>
    <w:rsid w:val="18283F6F"/>
    <w:rsid w:val="18284ACD"/>
    <w:rsid w:val="18285A7A"/>
    <w:rsid w:val="182B3F09"/>
    <w:rsid w:val="182C0579"/>
    <w:rsid w:val="182D4DF9"/>
    <w:rsid w:val="182D58E4"/>
    <w:rsid w:val="182D6E55"/>
    <w:rsid w:val="182E0227"/>
    <w:rsid w:val="182E6E2F"/>
    <w:rsid w:val="182F234F"/>
    <w:rsid w:val="182F3D1D"/>
    <w:rsid w:val="18311D4F"/>
    <w:rsid w:val="18332A21"/>
    <w:rsid w:val="18333D7C"/>
    <w:rsid w:val="18336FBD"/>
    <w:rsid w:val="18352076"/>
    <w:rsid w:val="18354A72"/>
    <w:rsid w:val="18356F54"/>
    <w:rsid w:val="183811AF"/>
    <w:rsid w:val="183873DD"/>
    <w:rsid w:val="1839760F"/>
    <w:rsid w:val="183A1228"/>
    <w:rsid w:val="18405109"/>
    <w:rsid w:val="18415D7F"/>
    <w:rsid w:val="184204E7"/>
    <w:rsid w:val="18426261"/>
    <w:rsid w:val="184306D0"/>
    <w:rsid w:val="18431C22"/>
    <w:rsid w:val="184334C0"/>
    <w:rsid w:val="1845035A"/>
    <w:rsid w:val="18454A6C"/>
    <w:rsid w:val="18477919"/>
    <w:rsid w:val="18477B43"/>
    <w:rsid w:val="18483895"/>
    <w:rsid w:val="18484635"/>
    <w:rsid w:val="184B4B3E"/>
    <w:rsid w:val="184C7F3E"/>
    <w:rsid w:val="184D4888"/>
    <w:rsid w:val="184E4756"/>
    <w:rsid w:val="184F7846"/>
    <w:rsid w:val="18500F84"/>
    <w:rsid w:val="18507AAA"/>
    <w:rsid w:val="18510B1A"/>
    <w:rsid w:val="185258A5"/>
    <w:rsid w:val="18566778"/>
    <w:rsid w:val="185841A9"/>
    <w:rsid w:val="18586A5C"/>
    <w:rsid w:val="18591FD3"/>
    <w:rsid w:val="185947E1"/>
    <w:rsid w:val="185967C8"/>
    <w:rsid w:val="185A5904"/>
    <w:rsid w:val="185B556C"/>
    <w:rsid w:val="185B5B08"/>
    <w:rsid w:val="185B7E80"/>
    <w:rsid w:val="185C2F9F"/>
    <w:rsid w:val="185F21AB"/>
    <w:rsid w:val="185F335E"/>
    <w:rsid w:val="185F4275"/>
    <w:rsid w:val="186016AE"/>
    <w:rsid w:val="186041D1"/>
    <w:rsid w:val="186113F8"/>
    <w:rsid w:val="18612A16"/>
    <w:rsid w:val="18612EEA"/>
    <w:rsid w:val="186220EB"/>
    <w:rsid w:val="18622272"/>
    <w:rsid w:val="18622DFF"/>
    <w:rsid w:val="18623C35"/>
    <w:rsid w:val="1863527E"/>
    <w:rsid w:val="18636CEF"/>
    <w:rsid w:val="186552E2"/>
    <w:rsid w:val="18661892"/>
    <w:rsid w:val="18667917"/>
    <w:rsid w:val="18667ECB"/>
    <w:rsid w:val="18670443"/>
    <w:rsid w:val="186A0D3E"/>
    <w:rsid w:val="186B5ECB"/>
    <w:rsid w:val="186C54D1"/>
    <w:rsid w:val="186D0F11"/>
    <w:rsid w:val="186E54A2"/>
    <w:rsid w:val="186F115D"/>
    <w:rsid w:val="186F398C"/>
    <w:rsid w:val="186F56EB"/>
    <w:rsid w:val="18700E3A"/>
    <w:rsid w:val="18713BDC"/>
    <w:rsid w:val="18714232"/>
    <w:rsid w:val="187160B2"/>
    <w:rsid w:val="187230C0"/>
    <w:rsid w:val="187321C7"/>
    <w:rsid w:val="18753A15"/>
    <w:rsid w:val="18760807"/>
    <w:rsid w:val="1877336F"/>
    <w:rsid w:val="187A4073"/>
    <w:rsid w:val="187C5349"/>
    <w:rsid w:val="187E01D7"/>
    <w:rsid w:val="18805F06"/>
    <w:rsid w:val="188116EB"/>
    <w:rsid w:val="18814E4E"/>
    <w:rsid w:val="1883259D"/>
    <w:rsid w:val="18847701"/>
    <w:rsid w:val="18860DAF"/>
    <w:rsid w:val="188647DA"/>
    <w:rsid w:val="18867B73"/>
    <w:rsid w:val="18881543"/>
    <w:rsid w:val="188840CF"/>
    <w:rsid w:val="188A5579"/>
    <w:rsid w:val="188D03D2"/>
    <w:rsid w:val="18923B2A"/>
    <w:rsid w:val="189431B5"/>
    <w:rsid w:val="18955283"/>
    <w:rsid w:val="18961148"/>
    <w:rsid w:val="18963555"/>
    <w:rsid w:val="189754F1"/>
    <w:rsid w:val="189816D6"/>
    <w:rsid w:val="189850A6"/>
    <w:rsid w:val="1899093D"/>
    <w:rsid w:val="189C42C3"/>
    <w:rsid w:val="189C77F5"/>
    <w:rsid w:val="189F6D9C"/>
    <w:rsid w:val="18A014DC"/>
    <w:rsid w:val="18A10632"/>
    <w:rsid w:val="18A22F9E"/>
    <w:rsid w:val="18A24E1A"/>
    <w:rsid w:val="18A269A0"/>
    <w:rsid w:val="18A303A2"/>
    <w:rsid w:val="18A623B1"/>
    <w:rsid w:val="18A646FA"/>
    <w:rsid w:val="18A966DA"/>
    <w:rsid w:val="18AD0605"/>
    <w:rsid w:val="18AD0A0C"/>
    <w:rsid w:val="18AD43A2"/>
    <w:rsid w:val="18AD6144"/>
    <w:rsid w:val="18AD66C6"/>
    <w:rsid w:val="18AF209D"/>
    <w:rsid w:val="18AF4CAB"/>
    <w:rsid w:val="18AF7339"/>
    <w:rsid w:val="18B0117B"/>
    <w:rsid w:val="18B02D1A"/>
    <w:rsid w:val="18B24A47"/>
    <w:rsid w:val="18B32A4B"/>
    <w:rsid w:val="18B4037A"/>
    <w:rsid w:val="18B42929"/>
    <w:rsid w:val="18B5542B"/>
    <w:rsid w:val="18B62904"/>
    <w:rsid w:val="18B62FDE"/>
    <w:rsid w:val="18B665A4"/>
    <w:rsid w:val="18B66B94"/>
    <w:rsid w:val="18B73A5F"/>
    <w:rsid w:val="18B853C0"/>
    <w:rsid w:val="18B86B6D"/>
    <w:rsid w:val="18B9761E"/>
    <w:rsid w:val="18BB54A1"/>
    <w:rsid w:val="18BD53FE"/>
    <w:rsid w:val="18C05412"/>
    <w:rsid w:val="18C12440"/>
    <w:rsid w:val="18C23781"/>
    <w:rsid w:val="18C264CD"/>
    <w:rsid w:val="18C301B4"/>
    <w:rsid w:val="18C32741"/>
    <w:rsid w:val="18C71397"/>
    <w:rsid w:val="18C969A2"/>
    <w:rsid w:val="18CE01E3"/>
    <w:rsid w:val="18CE41E9"/>
    <w:rsid w:val="18CF772F"/>
    <w:rsid w:val="18D01176"/>
    <w:rsid w:val="18D03C0F"/>
    <w:rsid w:val="18D14CF1"/>
    <w:rsid w:val="18D207C3"/>
    <w:rsid w:val="18D62700"/>
    <w:rsid w:val="18D73007"/>
    <w:rsid w:val="18D82FA4"/>
    <w:rsid w:val="18D971FE"/>
    <w:rsid w:val="18DA5E1F"/>
    <w:rsid w:val="18DB4D8F"/>
    <w:rsid w:val="18DC00CB"/>
    <w:rsid w:val="18DC19DF"/>
    <w:rsid w:val="18DD4D24"/>
    <w:rsid w:val="18DF2B64"/>
    <w:rsid w:val="18E02A74"/>
    <w:rsid w:val="18E048F3"/>
    <w:rsid w:val="18E0655A"/>
    <w:rsid w:val="18E273AC"/>
    <w:rsid w:val="18E36A47"/>
    <w:rsid w:val="18E413E6"/>
    <w:rsid w:val="18E525DF"/>
    <w:rsid w:val="18E70737"/>
    <w:rsid w:val="18EA1D37"/>
    <w:rsid w:val="18EA2775"/>
    <w:rsid w:val="18EB549B"/>
    <w:rsid w:val="18EC6C81"/>
    <w:rsid w:val="18ED1801"/>
    <w:rsid w:val="18ED264C"/>
    <w:rsid w:val="18F03CF1"/>
    <w:rsid w:val="18F378BA"/>
    <w:rsid w:val="18F52EFE"/>
    <w:rsid w:val="18F57ED5"/>
    <w:rsid w:val="18F63BD4"/>
    <w:rsid w:val="18F662E9"/>
    <w:rsid w:val="18F71CB0"/>
    <w:rsid w:val="18F7238B"/>
    <w:rsid w:val="18F80757"/>
    <w:rsid w:val="18F85F8E"/>
    <w:rsid w:val="18FA0E00"/>
    <w:rsid w:val="18FA622C"/>
    <w:rsid w:val="18FB1372"/>
    <w:rsid w:val="18FC4A49"/>
    <w:rsid w:val="18FD3A73"/>
    <w:rsid w:val="18FD6FE0"/>
    <w:rsid w:val="18FE37A8"/>
    <w:rsid w:val="18FF16BE"/>
    <w:rsid w:val="19006EC2"/>
    <w:rsid w:val="190253CE"/>
    <w:rsid w:val="19026D53"/>
    <w:rsid w:val="19033D79"/>
    <w:rsid w:val="190458B4"/>
    <w:rsid w:val="19067C39"/>
    <w:rsid w:val="190701CD"/>
    <w:rsid w:val="190703B9"/>
    <w:rsid w:val="19087FC5"/>
    <w:rsid w:val="19096100"/>
    <w:rsid w:val="190A1B00"/>
    <w:rsid w:val="190A5DA3"/>
    <w:rsid w:val="190A7888"/>
    <w:rsid w:val="190D6B9E"/>
    <w:rsid w:val="190E116C"/>
    <w:rsid w:val="190E4C60"/>
    <w:rsid w:val="19101028"/>
    <w:rsid w:val="191207E7"/>
    <w:rsid w:val="191215C6"/>
    <w:rsid w:val="19140EEC"/>
    <w:rsid w:val="19156315"/>
    <w:rsid w:val="1916569E"/>
    <w:rsid w:val="191937A4"/>
    <w:rsid w:val="19194267"/>
    <w:rsid w:val="191A0D10"/>
    <w:rsid w:val="191A37A4"/>
    <w:rsid w:val="191A5C43"/>
    <w:rsid w:val="191D738C"/>
    <w:rsid w:val="191F545E"/>
    <w:rsid w:val="191F5640"/>
    <w:rsid w:val="19215568"/>
    <w:rsid w:val="19223B67"/>
    <w:rsid w:val="19235FDD"/>
    <w:rsid w:val="192372D4"/>
    <w:rsid w:val="19251014"/>
    <w:rsid w:val="192515EE"/>
    <w:rsid w:val="19255F16"/>
    <w:rsid w:val="192563ED"/>
    <w:rsid w:val="19282DB0"/>
    <w:rsid w:val="19292B08"/>
    <w:rsid w:val="192A4507"/>
    <w:rsid w:val="192A7051"/>
    <w:rsid w:val="192B357C"/>
    <w:rsid w:val="192C1A00"/>
    <w:rsid w:val="192C596E"/>
    <w:rsid w:val="192D4269"/>
    <w:rsid w:val="192D5DB0"/>
    <w:rsid w:val="192D7A13"/>
    <w:rsid w:val="192F5409"/>
    <w:rsid w:val="193206F2"/>
    <w:rsid w:val="193219EA"/>
    <w:rsid w:val="193353BF"/>
    <w:rsid w:val="19345869"/>
    <w:rsid w:val="19356B21"/>
    <w:rsid w:val="19360978"/>
    <w:rsid w:val="19362A70"/>
    <w:rsid w:val="19366AF7"/>
    <w:rsid w:val="19383399"/>
    <w:rsid w:val="19385BE9"/>
    <w:rsid w:val="193A15A7"/>
    <w:rsid w:val="193C60FC"/>
    <w:rsid w:val="193E13CB"/>
    <w:rsid w:val="194701EE"/>
    <w:rsid w:val="19470A66"/>
    <w:rsid w:val="1947284C"/>
    <w:rsid w:val="19496986"/>
    <w:rsid w:val="194B6187"/>
    <w:rsid w:val="194C2BA0"/>
    <w:rsid w:val="194D63AF"/>
    <w:rsid w:val="194F2F25"/>
    <w:rsid w:val="194F5CC4"/>
    <w:rsid w:val="194F5F24"/>
    <w:rsid w:val="19503209"/>
    <w:rsid w:val="195328CE"/>
    <w:rsid w:val="19533789"/>
    <w:rsid w:val="19542C3E"/>
    <w:rsid w:val="19543C92"/>
    <w:rsid w:val="19581B6A"/>
    <w:rsid w:val="195A729F"/>
    <w:rsid w:val="195B1D80"/>
    <w:rsid w:val="196016E2"/>
    <w:rsid w:val="196028AF"/>
    <w:rsid w:val="19602D00"/>
    <w:rsid w:val="19602FBC"/>
    <w:rsid w:val="196041F7"/>
    <w:rsid w:val="19610B40"/>
    <w:rsid w:val="19612B0C"/>
    <w:rsid w:val="19616870"/>
    <w:rsid w:val="196207E5"/>
    <w:rsid w:val="19644095"/>
    <w:rsid w:val="1967486F"/>
    <w:rsid w:val="19675ADA"/>
    <w:rsid w:val="19687FFF"/>
    <w:rsid w:val="19691561"/>
    <w:rsid w:val="196938ED"/>
    <w:rsid w:val="196950B3"/>
    <w:rsid w:val="196B07DD"/>
    <w:rsid w:val="196B0FEA"/>
    <w:rsid w:val="196B65D3"/>
    <w:rsid w:val="196C41D9"/>
    <w:rsid w:val="196D30F9"/>
    <w:rsid w:val="196E077F"/>
    <w:rsid w:val="196F00DB"/>
    <w:rsid w:val="19700E25"/>
    <w:rsid w:val="19714BD0"/>
    <w:rsid w:val="19721977"/>
    <w:rsid w:val="19733C88"/>
    <w:rsid w:val="19734402"/>
    <w:rsid w:val="19737F17"/>
    <w:rsid w:val="19742E06"/>
    <w:rsid w:val="1976357B"/>
    <w:rsid w:val="19767BE5"/>
    <w:rsid w:val="19772860"/>
    <w:rsid w:val="197732B3"/>
    <w:rsid w:val="1977617A"/>
    <w:rsid w:val="1978196D"/>
    <w:rsid w:val="19790564"/>
    <w:rsid w:val="1979757F"/>
    <w:rsid w:val="197A0EEF"/>
    <w:rsid w:val="197A243F"/>
    <w:rsid w:val="197A3FF2"/>
    <w:rsid w:val="197B57D5"/>
    <w:rsid w:val="197B79F1"/>
    <w:rsid w:val="197C7659"/>
    <w:rsid w:val="197F3AFD"/>
    <w:rsid w:val="19802EFE"/>
    <w:rsid w:val="19825F78"/>
    <w:rsid w:val="198342C8"/>
    <w:rsid w:val="19857C73"/>
    <w:rsid w:val="19861B16"/>
    <w:rsid w:val="198740D6"/>
    <w:rsid w:val="198754D2"/>
    <w:rsid w:val="198946DA"/>
    <w:rsid w:val="198959A2"/>
    <w:rsid w:val="198B1BB2"/>
    <w:rsid w:val="198B4E1E"/>
    <w:rsid w:val="19905AE3"/>
    <w:rsid w:val="199210DB"/>
    <w:rsid w:val="19935764"/>
    <w:rsid w:val="199409E3"/>
    <w:rsid w:val="19984D1C"/>
    <w:rsid w:val="199B044B"/>
    <w:rsid w:val="199B7937"/>
    <w:rsid w:val="199E6C90"/>
    <w:rsid w:val="199F3DC8"/>
    <w:rsid w:val="199F56C9"/>
    <w:rsid w:val="19A20270"/>
    <w:rsid w:val="19A22CEE"/>
    <w:rsid w:val="19A27D98"/>
    <w:rsid w:val="19A3173A"/>
    <w:rsid w:val="19A368C9"/>
    <w:rsid w:val="19A40F01"/>
    <w:rsid w:val="19A45178"/>
    <w:rsid w:val="19A47DE9"/>
    <w:rsid w:val="19A51099"/>
    <w:rsid w:val="19A53760"/>
    <w:rsid w:val="19A6481A"/>
    <w:rsid w:val="19A86185"/>
    <w:rsid w:val="19A86A7A"/>
    <w:rsid w:val="19AA5EF1"/>
    <w:rsid w:val="19AE124D"/>
    <w:rsid w:val="19AE280C"/>
    <w:rsid w:val="19B01A9A"/>
    <w:rsid w:val="19B10408"/>
    <w:rsid w:val="19B234F7"/>
    <w:rsid w:val="19B2366F"/>
    <w:rsid w:val="19B23857"/>
    <w:rsid w:val="19B26382"/>
    <w:rsid w:val="19B36F13"/>
    <w:rsid w:val="19B41648"/>
    <w:rsid w:val="19B4175A"/>
    <w:rsid w:val="19B53ED1"/>
    <w:rsid w:val="19B561DA"/>
    <w:rsid w:val="19B75603"/>
    <w:rsid w:val="19B77F0F"/>
    <w:rsid w:val="19B82A39"/>
    <w:rsid w:val="19B8315C"/>
    <w:rsid w:val="19B929C0"/>
    <w:rsid w:val="19BA07B4"/>
    <w:rsid w:val="19BD04CB"/>
    <w:rsid w:val="19BD6616"/>
    <w:rsid w:val="19BF1E2C"/>
    <w:rsid w:val="19BF68F1"/>
    <w:rsid w:val="19C15574"/>
    <w:rsid w:val="19C16E4E"/>
    <w:rsid w:val="19C2091C"/>
    <w:rsid w:val="19C23C7F"/>
    <w:rsid w:val="19C2613F"/>
    <w:rsid w:val="19C60948"/>
    <w:rsid w:val="19C60B9D"/>
    <w:rsid w:val="19C74C3A"/>
    <w:rsid w:val="19C7649C"/>
    <w:rsid w:val="19C851C7"/>
    <w:rsid w:val="19C94C81"/>
    <w:rsid w:val="19CB200E"/>
    <w:rsid w:val="19CC0BAF"/>
    <w:rsid w:val="19CC3DC3"/>
    <w:rsid w:val="19CC4ECB"/>
    <w:rsid w:val="19CD056B"/>
    <w:rsid w:val="19CF6A60"/>
    <w:rsid w:val="19D021C7"/>
    <w:rsid w:val="19D0482D"/>
    <w:rsid w:val="19D140EA"/>
    <w:rsid w:val="19D179E9"/>
    <w:rsid w:val="19D3762E"/>
    <w:rsid w:val="19D41937"/>
    <w:rsid w:val="19D439A3"/>
    <w:rsid w:val="19D46EFC"/>
    <w:rsid w:val="19D97581"/>
    <w:rsid w:val="19DC208F"/>
    <w:rsid w:val="19DC34F8"/>
    <w:rsid w:val="19DF342C"/>
    <w:rsid w:val="19DF38AC"/>
    <w:rsid w:val="19DF4799"/>
    <w:rsid w:val="19E21AC2"/>
    <w:rsid w:val="19E249A5"/>
    <w:rsid w:val="19E27447"/>
    <w:rsid w:val="19E34082"/>
    <w:rsid w:val="19E34797"/>
    <w:rsid w:val="19E56CCE"/>
    <w:rsid w:val="19E57471"/>
    <w:rsid w:val="19E60548"/>
    <w:rsid w:val="19E61235"/>
    <w:rsid w:val="19E73D6A"/>
    <w:rsid w:val="19E85E73"/>
    <w:rsid w:val="19E86F7B"/>
    <w:rsid w:val="19E87E2F"/>
    <w:rsid w:val="19E924D6"/>
    <w:rsid w:val="19E954A7"/>
    <w:rsid w:val="19EA62E4"/>
    <w:rsid w:val="19EB550B"/>
    <w:rsid w:val="19EB577B"/>
    <w:rsid w:val="19EB707C"/>
    <w:rsid w:val="19ED0B63"/>
    <w:rsid w:val="19ED1E58"/>
    <w:rsid w:val="19EF1655"/>
    <w:rsid w:val="19F0301B"/>
    <w:rsid w:val="19F209B8"/>
    <w:rsid w:val="19F40F27"/>
    <w:rsid w:val="19F66E38"/>
    <w:rsid w:val="19F73BFF"/>
    <w:rsid w:val="19F97B68"/>
    <w:rsid w:val="19FA2A8A"/>
    <w:rsid w:val="19FA2B5F"/>
    <w:rsid w:val="19FA6A98"/>
    <w:rsid w:val="19FA7188"/>
    <w:rsid w:val="19FB3F48"/>
    <w:rsid w:val="19FB547F"/>
    <w:rsid w:val="19FB79C0"/>
    <w:rsid w:val="19FC0BBE"/>
    <w:rsid w:val="1A0307D6"/>
    <w:rsid w:val="1A055DDA"/>
    <w:rsid w:val="1A056430"/>
    <w:rsid w:val="1A066E88"/>
    <w:rsid w:val="1A0764B7"/>
    <w:rsid w:val="1A090B05"/>
    <w:rsid w:val="1A090F79"/>
    <w:rsid w:val="1A0B1CA3"/>
    <w:rsid w:val="1A0D1084"/>
    <w:rsid w:val="1A0E00BB"/>
    <w:rsid w:val="1A152074"/>
    <w:rsid w:val="1A16653E"/>
    <w:rsid w:val="1A17483B"/>
    <w:rsid w:val="1A174A7C"/>
    <w:rsid w:val="1A1762D8"/>
    <w:rsid w:val="1A1834A5"/>
    <w:rsid w:val="1A183B38"/>
    <w:rsid w:val="1A1871A2"/>
    <w:rsid w:val="1A1A14BF"/>
    <w:rsid w:val="1A1B0F15"/>
    <w:rsid w:val="1A1C0E6E"/>
    <w:rsid w:val="1A1D54A0"/>
    <w:rsid w:val="1A1F4F9F"/>
    <w:rsid w:val="1A213E30"/>
    <w:rsid w:val="1A216E5C"/>
    <w:rsid w:val="1A2258B7"/>
    <w:rsid w:val="1A2322FC"/>
    <w:rsid w:val="1A233320"/>
    <w:rsid w:val="1A234598"/>
    <w:rsid w:val="1A24389A"/>
    <w:rsid w:val="1A250D3F"/>
    <w:rsid w:val="1A25303F"/>
    <w:rsid w:val="1A270752"/>
    <w:rsid w:val="1A275130"/>
    <w:rsid w:val="1A2B1757"/>
    <w:rsid w:val="1A2B3315"/>
    <w:rsid w:val="1A2D623A"/>
    <w:rsid w:val="1A2D6371"/>
    <w:rsid w:val="1A2E6C16"/>
    <w:rsid w:val="1A2E6CBB"/>
    <w:rsid w:val="1A3204BC"/>
    <w:rsid w:val="1A3228C7"/>
    <w:rsid w:val="1A363D0C"/>
    <w:rsid w:val="1A366565"/>
    <w:rsid w:val="1A370B3B"/>
    <w:rsid w:val="1A37407A"/>
    <w:rsid w:val="1A374657"/>
    <w:rsid w:val="1A374F19"/>
    <w:rsid w:val="1A393E30"/>
    <w:rsid w:val="1A3D4514"/>
    <w:rsid w:val="1A3D6D33"/>
    <w:rsid w:val="1A3E39D8"/>
    <w:rsid w:val="1A3F1A58"/>
    <w:rsid w:val="1A3F2D0E"/>
    <w:rsid w:val="1A441BCA"/>
    <w:rsid w:val="1A443066"/>
    <w:rsid w:val="1A4439CC"/>
    <w:rsid w:val="1A456E04"/>
    <w:rsid w:val="1A471ADD"/>
    <w:rsid w:val="1A48410D"/>
    <w:rsid w:val="1A4A090E"/>
    <w:rsid w:val="1A4C657C"/>
    <w:rsid w:val="1A4E6E4A"/>
    <w:rsid w:val="1A4F0CFF"/>
    <w:rsid w:val="1A525E01"/>
    <w:rsid w:val="1A562C61"/>
    <w:rsid w:val="1A57130C"/>
    <w:rsid w:val="1A577FD2"/>
    <w:rsid w:val="1A5A32D7"/>
    <w:rsid w:val="1A5B1782"/>
    <w:rsid w:val="1A5F2DFF"/>
    <w:rsid w:val="1A5F3075"/>
    <w:rsid w:val="1A601D20"/>
    <w:rsid w:val="1A603F44"/>
    <w:rsid w:val="1A606A75"/>
    <w:rsid w:val="1A623D90"/>
    <w:rsid w:val="1A627E9D"/>
    <w:rsid w:val="1A63028C"/>
    <w:rsid w:val="1A634C77"/>
    <w:rsid w:val="1A643D08"/>
    <w:rsid w:val="1A66155A"/>
    <w:rsid w:val="1A664B4A"/>
    <w:rsid w:val="1A692CDE"/>
    <w:rsid w:val="1A69383A"/>
    <w:rsid w:val="1A6A1448"/>
    <w:rsid w:val="1A6A30C9"/>
    <w:rsid w:val="1A6B24E5"/>
    <w:rsid w:val="1A6B516D"/>
    <w:rsid w:val="1A6B6840"/>
    <w:rsid w:val="1A6B709B"/>
    <w:rsid w:val="1A6D229C"/>
    <w:rsid w:val="1A6E2A05"/>
    <w:rsid w:val="1A6F49CA"/>
    <w:rsid w:val="1A6F79FC"/>
    <w:rsid w:val="1A6F7D11"/>
    <w:rsid w:val="1A70088E"/>
    <w:rsid w:val="1A711E26"/>
    <w:rsid w:val="1A713759"/>
    <w:rsid w:val="1A73463E"/>
    <w:rsid w:val="1A75244C"/>
    <w:rsid w:val="1A752B32"/>
    <w:rsid w:val="1A7561E5"/>
    <w:rsid w:val="1A75746E"/>
    <w:rsid w:val="1A761738"/>
    <w:rsid w:val="1A761EC4"/>
    <w:rsid w:val="1A764B5E"/>
    <w:rsid w:val="1A786799"/>
    <w:rsid w:val="1A7B34F2"/>
    <w:rsid w:val="1A7C13B1"/>
    <w:rsid w:val="1A7C410C"/>
    <w:rsid w:val="1A7E18D1"/>
    <w:rsid w:val="1A7E7FD5"/>
    <w:rsid w:val="1A7F170E"/>
    <w:rsid w:val="1A817033"/>
    <w:rsid w:val="1A82267D"/>
    <w:rsid w:val="1A822C18"/>
    <w:rsid w:val="1A827F0C"/>
    <w:rsid w:val="1A851B2D"/>
    <w:rsid w:val="1A86012B"/>
    <w:rsid w:val="1A8659DB"/>
    <w:rsid w:val="1A8A4FE8"/>
    <w:rsid w:val="1A8C2AA0"/>
    <w:rsid w:val="1A8D1D55"/>
    <w:rsid w:val="1A8D67C1"/>
    <w:rsid w:val="1A8E0256"/>
    <w:rsid w:val="1A8E097F"/>
    <w:rsid w:val="1A9059B6"/>
    <w:rsid w:val="1A9107EB"/>
    <w:rsid w:val="1A923482"/>
    <w:rsid w:val="1A937BEB"/>
    <w:rsid w:val="1A941998"/>
    <w:rsid w:val="1A9510F9"/>
    <w:rsid w:val="1A954FDD"/>
    <w:rsid w:val="1A965B9D"/>
    <w:rsid w:val="1A97175D"/>
    <w:rsid w:val="1A996193"/>
    <w:rsid w:val="1A9A3645"/>
    <w:rsid w:val="1A9A62A0"/>
    <w:rsid w:val="1A9B4432"/>
    <w:rsid w:val="1A9B544B"/>
    <w:rsid w:val="1A9C08A4"/>
    <w:rsid w:val="1A9C4731"/>
    <w:rsid w:val="1A9D1B39"/>
    <w:rsid w:val="1A9E26B8"/>
    <w:rsid w:val="1A9F52E7"/>
    <w:rsid w:val="1AA16D99"/>
    <w:rsid w:val="1AA32920"/>
    <w:rsid w:val="1AA47C1B"/>
    <w:rsid w:val="1AA568FF"/>
    <w:rsid w:val="1AA56CAB"/>
    <w:rsid w:val="1AA8024C"/>
    <w:rsid w:val="1AA81A05"/>
    <w:rsid w:val="1AA8227F"/>
    <w:rsid w:val="1AA95EC4"/>
    <w:rsid w:val="1AAA5F3F"/>
    <w:rsid w:val="1AB004AB"/>
    <w:rsid w:val="1AB02AFB"/>
    <w:rsid w:val="1AB06B2F"/>
    <w:rsid w:val="1AB16DE7"/>
    <w:rsid w:val="1AB32CEF"/>
    <w:rsid w:val="1AB355C5"/>
    <w:rsid w:val="1AB3791E"/>
    <w:rsid w:val="1AB76E06"/>
    <w:rsid w:val="1AB919E6"/>
    <w:rsid w:val="1AB97140"/>
    <w:rsid w:val="1ABA08F6"/>
    <w:rsid w:val="1ABA3154"/>
    <w:rsid w:val="1ABC5566"/>
    <w:rsid w:val="1ABE7BC5"/>
    <w:rsid w:val="1ABF294B"/>
    <w:rsid w:val="1AC02E08"/>
    <w:rsid w:val="1AC14E7F"/>
    <w:rsid w:val="1AC15FA4"/>
    <w:rsid w:val="1AC21D36"/>
    <w:rsid w:val="1AC24F19"/>
    <w:rsid w:val="1AC367B1"/>
    <w:rsid w:val="1AC50BDC"/>
    <w:rsid w:val="1AC70295"/>
    <w:rsid w:val="1AC753F5"/>
    <w:rsid w:val="1AC82455"/>
    <w:rsid w:val="1AC8268E"/>
    <w:rsid w:val="1AC9585E"/>
    <w:rsid w:val="1ACA5A9E"/>
    <w:rsid w:val="1ACB6517"/>
    <w:rsid w:val="1ACE3EAE"/>
    <w:rsid w:val="1ACF7218"/>
    <w:rsid w:val="1AD00114"/>
    <w:rsid w:val="1AD34346"/>
    <w:rsid w:val="1AD60AFC"/>
    <w:rsid w:val="1AD60C31"/>
    <w:rsid w:val="1AD7054E"/>
    <w:rsid w:val="1AD70E9F"/>
    <w:rsid w:val="1AD73A43"/>
    <w:rsid w:val="1AD74A05"/>
    <w:rsid w:val="1AD93DF8"/>
    <w:rsid w:val="1ADC5270"/>
    <w:rsid w:val="1ADD298E"/>
    <w:rsid w:val="1ADE2B84"/>
    <w:rsid w:val="1ADE2FBA"/>
    <w:rsid w:val="1ADE48A5"/>
    <w:rsid w:val="1ADE7DDA"/>
    <w:rsid w:val="1ADF3393"/>
    <w:rsid w:val="1ADF46AE"/>
    <w:rsid w:val="1AE15988"/>
    <w:rsid w:val="1AE325A1"/>
    <w:rsid w:val="1AE36195"/>
    <w:rsid w:val="1AE365A0"/>
    <w:rsid w:val="1AE417E5"/>
    <w:rsid w:val="1AE53C82"/>
    <w:rsid w:val="1AE63435"/>
    <w:rsid w:val="1AE878AA"/>
    <w:rsid w:val="1AE92306"/>
    <w:rsid w:val="1AEA3BB2"/>
    <w:rsid w:val="1AEA493F"/>
    <w:rsid w:val="1AEC284E"/>
    <w:rsid w:val="1AEC4C65"/>
    <w:rsid w:val="1AED314F"/>
    <w:rsid w:val="1AF45953"/>
    <w:rsid w:val="1AF578E5"/>
    <w:rsid w:val="1AF66E15"/>
    <w:rsid w:val="1AF76863"/>
    <w:rsid w:val="1AF84BAA"/>
    <w:rsid w:val="1AF91CE6"/>
    <w:rsid w:val="1AF969E0"/>
    <w:rsid w:val="1AFA5636"/>
    <w:rsid w:val="1AFB106C"/>
    <w:rsid w:val="1AFB7267"/>
    <w:rsid w:val="1AFD30CE"/>
    <w:rsid w:val="1AFD4843"/>
    <w:rsid w:val="1AFE2BB8"/>
    <w:rsid w:val="1AFE4B9B"/>
    <w:rsid w:val="1AFF29A4"/>
    <w:rsid w:val="1AFF64FE"/>
    <w:rsid w:val="1B0079A4"/>
    <w:rsid w:val="1B0340F9"/>
    <w:rsid w:val="1B0833F1"/>
    <w:rsid w:val="1B0A1F68"/>
    <w:rsid w:val="1B0E3A91"/>
    <w:rsid w:val="1B0F36A2"/>
    <w:rsid w:val="1B1036F2"/>
    <w:rsid w:val="1B104F0B"/>
    <w:rsid w:val="1B111FDD"/>
    <w:rsid w:val="1B112BA1"/>
    <w:rsid w:val="1B114655"/>
    <w:rsid w:val="1B1238FD"/>
    <w:rsid w:val="1B1522DD"/>
    <w:rsid w:val="1B15679D"/>
    <w:rsid w:val="1B175173"/>
    <w:rsid w:val="1B180093"/>
    <w:rsid w:val="1B196660"/>
    <w:rsid w:val="1B1B222C"/>
    <w:rsid w:val="1B1B2F80"/>
    <w:rsid w:val="1B1B73F9"/>
    <w:rsid w:val="1B1F6E6F"/>
    <w:rsid w:val="1B2179E9"/>
    <w:rsid w:val="1B231AE4"/>
    <w:rsid w:val="1B23243A"/>
    <w:rsid w:val="1B260744"/>
    <w:rsid w:val="1B263CCE"/>
    <w:rsid w:val="1B265B57"/>
    <w:rsid w:val="1B27263B"/>
    <w:rsid w:val="1B2A387F"/>
    <w:rsid w:val="1B2B4D0D"/>
    <w:rsid w:val="1B2C0D28"/>
    <w:rsid w:val="1B2D0248"/>
    <w:rsid w:val="1B2D6A47"/>
    <w:rsid w:val="1B2E1F48"/>
    <w:rsid w:val="1B2E4752"/>
    <w:rsid w:val="1B2F1EB2"/>
    <w:rsid w:val="1B307576"/>
    <w:rsid w:val="1B311DC8"/>
    <w:rsid w:val="1B3241F1"/>
    <w:rsid w:val="1B3272AB"/>
    <w:rsid w:val="1B332666"/>
    <w:rsid w:val="1B340CF5"/>
    <w:rsid w:val="1B352A0C"/>
    <w:rsid w:val="1B371B74"/>
    <w:rsid w:val="1B393377"/>
    <w:rsid w:val="1B395833"/>
    <w:rsid w:val="1B3970AF"/>
    <w:rsid w:val="1B3A4D48"/>
    <w:rsid w:val="1B3B161E"/>
    <w:rsid w:val="1B3B5151"/>
    <w:rsid w:val="1B3B600C"/>
    <w:rsid w:val="1B3C1038"/>
    <w:rsid w:val="1B420346"/>
    <w:rsid w:val="1B432C9E"/>
    <w:rsid w:val="1B445395"/>
    <w:rsid w:val="1B447E9B"/>
    <w:rsid w:val="1B4509A9"/>
    <w:rsid w:val="1B454A6D"/>
    <w:rsid w:val="1B477728"/>
    <w:rsid w:val="1B481EA9"/>
    <w:rsid w:val="1B4C1738"/>
    <w:rsid w:val="1B4C72FE"/>
    <w:rsid w:val="1B4E06BA"/>
    <w:rsid w:val="1B4F48DD"/>
    <w:rsid w:val="1B4F761E"/>
    <w:rsid w:val="1B5205E8"/>
    <w:rsid w:val="1B523223"/>
    <w:rsid w:val="1B5243E8"/>
    <w:rsid w:val="1B52506D"/>
    <w:rsid w:val="1B5329FF"/>
    <w:rsid w:val="1B546DE6"/>
    <w:rsid w:val="1B547F9A"/>
    <w:rsid w:val="1B551D58"/>
    <w:rsid w:val="1B5A0002"/>
    <w:rsid w:val="1B5A59CE"/>
    <w:rsid w:val="1B5B13D0"/>
    <w:rsid w:val="1B5B4968"/>
    <w:rsid w:val="1B5E2A76"/>
    <w:rsid w:val="1B5E2D75"/>
    <w:rsid w:val="1B5E3C3C"/>
    <w:rsid w:val="1B5F08B6"/>
    <w:rsid w:val="1B5F33BD"/>
    <w:rsid w:val="1B5F4CA6"/>
    <w:rsid w:val="1B60127F"/>
    <w:rsid w:val="1B611DA1"/>
    <w:rsid w:val="1B6158EB"/>
    <w:rsid w:val="1B647061"/>
    <w:rsid w:val="1B68695E"/>
    <w:rsid w:val="1B6912ED"/>
    <w:rsid w:val="1B6A0C61"/>
    <w:rsid w:val="1B6C2FD0"/>
    <w:rsid w:val="1B6C3F39"/>
    <w:rsid w:val="1B6C7564"/>
    <w:rsid w:val="1B6E3FA1"/>
    <w:rsid w:val="1B6F14BC"/>
    <w:rsid w:val="1B6F5152"/>
    <w:rsid w:val="1B6F5CFD"/>
    <w:rsid w:val="1B6F745F"/>
    <w:rsid w:val="1B71498D"/>
    <w:rsid w:val="1B7423F9"/>
    <w:rsid w:val="1B75274D"/>
    <w:rsid w:val="1B757B76"/>
    <w:rsid w:val="1B780F3C"/>
    <w:rsid w:val="1B78533D"/>
    <w:rsid w:val="1B7B4E18"/>
    <w:rsid w:val="1B7B527C"/>
    <w:rsid w:val="1B7B5A86"/>
    <w:rsid w:val="1B80136D"/>
    <w:rsid w:val="1B80150B"/>
    <w:rsid w:val="1B804E2D"/>
    <w:rsid w:val="1B80733F"/>
    <w:rsid w:val="1B8359E5"/>
    <w:rsid w:val="1B84075B"/>
    <w:rsid w:val="1B843655"/>
    <w:rsid w:val="1B8478B3"/>
    <w:rsid w:val="1B857811"/>
    <w:rsid w:val="1B872D6F"/>
    <w:rsid w:val="1B88223C"/>
    <w:rsid w:val="1B883E12"/>
    <w:rsid w:val="1B893FFE"/>
    <w:rsid w:val="1B8A5FDC"/>
    <w:rsid w:val="1B8E2679"/>
    <w:rsid w:val="1B8F00A0"/>
    <w:rsid w:val="1B913320"/>
    <w:rsid w:val="1B934195"/>
    <w:rsid w:val="1B94444C"/>
    <w:rsid w:val="1B95558E"/>
    <w:rsid w:val="1B9678D6"/>
    <w:rsid w:val="1B991612"/>
    <w:rsid w:val="1B993998"/>
    <w:rsid w:val="1B9A4608"/>
    <w:rsid w:val="1B9B6860"/>
    <w:rsid w:val="1B9C55AD"/>
    <w:rsid w:val="1B9D3E9B"/>
    <w:rsid w:val="1B9E592F"/>
    <w:rsid w:val="1B9F0B90"/>
    <w:rsid w:val="1B9F31F8"/>
    <w:rsid w:val="1BA07925"/>
    <w:rsid w:val="1BA10743"/>
    <w:rsid w:val="1BA603EF"/>
    <w:rsid w:val="1BA619DB"/>
    <w:rsid w:val="1BA642CC"/>
    <w:rsid w:val="1BA70AAD"/>
    <w:rsid w:val="1BA7566C"/>
    <w:rsid w:val="1BA773E7"/>
    <w:rsid w:val="1BA911D0"/>
    <w:rsid w:val="1BAB2BFE"/>
    <w:rsid w:val="1BAD1B78"/>
    <w:rsid w:val="1BAE1B57"/>
    <w:rsid w:val="1BB15050"/>
    <w:rsid w:val="1BB30DA8"/>
    <w:rsid w:val="1BB31508"/>
    <w:rsid w:val="1BB37D55"/>
    <w:rsid w:val="1BB57CDC"/>
    <w:rsid w:val="1BB6081E"/>
    <w:rsid w:val="1BB71BFE"/>
    <w:rsid w:val="1BB92DA3"/>
    <w:rsid w:val="1BBB7021"/>
    <w:rsid w:val="1BBC6568"/>
    <w:rsid w:val="1BBD53F2"/>
    <w:rsid w:val="1BBD6095"/>
    <w:rsid w:val="1BBF063E"/>
    <w:rsid w:val="1BC0308A"/>
    <w:rsid w:val="1BC4708B"/>
    <w:rsid w:val="1BC51936"/>
    <w:rsid w:val="1BC551EE"/>
    <w:rsid w:val="1BC669AD"/>
    <w:rsid w:val="1BC66CB4"/>
    <w:rsid w:val="1BC7697C"/>
    <w:rsid w:val="1BC81339"/>
    <w:rsid w:val="1BC92F58"/>
    <w:rsid w:val="1BCA4354"/>
    <w:rsid w:val="1BCD4E65"/>
    <w:rsid w:val="1BCE4A0E"/>
    <w:rsid w:val="1BD0031E"/>
    <w:rsid w:val="1BD1128C"/>
    <w:rsid w:val="1BD310D7"/>
    <w:rsid w:val="1BD469C8"/>
    <w:rsid w:val="1BD53E54"/>
    <w:rsid w:val="1BD625DC"/>
    <w:rsid w:val="1BDA0027"/>
    <w:rsid w:val="1BDA7342"/>
    <w:rsid w:val="1BDB0013"/>
    <w:rsid w:val="1BDB1170"/>
    <w:rsid w:val="1BDB36DD"/>
    <w:rsid w:val="1BDB7BCE"/>
    <w:rsid w:val="1BDC7C05"/>
    <w:rsid w:val="1BDD6358"/>
    <w:rsid w:val="1BE17734"/>
    <w:rsid w:val="1BE54C91"/>
    <w:rsid w:val="1BE62671"/>
    <w:rsid w:val="1BE67205"/>
    <w:rsid w:val="1BE9182D"/>
    <w:rsid w:val="1BEE3EDC"/>
    <w:rsid w:val="1BEE7EF9"/>
    <w:rsid w:val="1BF075F8"/>
    <w:rsid w:val="1BF13439"/>
    <w:rsid w:val="1BF15A51"/>
    <w:rsid w:val="1BF27161"/>
    <w:rsid w:val="1BF438E1"/>
    <w:rsid w:val="1BF457E5"/>
    <w:rsid w:val="1BF60F23"/>
    <w:rsid w:val="1BF93F64"/>
    <w:rsid w:val="1BF95E65"/>
    <w:rsid w:val="1BF967CA"/>
    <w:rsid w:val="1BFB0275"/>
    <w:rsid w:val="1BFD193A"/>
    <w:rsid w:val="1BFD2FB1"/>
    <w:rsid w:val="1BFD56C5"/>
    <w:rsid w:val="1BFD779A"/>
    <w:rsid w:val="1BFE19DF"/>
    <w:rsid w:val="1BFE4E1D"/>
    <w:rsid w:val="1BFE55BA"/>
    <w:rsid w:val="1BFF1801"/>
    <w:rsid w:val="1BFF2B80"/>
    <w:rsid w:val="1C074764"/>
    <w:rsid w:val="1C09557B"/>
    <w:rsid w:val="1C095B35"/>
    <w:rsid w:val="1C0B5400"/>
    <w:rsid w:val="1C0C2F8B"/>
    <w:rsid w:val="1C0E2E2B"/>
    <w:rsid w:val="1C0E64FD"/>
    <w:rsid w:val="1C0F345F"/>
    <w:rsid w:val="1C0F5522"/>
    <w:rsid w:val="1C0F5C4C"/>
    <w:rsid w:val="1C106A73"/>
    <w:rsid w:val="1C127178"/>
    <w:rsid w:val="1C136E3E"/>
    <w:rsid w:val="1C1556A4"/>
    <w:rsid w:val="1C166DB4"/>
    <w:rsid w:val="1C17183C"/>
    <w:rsid w:val="1C1A2A1E"/>
    <w:rsid w:val="1C1B3D47"/>
    <w:rsid w:val="1C1D0686"/>
    <w:rsid w:val="1C1D3F7F"/>
    <w:rsid w:val="1C205465"/>
    <w:rsid w:val="1C235E8E"/>
    <w:rsid w:val="1C244D30"/>
    <w:rsid w:val="1C2450EE"/>
    <w:rsid w:val="1C265863"/>
    <w:rsid w:val="1C2A77F4"/>
    <w:rsid w:val="1C2B1645"/>
    <w:rsid w:val="1C2B4900"/>
    <w:rsid w:val="1C2C10B2"/>
    <w:rsid w:val="1C2C306B"/>
    <w:rsid w:val="1C2D2B06"/>
    <w:rsid w:val="1C2E5D4D"/>
    <w:rsid w:val="1C300D88"/>
    <w:rsid w:val="1C3206A3"/>
    <w:rsid w:val="1C3238F0"/>
    <w:rsid w:val="1C336D9C"/>
    <w:rsid w:val="1C345A96"/>
    <w:rsid w:val="1C375460"/>
    <w:rsid w:val="1C382DBF"/>
    <w:rsid w:val="1C384141"/>
    <w:rsid w:val="1C394F59"/>
    <w:rsid w:val="1C3C508B"/>
    <w:rsid w:val="1C3D099E"/>
    <w:rsid w:val="1C3D6A79"/>
    <w:rsid w:val="1C3E6BA1"/>
    <w:rsid w:val="1C413BA6"/>
    <w:rsid w:val="1C425E54"/>
    <w:rsid w:val="1C4511D8"/>
    <w:rsid w:val="1C477FA6"/>
    <w:rsid w:val="1C4A10FD"/>
    <w:rsid w:val="1C4B240E"/>
    <w:rsid w:val="1C4C0AB8"/>
    <w:rsid w:val="1C4C55BD"/>
    <w:rsid w:val="1C4E0DCC"/>
    <w:rsid w:val="1C4E2123"/>
    <w:rsid w:val="1C4F58BA"/>
    <w:rsid w:val="1C51270C"/>
    <w:rsid w:val="1C513EDA"/>
    <w:rsid w:val="1C5464FA"/>
    <w:rsid w:val="1C5553AB"/>
    <w:rsid w:val="1C560118"/>
    <w:rsid w:val="1C56576B"/>
    <w:rsid w:val="1C5660F2"/>
    <w:rsid w:val="1C5936EB"/>
    <w:rsid w:val="1C5A4553"/>
    <w:rsid w:val="1C5A66BA"/>
    <w:rsid w:val="1C5B0A48"/>
    <w:rsid w:val="1C5B58A8"/>
    <w:rsid w:val="1C5C331A"/>
    <w:rsid w:val="1C5C7AE5"/>
    <w:rsid w:val="1C5D61F0"/>
    <w:rsid w:val="1C5E7041"/>
    <w:rsid w:val="1C5F0D6E"/>
    <w:rsid w:val="1C5F1400"/>
    <w:rsid w:val="1C63448A"/>
    <w:rsid w:val="1C635624"/>
    <w:rsid w:val="1C637394"/>
    <w:rsid w:val="1C643BB3"/>
    <w:rsid w:val="1C644DBE"/>
    <w:rsid w:val="1C6472F8"/>
    <w:rsid w:val="1C647D18"/>
    <w:rsid w:val="1C671CC5"/>
    <w:rsid w:val="1C67555E"/>
    <w:rsid w:val="1C683AB2"/>
    <w:rsid w:val="1C685BC2"/>
    <w:rsid w:val="1C685C9B"/>
    <w:rsid w:val="1C696AB2"/>
    <w:rsid w:val="1C6B3504"/>
    <w:rsid w:val="1C6B3B2B"/>
    <w:rsid w:val="1C6B4F82"/>
    <w:rsid w:val="1C6B66ED"/>
    <w:rsid w:val="1C711D5D"/>
    <w:rsid w:val="1C7329D4"/>
    <w:rsid w:val="1C743BD7"/>
    <w:rsid w:val="1C754CC7"/>
    <w:rsid w:val="1C757387"/>
    <w:rsid w:val="1C767069"/>
    <w:rsid w:val="1C7B2838"/>
    <w:rsid w:val="1C7F0413"/>
    <w:rsid w:val="1C8132F5"/>
    <w:rsid w:val="1C837613"/>
    <w:rsid w:val="1C84147B"/>
    <w:rsid w:val="1C84228A"/>
    <w:rsid w:val="1C853825"/>
    <w:rsid w:val="1C860C52"/>
    <w:rsid w:val="1C880780"/>
    <w:rsid w:val="1C894AF6"/>
    <w:rsid w:val="1C8A13A7"/>
    <w:rsid w:val="1C8A3414"/>
    <w:rsid w:val="1C8B3385"/>
    <w:rsid w:val="1C8C296D"/>
    <w:rsid w:val="1C8C7B3F"/>
    <w:rsid w:val="1C8E1339"/>
    <w:rsid w:val="1C8F0733"/>
    <w:rsid w:val="1C8F1EEB"/>
    <w:rsid w:val="1C902FF4"/>
    <w:rsid w:val="1C906972"/>
    <w:rsid w:val="1C926A95"/>
    <w:rsid w:val="1C932212"/>
    <w:rsid w:val="1C9352DF"/>
    <w:rsid w:val="1C965C42"/>
    <w:rsid w:val="1C9766D6"/>
    <w:rsid w:val="1C9964A2"/>
    <w:rsid w:val="1C996C48"/>
    <w:rsid w:val="1C9A0F24"/>
    <w:rsid w:val="1C9C20C2"/>
    <w:rsid w:val="1C9D78BC"/>
    <w:rsid w:val="1C9F218A"/>
    <w:rsid w:val="1C9F3F63"/>
    <w:rsid w:val="1CA54960"/>
    <w:rsid w:val="1CA63C71"/>
    <w:rsid w:val="1CA716A3"/>
    <w:rsid w:val="1CA87C42"/>
    <w:rsid w:val="1CA9067B"/>
    <w:rsid w:val="1CA92F4C"/>
    <w:rsid w:val="1CA970C3"/>
    <w:rsid w:val="1CAA2382"/>
    <w:rsid w:val="1CAA2813"/>
    <w:rsid w:val="1CAD2337"/>
    <w:rsid w:val="1CAE186A"/>
    <w:rsid w:val="1CAE3DE7"/>
    <w:rsid w:val="1CAF12EA"/>
    <w:rsid w:val="1CAF1DDD"/>
    <w:rsid w:val="1CAF56C2"/>
    <w:rsid w:val="1CB140C6"/>
    <w:rsid w:val="1CB17081"/>
    <w:rsid w:val="1CB17AA9"/>
    <w:rsid w:val="1CB20128"/>
    <w:rsid w:val="1CB23F44"/>
    <w:rsid w:val="1CB25453"/>
    <w:rsid w:val="1CB321C3"/>
    <w:rsid w:val="1CB372F2"/>
    <w:rsid w:val="1CB539D7"/>
    <w:rsid w:val="1CB57DAA"/>
    <w:rsid w:val="1CB76054"/>
    <w:rsid w:val="1CBA4596"/>
    <w:rsid w:val="1CBB4520"/>
    <w:rsid w:val="1CBD6812"/>
    <w:rsid w:val="1CBE12FA"/>
    <w:rsid w:val="1CBE1581"/>
    <w:rsid w:val="1CBE5096"/>
    <w:rsid w:val="1CBF62CD"/>
    <w:rsid w:val="1CC06FD7"/>
    <w:rsid w:val="1CC077B2"/>
    <w:rsid w:val="1CC34952"/>
    <w:rsid w:val="1CC366EA"/>
    <w:rsid w:val="1CC37A86"/>
    <w:rsid w:val="1CC55FA7"/>
    <w:rsid w:val="1CC66000"/>
    <w:rsid w:val="1CC70CD6"/>
    <w:rsid w:val="1CC75D00"/>
    <w:rsid w:val="1CC846EF"/>
    <w:rsid w:val="1CCA7B41"/>
    <w:rsid w:val="1CCC122A"/>
    <w:rsid w:val="1CCD361C"/>
    <w:rsid w:val="1CD04321"/>
    <w:rsid w:val="1CD055E0"/>
    <w:rsid w:val="1CD06603"/>
    <w:rsid w:val="1CD215E2"/>
    <w:rsid w:val="1CD23F5A"/>
    <w:rsid w:val="1CD246E2"/>
    <w:rsid w:val="1CD33DA2"/>
    <w:rsid w:val="1CD40AE0"/>
    <w:rsid w:val="1CD43E84"/>
    <w:rsid w:val="1CD505EB"/>
    <w:rsid w:val="1CD603BF"/>
    <w:rsid w:val="1CD63A4D"/>
    <w:rsid w:val="1CD76116"/>
    <w:rsid w:val="1CDA0BE0"/>
    <w:rsid w:val="1CDA23D2"/>
    <w:rsid w:val="1CDA6D1C"/>
    <w:rsid w:val="1CDC6048"/>
    <w:rsid w:val="1CDE0CE3"/>
    <w:rsid w:val="1CDE245E"/>
    <w:rsid w:val="1CDE2C43"/>
    <w:rsid w:val="1CDE54A5"/>
    <w:rsid w:val="1CDE6944"/>
    <w:rsid w:val="1CDF0B2D"/>
    <w:rsid w:val="1CDF35A1"/>
    <w:rsid w:val="1CE03D95"/>
    <w:rsid w:val="1CE040BC"/>
    <w:rsid w:val="1CE11684"/>
    <w:rsid w:val="1CE1176A"/>
    <w:rsid w:val="1CE428EB"/>
    <w:rsid w:val="1CE643A9"/>
    <w:rsid w:val="1CE72817"/>
    <w:rsid w:val="1CE73447"/>
    <w:rsid w:val="1CE84976"/>
    <w:rsid w:val="1CE87AA0"/>
    <w:rsid w:val="1CE9415F"/>
    <w:rsid w:val="1CE968BB"/>
    <w:rsid w:val="1CEA28DC"/>
    <w:rsid w:val="1CEB41F8"/>
    <w:rsid w:val="1CED52D9"/>
    <w:rsid w:val="1CF13E08"/>
    <w:rsid w:val="1CF43D6A"/>
    <w:rsid w:val="1CF664AE"/>
    <w:rsid w:val="1CF74995"/>
    <w:rsid w:val="1CF82051"/>
    <w:rsid w:val="1CF83E90"/>
    <w:rsid w:val="1CF840E5"/>
    <w:rsid w:val="1CF87E00"/>
    <w:rsid w:val="1CF90B43"/>
    <w:rsid w:val="1CF953F7"/>
    <w:rsid w:val="1CFD0B67"/>
    <w:rsid w:val="1CFF7647"/>
    <w:rsid w:val="1D00110C"/>
    <w:rsid w:val="1D0058EC"/>
    <w:rsid w:val="1D014180"/>
    <w:rsid w:val="1D054C61"/>
    <w:rsid w:val="1D075455"/>
    <w:rsid w:val="1D0756E8"/>
    <w:rsid w:val="1D084013"/>
    <w:rsid w:val="1D0918B6"/>
    <w:rsid w:val="1D0A3DFE"/>
    <w:rsid w:val="1D0C76AE"/>
    <w:rsid w:val="1D106BCA"/>
    <w:rsid w:val="1D113F3E"/>
    <w:rsid w:val="1D121BB4"/>
    <w:rsid w:val="1D126969"/>
    <w:rsid w:val="1D184EDF"/>
    <w:rsid w:val="1D18782E"/>
    <w:rsid w:val="1D19010A"/>
    <w:rsid w:val="1D194EA3"/>
    <w:rsid w:val="1D1A2053"/>
    <w:rsid w:val="1D1A55E2"/>
    <w:rsid w:val="1D1C08F8"/>
    <w:rsid w:val="1D1C29A5"/>
    <w:rsid w:val="1D1F38D8"/>
    <w:rsid w:val="1D1F5887"/>
    <w:rsid w:val="1D1F66DD"/>
    <w:rsid w:val="1D20596F"/>
    <w:rsid w:val="1D22266C"/>
    <w:rsid w:val="1D226695"/>
    <w:rsid w:val="1D252234"/>
    <w:rsid w:val="1D256912"/>
    <w:rsid w:val="1D296D03"/>
    <w:rsid w:val="1D2B24B6"/>
    <w:rsid w:val="1D2B2892"/>
    <w:rsid w:val="1D2E595A"/>
    <w:rsid w:val="1D312026"/>
    <w:rsid w:val="1D335760"/>
    <w:rsid w:val="1D34058E"/>
    <w:rsid w:val="1D362DD2"/>
    <w:rsid w:val="1D370AF8"/>
    <w:rsid w:val="1D376281"/>
    <w:rsid w:val="1D395A7F"/>
    <w:rsid w:val="1D3A15F6"/>
    <w:rsid w:val="1D3A7A83"/>
    <w:rsid w:val="1D3B0692"/>
    <w:rsid w:val="1D3B2592"/>
    <w:rsid w:val="1D3C64FB"/>
    <w:rsid w:val="1D3E4C2F"/>
    <w:rsid w:val="1D3E4D4E"/>
    <w:rsid w:val="1D3F7C0B"/>
    <w:rsid w:val="1D403BE1"/>
    <w:rsid w:val="1D40469F"/>
    <w:rsid w:val="1D425B36"/>
    <w:rsid w:val="1D4267D7"/>
    <w:rsid w:val="1D4273C1"/>
    <w:rsid w:val="1D43422D"/>
    <w:rsid w:val="1D442CA0"/>
    <w:rsid w:val="1D443A3E"/>
    <w:rsid w:val="1D447552"/>
    <w:rsid w:val="1D4535D5"/>
    <w:rsid w:val="1D46119C"/>
    <w:rsid w:val="1D4626AA"/>
    <w:rsid w:val="1D482261"/>
    <w:rsid w:val="1D4830E4"/>
    <w:rsid w:val="1D490412"/>
    <w:rsid w:val="1D4A4E79"/>
    <w:rsid w:val="1D4B3D53"/>
    <w:rsid w:val="1D4D1FAA"/>
    <w:rsid w:val="1D4D2F5E"/>
    <w:rsid w:val="1D4E302D"/>
    <w:rsid w:val="1D5027F6"/>
    <w:rsid w:val="1D505C02"/>
    <w:rsid w:val="1D51279A"/>
    <w:rsid w:val="1D516A53"/>
    <w:rsid w:val="1D5461C4"/>
    <w:rsid w:val="1D5521B4"/>
    <w:rsid w:val="1D563A7E"/>
    <w:rsid w:val="1D563CB2"/>
    <w:rsid w:val="1D57479D"/>
    <w:rsid w:val="1D582880"/>
    <w:rsid w:val="1D586850"/>
    <w:rsid w:val="1D59646F"/>
    <w:rsid w:val="1D5B79B6"/>
    <w:rsid w:val="1D5C070D"/>
    <w:rsid w:val="1D5D0FEF"/>
    <w:rsid w:val="1D5D3E80"/>
    <w:rsid w:val="1D601F58"/>
    <w:rsid w:val="1D6279F8"/>
    <w:rsid w:val="1D63101C"/>
    <w:rsid w:val="1D6435C2"/>
    <w:rsid w:val="1D67008C"/>
    <w:rsid w:val="1D67079C"/>
    <w:rsid w:val="1D684DC5"/>
    <w:rsid w:val="1D687597"/>
    <w:rsid w:val="1D6A1605"/>
    <w:rsid w:val="1D6B2D4C"/>
    <w:rsid w:val="1D6B365B"/>
    <w:rsid w:val="1D6E5040"/>
    <w:rsid w:val="1D6E5813"/>
    <w:rsid w:val="1D6F6B16"/>
    <w:rsid w:val="1D740B27"/>
    <w:rsid w:val="1D742B07"/>
    <w:rsid w:val="1D7543A8"/>
    <w:rsid w:val="1D766920"/>
    <w:rsid w:val="1D776787"/>
    <w:rsid w:val="1D783F57"/>
    <w:rsid w:val="1D785B1C"/>
    <w:rsid w:val="1D7A75CF"/>
    <w:rsid w:val="1D7B04F8"/>
    <w:rsid w:val="1D7D2631"/>
    <w:rsid w:val="1D7E3FD0"/>
    <w:rsid w:val="1D7F22DC"/>
    <w:rsid w:val="1D7F51D3"/>
    <w:rsid w:val="1D800342"/>
    <w:rsid w:val="1D804721"/>
    <w:rsid w:val="1D8256EC"/>
    <w:rsid w:val="1D83099E"/>
    <w:rsid w:val="1D83631F"/>
    <w:rsid w:val="1D855469"/>
    <w:rsid w:val="1D870F8A"/>
    <w:rsid w:val="1D873B47"/>
    <w:rsid w:val="1D873FA0"/>
    <w:rsid w:val="1D8A53FC"/>
    <w:rsid w:val="1D8B1228"/>
    <w:rsid w:val="1D8B159A"/>
    <w:rsid w:val="1D8C1492"/>
    <w:rsid w:val="1D8D4EF1"/>
    <w:rsid w:val="1D8D7B5B"/>
    <w:rsid w:val="1D8E5D34"/>
    <w:rsid w:val="1D9073F6"/>
    <w:rsid w:val="1D91625C"/>
    <w:rsid w:val="1D917F5A"/>
    <w:rsid w:val="1D927C44"/>
    <w:rsid w:val="1D945ACE"/>
    <w:rsid w:val="1D950234"/>
    <w:rsid w:val="1D950CCE"/>
    <w:rsid w:val="1D957169"/>
    <w:rsid w:val="1D965BD4"/>
    <w:rsid w:val="1D98386B"/>
    <w:rsid w:val="1D984B8F"/>
    <w:rsid w:val="1D986292"/>
    <w:rsid w:val="1D9B3E57"/>
    <w:rsid w:val="1D9B5C22"/>
    <w:rsid w:val="1D9B64F1"/>
    <w:rsid w:val="1D9D094E"/>
    <w:rsid w:val="1D9D2599"/>
    <w:rsid w:val="1D9E01A3"/>
    <w:rsid w:val="1D9F57F0"/>
    <w:rsid w:val="1DA17B72"/>
    <w:rsid w:val="1DA251FD"/>
    <w:rsid w:val="1DA26707"/>
    <w:rsid w:val="1DA340DD"/>
    <w:rsid w:val="1DA654AE"/>
    <w:rsid w:val="1DA925C7"/>
    <w:rsid w:val="1DAA0B7C"/>
    <w:rsid w:val="1DAA73A5"/>
    <w:rsid w:val="1DAD464F"/>
    <w:rsid w:val="1DAE2410"/>
    <w:rsid w:val="1DAF0C80"/>
    <w:rsid w:val="1DB11A02"/>
    <w:rsid w:val="1DB243E7"/>
    <w:rsid w:val="1DB812E0"/>
    <w:rsid w:val="1DB935C3"/>
    <w:rsid w:val="1DB97975"/>
    <w:rsid w:val="1DBC7311"/>
    <w:rsid w:val="1DBD573F"/>
    <w:rsid w:val="1DBD614C"/>
    <w:rsid w:val="1DBE5516"/>
    <w:rsid w:val="1DC17552"/>
    <w:rsid w:val="1DC21232"/>
    <w:rsid w:val="1DC271AC"/>
    <w:rsid w:val="1DC30A02"/>
    <w:rsid w:val="1DC30A2C"/>
    <w:rsid w:val="1DC55B75"/>
    <w:rsid w:val="1DC84062"/>
    <w:rsid w:val="1DC945C1"/>
    <w:rsid w:val="1DC975BB"/>
    <w:rsid w:val="1DCB1E00"/>
    <w:rsid w:val="1DCC333C"/>
    <w:rsid w:val="1DCE4441"/>
    <w:rsid w:val="1DD1698F"/>
    <w:rsid w:val="1DD2011B"/>
    <w:rsid w:val="1DD33A9B"/>
    <w:rsid w:val="1DD37B6C"/>
    <w:rsid w:val="1DD45E4E"/>
    <w:rsid w:val="1DD54BDD"/>
    <w:rsid w:val="1DD57BAD"/>
    <w:rsid w:val="1DD60840"/>
    <w:rsid w:val="1DD72D74"/>
    <w:rsid w:val="1DD76D4A"/>
    <w:rsid w:val="1DDB4D0E"/>
    <w:rsid w:val="1DDC2C68"/>
    <w:rsid w:val="1DDC66DA"/>
    <w:rsid w:val="1DDD0CE6"/>
    <w:rsid w:val="1DDE7C77"/>
    <w:rsid w:val="1DDF31E5"/>
    <w:rsid w:val="1DE04342"/>
    <w:rsid w:val="1DE24667"/>
    <w:rsid w:val="1DE3053D"/>
    <w:rsid w:val="1DE434E1"/>
    <w:rsid w:val="1DE459D5"/>
    <w:rsid w:val="1DE56E53"/>
    <w:rsid w:val="1DE85C6B"/>
    <w:rsid w:val="1DE86D9F"/>
    <w:rsid w:val="1DE9485E"/>
    <w:rsid w:val="1DE96A16"/>
    <w:rsid w:val="1DED6177"/>
    <w:rsid w:val="1DEF1D2E"/>
    <w:rsid w:val="1DEF1EF1"/>
    <w:rsid w:val="1DF11676"/>
    <w:rsid w:val="1DF216AD"/>
    <w:rsid w:val="1DF42FFC"/>
    <w:rsid w:val="1DF61655"/>
    <w:rsid w:val="1DF66899"/>
    <w:rsid w:val="1DF66C05"/>
    <w:rsid w:val="1DF82692"/>
    <w:rsid w:val="1DF83C69"/>
    <w:rsid w:val="1DFB68A4"/>
    <w:rsid w:val="1DFD057B"/>
    <w:rsid w:val="1DFD62B9"/>
    <w:rsid w:val="1DFE6124"/>
    <w:rsid w:val="1DFF73FD"/>
    <w:rsid w:val="1E033EE9"/>
    <w:rsid w:val="1E056FBD"/>
    <w:rsid w:val="1E063252"/>
    <w:rsid w:val="1E0664F1"/>
    <w:rsid w:val="1E0776D4"/>
    <w:rsid w:val="1E0B3811"/>
    <w:rsid w:val="1E0D368F"/>
    <w:rsid w:val="1E0D7B63"/>
    <w:rsid w:val="1E0E79BB"/>
    <w:rsid w:val="1E10123C"/>
    <w:rsid w:val="1E102B3F"/>
    <w:rsid w:val="1E104309"/>
    <w:rsid w:val="1E111CA2"/>
    <w:rsid w:val="1E1157EC"/>
    <w:rsid w:val="1E143AE8"/>
    <w:rsid w:val="1E1606DF"/>
    <w:rsid w:val="1E1634C8"/>
    <w:rsid w:val="1E1B375F"/>
    <w:rsid w:val="1E1B758F"/>
    <w:rsid w:val="1E1C6785"/>
    <w:rsid w:val="1E1D650F"/>
    <w:rsid w:val="1E1D6A3C"/>
    <w:rsid w:val="1E1E12A9"/>
    <w:rsid w:val="1E1E4AC1"/>
    <w:rsid w:val="1E1E7255"/>
    <w:rsid w:val="1E1F3122"/>
    <w:rsid w:val="1E1F4F2D"/>
    <w:rsid w:val="1E270D07"/>
    <w:rsid w:val="1E2733FD"/>
    <w:rsid w:val="1E292B0A"/>
    <w:rsid w:val="1E2A6956"/>
    <w:rsid w:val="1E2A701B"/>
    <w:rsid w:val="1E2B1114"/>
    <w:rsid w:val="1E2C34A4"/>
    <w:rsid w:val="1E2D00E8"/>
    <w:rsid w:val="1E2F6661"/>
    <w:rsid w:val="1E313674"/>
    <w:rsid w:val="1E330E8E"/>
    <w:rsid w:val="1E341C08"/>
    <w:rsid w:val="1E36036E"/>
    <w:rsid w:val="1E3612A6"/>
    <w:rsid w:val="1E37200E"/>
    <w:rsid w:val="1E3755ED"/>
    <w:rsid w:val="1E3B4A9E"/>
    <w:rsid w:val="1E3C189E"/>
    <w:rsid w:val="1E3D0794"/>
    <w:rsid w:val="1E3D6155"/>
    <w:rsid w:val="1E3E537D"/>
    <w:rsid w:val="1E3E6D47"/>
    <w:rsid w:val="1E3F55C1"/>
    <w:rsid w:val="1E401EF7"/>
    <w:rsid w:val="1E431697"/>
    <w:rsid w:val="1E440985"/>
    <w:rsid w:val="1E453426"/>
    <w:rsid w:val="1E463AB7"/>
    <w:rsid w:val="1E470832"/>
    <w:rsid w:val="1E4760F4"/>
    <w:rsid w:val="1E491DEF"/>
    <w:rsid w:val="1E492014"/>
    <w:rsid w:val="1E493C60"/>
    <w:rsid w:val="1E494294"/>
    <w:rsid w:val="1E4B3165"/>
    <w:rsid w:val="1E4B5932"/>
    <w:rsid w:val="1E4D2785"/>
    <w:rsid w:val="1E4E42A3"/>
    <w:rsid w:val="1E4E5DD7"/>
    <w:rsid w:val="1E4E6171"/>
    <w:rsid w:val="1E4E7EB1"/>
    <w:rsid w:val="1E502DD8"/>
    <w:rsid w:val="1E506E0E"/>
    <w:rsid w:val="1E51206F"/>
    <w:rsid w:val="1E515239"/>
    <w:rsid w:val="1E5215B0"/>
    <w:rsid w:val="1E52523A"/>
    <w:rsid w:val="1E534635"/>
    <w:rsid w:val="1E544ECB"/>
    <w:rsid w:val="1E5471C7"/>
    <w:rsid w:val="1E552F80"/>
    <w:rsid w:val="1E553DAD"/>
    <w:rsid w:val="1E55577A"/>
    <w:rsid w:val="1E564E43"/>
    <w:rsid w:val="1E573BF6"/>
    <w:rsid w:val="1E582392"/>
    <w:rsid w:val="1E5A1259"/>
    <w:rsid w:val="1E5C1057"/>
    <w:rsid w:val="1E5C16F0"/>
    <w:rsid w:val="1E5C648E"/>
    <w:rsid w:val="1E5D3620"/>
    <w:rsid w:val="1E5E324E"/>
    <w:rsid w:val="1E5F10E1"/>
    <w:rsid w:val="1E5F1EE1"/>
    <w:rsid w:val="1E5F6EB3"/>
    <w:rsid w:val="1E606DF8"/>
    <w:rsid w:val="1E610F7D"/>
    <w:rsid w:val="1E630714"/>
    <w:rsid w:val="1E6313EF"/>
    <w:rsid w:val="1E634519"/>
    <w:rsid w:val="1E644CC5"/>
    <w:rsid w:val="1E6715EB"/>
    <w:rsid w:val="1E672964"/>
    <w:rsid w:val="1E686A8D"/>
    <w:rsid w:val="1E69390C"/>
    <w:rsid w:val="1E6B6579"/>
    <w:rsid w:val="1E6C2514"/>
    <w:rsid w:val="1E6D2051"/>
    <w:rsid w:val="1E6F412C"/>
    <w:rsid w:val="1E6F6FFB"/>
    <w:rsid w:val="1E6F7325"/>
    <w:rsid w:val="1E70657E"/>
    <w:rsid w:val="1E711B2C"/>
    <w:rsid w:val="1E715AA5"/>
    <w:rsid w:val="1E744ED5"/>
    <w:rsid w:val="1E7663B6"/>
    <w:rsid w:val="1E7746AE"/>
    <w:rsid w:val="1E7A0B48"/>
    <w:rsid w:val="1E7C4669"/>
    <w:rsid w:val="1E7E28CF"/>
    <w:rsid w:val="1E7E3617"/>
    <w:rsid w:val="1E7E7F3A"/>
    <w:rsid w:val="1E824804"/>
    <w:rsid w:val="1E826ED2"/>
    <w:rsid w:val="1E830E20"/>
    <w:rsid w:val="1E862418"/>
    <w:rsid w:val="1E8646BC"/>
    <w:rsid w:val="1E87471E"/>
    <w:rsid w:val="1E881633"/>
    <w:rsid w:val="1E8A0E6E"/>
    <w:rsid w:val="1E8B099D"/>
    <w:rsid w:val="1E8B45C1"/>
    <w:rsid w:val="1E8B496F"/>
    <w:rsid w:val="1E8C219C"/>
    <w:rsid w:val="1E8C4654"/>
    <w:rsid w:val="1E901DD9"/>
    <w:rsid w:val="1E923E3A"/>
    <w:rsid w:val="1E936D18"/>
    <w:rsid w:val="1E943F73"/>
    <w:rsid w:val="1E952FEC"/>
    <w:rsid w:val="1E956214"/>
    <w:rsid w:val="1E976F88"/>
    <w:rsid w:val="1E9C23BD"/>
    <w:rsid w:val="1E9E4F92"/>
    <w:rsid w:val="1E9F1B47"/>
    <w:rsid w:val="1E9F471C"/>
    <w:rsid w:val="1EA00B55"/>
    <w:rsid w:val="1EA041BF"/>
    <w:rsid w:val="1EA0585F"/>
    <w:rsid w:val="1EA1732D"/>
    <w:rsid w:val="1EA17C16"/>
    <w:rsid w:val="1EA338B9"/>
    <w:rsid w:val="1EA370E2"/>
    <w:rsid w:val="1EA54ACC"/>
    <w:rsid w:val="1EA56C9B"/>
    <w:rsid w:val="1EA84F3D"/>
    <w:rsid w:val="1EA938B4"/>
    <w:rsid w:val="1EAB6852"/>
    <w:rsid w:val="1EAC2599"/>
    <w:rsid w:val="1EAD286E"/>
    <w:rsid w:val="1EAD5DEE"/>
    <w:rsid w:val="1EAE3B44"/>
    <w:rsid w:val="1EAE4754"/>
    <w:rsid w:val="1EAE5B99"/>
    <w:rsid w:val="1EAE7D38"/>
    <w:rsid w:val="1EAF2E8C"/>
    <w:rsid w:val="1EB23054"/>
    <w:rsid w:val="1EB432C5"/>
    <w:rsid w:val="1EB47CC0"/>
    <w:rsid w:val="1EB56C47"/>
    <w:rsid w:val="1EB6652B"/>
    <w:rsid w:val="1EB82FEC"/>
    <w:rsid w:val="1EBA6D1B"/>
    <w:rsid w:val="1EBB61F5"/>
    <w:rsid w:val="1EBC7893"/>
    <w:rsid w:val="1EBD6642"/>
    <w:rsid w:val="1EBE2BED"/>
    <w:rsid w:val="1EBE3814"/>
    <w:rsid w:val="1EBE639F"/>
    <w:rsid w:val="1EBF70FB"/>
    <w:rsid w:val="1EC117EA"/>
    <w:rsid w:val="1EC239FE"/>
    <w:rsid w:val="1EC23E0E"/>
    <w:rsid w:val="1EC244D8"/>
    <w:rsid w:val="1EC454AA"/>
    <w:rsid w:val="1EC57BF3"/>
    <w:rsid w:val="1EC57C93"/>
    <w:rsid w:val="1EC67942"/>
    <w:rsid w:val="1EC72BC2"/>
    <w:rsid w:val="1EC730AF"/>
    <w:rsid w:val="1EC82A16"/>
    <w:rsid w:val="1EC86649"/>
    <w:rsid w:val="1ECA779F"/>
    <w:rsid w:val="1ECC2A3C"/>
    <w:rsid w:val="1ECD493F"/>
    <w:rsid w:val="1ECE0E8A"/>
    <w:rsid w:val="1ECF1A57"/>
    <w:rsid w:val="1ED00265"/>
    <w:rsid w:val="1ED13300"/>
    <w:rsid w:val="1ED26851"/>
    <w:rsid w:val="1ED55E16"/>
    <w:rsid w:val="1ED56D85"/>
    <w:rsid w:val="1ED57E57"/>
    <w:rsid w:val="1ED82D32"/>
    <w:rsid w:val="1ED83203"/>
    <w:rsid w:val="1ED85081"/>
    <w:rsid w:val="1ED86CAA"/>
    <w:rsid w:val="1EDB4C8F"/>
    <w:rsid w:val="1EDC61B2"/>
    <w:rsid w:val="1EDC780E"/>
    <w:rsid w:val="1EDC786A"/>
    <w:rsid w:val="1EDE401D"/>
    <w:rsid w:val="1EE0418A"/>
    <w:rsid w:val="1EE07775"/>
    <w:rsid w:val="1EE14683"/>
    <w:rsid w:val="1EE206DA"/>
    <w:rsid w:val="1EE63B69"/>
    <w:rsid w:val="1EE67240"/>
    <w:rsid w:val="1EE719FF"/>
    <w:rsid w:val="1EE83CF6"/>
    <w:rsid w:val="1EEA4342"/>
    <w:rsid w:val="1EF105A4"/>
    <w:rsid w:val="1EF407CA"/>
    <w:rsid w:val="1EF51799"/>
    <w:rsid w:val="1EF538E3"/>
    <w:rsid w:val="1EF541A8"/>
    <w:rsid w:val="1EF65480"/>
    <w:rsid w:val="1EF6570B"/>
    <w:rsid w:val="1EF83402"/>
    <w:rsid w:val="1EF85487"/>
    <w:rsid w:val="1EF95DD9"/>
    <w:rsid w:val="1EF96560"/>
    <w:rsid w:val="1EF97B3C"/>
    <w:rsid w:val="1EFD3FF0"/>
    <w:rsid w:val="1EFD5BC1"/>
    <w:rsid w:val="1EFE1BF9"/>
    <w:rsid w:val="1EFF7D3F"/>
    <w:rsid w:val="1F0017B0"/>
    <w:rsid w:val="1F005DC7"/>
    <w:rsid w:val="1F012D03"/>
    <w:rsid w:val="1F013A2E"/>
    <w:rsid w:val="1F016FB2"/>
    <w:rsid w:val="1F0220DC"/>
    <w:rsid w:val="1F037055"/>
    <w:rsid w:val="1F040E6B"/>
    <w:rsid w:val="1F0431C1"/>
    <w:rsid w:val="1F045F1C"/>
    <w:rsid w:val="1F0538C2"/>
    <w:rsid w:val="1F0737E8"/>
    <w:rsid w:val="1F073B05"/>
    <w:rsid w:val="1F075126"/>
    <w:rsid w:val="1F077D26"/>
    <w:rsid w:val="1F0823E7"/>
    <w:rsid w:val="1F096017"/>
    <w:rsid w:val="1F0E1E99"/>
    <w:rsid w:val="1F0E23D2"/>
    <w:rsid w:val="1F114864"/>
    <w:rsid w:val="1F1266D0"/>
    <w:rsid w:val="1F127BDA"/>
    <w:rsid w:val="1F136601"/>
    <w:rsid w:val="1F137BC7"/>
    <w:rsid w:val="1F157323"/>
    <w:rsid w:val="1F175496"/>
    <w:rsid w:val="1F1A5532"/>
    <w:rsid w:val="1F1C1C47"/>
    <w:rsid w:val="1F1C5478"/>
    <w:rsid w:val="1F1D31FB"/>
    <w:rsid w:val="1F1D680C"/>
    <w:rsid w:val="1F1D68B5"/>
    <w:rsid w:val="1F1F0160"/>
    <w:rsid w:val="1F207CE9"/>
    <w:rsid w:val="1F21462C"/>
    <w:rsid w:val="1F214C43"/>
    <w:rsid w:val="1F225A86"/>
    <w:rsid w:val="1F230FCC"/>
    <w:rsid w:val="1F234D81"/>
    <w:rsid w:val="1F2352BA"/>
    <w:rsid w:val="1F2401A5"/>
    <w:rsid w:val="1F251A99"/>
    <w:rsid w:val="1F257988"/>
    <w:rsid w:val="1F266C27"/>
    <w:rsid w:val="1F26752C"/>
    <w:rsid w:val="1F2679C3"/>
    <w:rsid w:val="1F29442A"/>
    <w:rsid w:val="1F296678"/>
    <w:rsid w:val="1F2B2B32"/>
    <w:rsid w:val="1F2B5BBA"/>
    <w:rsid w:val="1F2C067F"/>
    <w:rsid w:val="1F2E5FE6"/>
    <w:rsid w:val="1F331DCC"/>
    <w:rsid w:val="1F3466D3"/>
    <w:rsid w:val="1F34782C"/>
    <w:rsid w:val="1F347884"/>
    <w:rsid w:val="1F375A17"/>
    <w:rsid w:val="1F376111"/>
    <w:rsid w:val="1F383563"/>
    <w:rsid w:val="1F3946AB"/>
    <w:rsid w:val="1F3A2835"/>
    <w:rsid w:val="1F3B3A14"/>
    <w:rsid w:val="1F3C7D68"/>
    <w:rsid w:val="1F3D0DE6"/>
    <w:rsid w:val="1F3E15DF"/>
    <w:rsid w:val="1F3E3C61"/>
    <w:rsid w:val="1F3E6068"/>
    <w:rsid w:val="1F40583D"/>
    <w:rsid w:val="1F4348BB"/>
    <w:rsid w:val="1F47483C"/>
    <w:rsid w:val="1F4946BB"/>
    <w:rsid w:val="1F497F16"/>
    <w:rsid w:val="1F4A1F8D"/>
    <w:rsid w:val="1F4A20EE"/>
    <w:rsid w:val="1F4E5E98"/>
    <w:rsid w:val="1F50704D"/>
    <w:rsid w:val="1F522464"/>
    <w:rsid w:val="1F525E51"/>
    <w:rsid w:val="1F540CD0"/>
    <w:rsid w:val="1F54786D"/>
    <w:rsid w:val="1F55153F"/>
    <w:rsid w:val="1F5662DA"/>
    <w:rsid w:val="1F58136C"/>
    <w:rsid w:val="1F584E16"/>
    <w:rsid w:val="1F5B641F"/>
    <w:rsid w:val="1F5F38AB"/>
    <w:rsid w:val="1F6241C9"/>
    <w:rsid w:val="1F630193"/>
    <w:rsid w:val="1F634453"/>
    <w:rsid w:val="1F64706F"/>
    <w:rsid w:val="1F657464"/>
    <w:rsid w:val="1F660F93"/>
    <w:rsid w:val="1F663350"/>
    <w:rsid w:val="1F6705EC"/>
    <w:rsid w:val="1F671B87"/>
    <w:rsid w:val="1F674ACC"/>
    <w:rsid w:val="1F680B56"/>
    <w:rsid w:val="1F681349"/>
    <w:rsid w:val="1F68508A"/>
    <w:rsid w:val="1F6D39BA"/>
    <w:rsid w:val="1F6F1ECE"/>
    <w:rsid w:val="1F6F66A2"/>
    <w:rsid w:val="1F7006D6"/>
    <w:rsid w:val="1F707FB9"/>
    <w:rsid w:val="1F710811"/>
    <w:rsid w:val="1F712A53"/>
    <w:rsid w:val="1F73525D"/>
    <w:rsid w:val="1F740BFC"/>
    <w:rsid w:val="1F745A84"/>
    <w:rsid w:val="1F746779"/>
    <w:rsid w:val="1F75287C"/>
    <w:rsid w:val="1F7623C3"/>
    <w:rsid w:val="1F785329"/>
    <w:rsid w:val="1F7A2058"/>
    <w:rsid w:val="1F7B05E8"/>
    <w:rsid w:val="1F7B3E79"/>
    <w:rsid w:val="1F7B6B38"/>
    <w:rsid w:val="1F7C5A69"/>
    <w:rsid w:val="1F7E1F57"/>
    <w:rsid w:val="1F7E6229"/>
    <w:rsid w:val="1F7F788C"/>
    <w:rsid w:val="1F800D9A"/>
    <w:rsid w:val="1F82790E"/>
    <w:rsid w:val="1F833E10"/>
    <w:rsid w:val="1F840675"/>
    <w:rsid w:val="1F865A74"/>
    <w:rsid w:val="1F89124E"/>
    <w:rsid w:val="1F8B2041"/>
    <w:rsid w:val="1F8B57AD"/>
    <w:rsid w:val="1F8B6D4E"/>
    <w:rsid w:val="1F8C11CE"/>
    <w:rsid w:val="1F8C2749"/>
    <w:rsid w:val="1F8C78D4"/>
    <w:rsid w:val="1F8D1832"/>
    <w:rsid w:val="1F8E2B08"/>
    <w:rsid w:val="1F8F18A7"/>
    <w:rsid w:val="1F8F3994"/>
    <w:rsid w:val="1F903E2C"/>
    <w:rsid w:val="1F903F89"/>
    <w:rsid w:val="1F905490"/>
    <w:rsid w:val="1F915EA1"/>
    <w:rsid w:val="1F91651F"/>
    <w:rsid w:val="1F942B91"/>
    <w:rsid w:val="1F9531F6"/>
    <w:rsid w:val="1F981B8A"/>
    <w:rsid w:val="1F9E04FE"/>
    <w:rsid w:val="1F9E4772"/>
    <w:rsid w:val="1F9E5103"/>
    <w:rsid w:val="1FA11994"/>
    <w:rsid w:val="1FA200FC"/>
    <w:rsid w:val="1FA313C4"/>
    <w:rsid w:val="1FA36562"/>
    <w:rsid w:val="1FA43FD3"/>
    <w:rsid w:val="1FA504B8"/>
    <w:rsid w:val="1FA50AEC"/>
    <w:rsid w:val="1FA51418"/>
    <w:rsid w:val="1FA63565"/>
    <w:rsid w:val="1FA72591"/>
    <w:rsid w:val="1FA77454"/>
    <w:rsid w:val="1FA81F89"/>
    <w:rsid w:val="1FAB3102"/>
    <w:rsid w:val="1FAB7D45"/>
    <w:rsid w:val="1FAD5F85"/>
    <w:rsid w:val="1FAE1A26"/>
    <w:rsid w:val="1FB0042F"/>
    <w:rsid w:val="1FB14305"/>
    <w:rsid w:val="1FB16EAF"/>
    <w:rsid w:val="1FB2177D"/>
    <w:rsid w:val="1FB2473E"/>
    <w:rsid w:val="1FB44CA1"/>
    <w:rsid w:val="1FB54FA6"/>
    <w:rsid w:val="1FB645F7"/>
    <w:rsid w:val="1FB90BDA"/>
    <w:rsid w:val="1FB96A50"/>
    <w:rsid w:val="1FBA2496"/>
    <w:rsid w:val="1FBA370D"/>
    <w:rsid w:val="1FBC6EDD"/>
    <w:rsid w:val="1FBD3EDD"/>
    <w:rsid w:val="1FBD4EF5"/>
    <w:rsid w:val="1FBE08B7"/>
    <w:rsid w:val="1FBE1908"/>
    <w:rsid w:val="1FC05A85"/>
    <w:rsid w:val="1FC07E7B"/>
    <w:rsid w:val="1FC12116"/>
    <w:rsid w:val="1FC60D4A"/>
    <w:rsid w:val="1FC636B2"/>
    <w:rsid w:val="1FC76DCC"/>
    <w:rsid w:val="1FC831C2"/>
    <w:rsid w:val="1FC8464F"/>
    <w:rsid w:val="1FC968ED"/>
    <w:rsid w:val="1FCA071F"/>
    <w:rsid w:val="1FCA6D76"/>
    <w:rsid w:val="1FCB0669"/>
    <w:rsid w:val="1FCB1916"/>
    <w:rsid w:val="1FCB7EAD"/>
    <w:rsid w:val="1FCE4BD4"/>
    <w:rsid w:val="1FCE69BE"/>
    <w:rsid w:val="1FCF0DA9"/>
    <w:rsid w:val="1FCF223C"/>
    <w:rsid w:val="1FCF735A"/>
    <w:rsid w:val="1FD121F1"/>
    <w:rsid w:val="1FD3464B"/>
    <w:rsid w:val="1FD414C2"/>
    <w:rsid w:val="1FD42A87"/>
    <w:rsid w:val="1FD46043"/>
    <w:rsid w:val="1FD556D9"/>
    <w:rsid w:val="1FD66E8D"/>
    <w:rsid w:val="1FD70B83"/>
    <w:rsid w:val="1FD7500C"/>
    <w:rsid w:val="1FD9098B"/>
    <w:rsid w:val="1FD940C7"/>
    <w:rsid w:val="1FD946B5"/>
    <w:rsid w:val="1FDA0DCC"/>
    <w:rsid w:val="1FDB0886"/>
    <w:rsid w:val="1FDB0E3B"/>
    <w:rsid w:val="1FDB4BF9"/>
    <w:rsid w:val="1FDC5E66"/>
    <w:rsid w:val="1FDD1CA8"/>
    <w:rsid w:val="1FDE060F"/>
    <w:rsid w:val="1FDE3001"/>
    <w:rsid w:val="1FDE39D5"/>
    <w:rsid w:val="1FDE5081"/>
    <w:rsid w:val="1FDF4B7C"/>
    <w:rsid w:val="1FDF7AF9"/>
    <w:rsid w:val="1FE054D2"/>
    <w:rsid w:val="1FE20A6F"/>
    <w:rsid w:val="1FE22775"/>
    <w:rsid w:val="1FE33AE1"/>
    <w:rsid w:val="1FE36381"/>
    <w:rsid w:val="1FE44A31"/>
    <w:rsid w:val="1FE61042"/>
    <w:rsid w:val="1FE7176A"/>
    <w:rsid w:val="1FE81D6E"/>
    <w:rsid w:val="1FE87815"/>
    <w:rsid w:val="1FE91910"/>
    <w:rsid w:val="1FEA3D54"/>
    <w:rsid w:val="1FEA5FCB"/>
    <w:rsid w:val="1FEB5E3B"/>
    <w:rsid w:val="1FEF4C9C"/>
    <w:rsid w:val="1FF04579"/>
    <w:rsid w:val="1FF12634"/>
    <w:rsid w:val="1FF2298B"/>
    <w:rsid w:val="1FF25B65"/>
    <w:rsid w:val="1FF3283F"/>
    <w:rsid w:val="1FF40572"/>
    <w:rsid w:val="1FF42320"/>
    <w:rsid w:val="1FF54A04"/>
    <w:rsid w:val="1FF71438"/>
    <w:rsid w:val="1FF82A6B"/>
    <w:rsid w:val="1FF85CFF"/>
    <w:rsid w:val="1FF864D9"/>
    <w:rsid w:val="1FFB425D"/>
    <w:rsid w:val="1FFB687A"/>
    <w:rsid w:val="1FFC6513"/>
    <w:rsid w:val="1FFD4304"/>
    <w:rsid w:val="1FFD6DFE"/>
    <w:rsid w:val="1FFE1B44"/>
    <w:rsid w:val="1FFF1CBD"/>
    <w:rsid w:val="1FFF6E6B"/>
    <w:rsid w:val="20025412"/>
    <w:rsid w:val="20035DBF"/>
    <w:rsid w:val="20053F1B"/>
    <w:rsid w:val="20055B15"/>
    <w:rsid w:val="200561A5"/>
    <w:rsid w:val="20061CDE"/>
    <w:rsid w:val="20063DDF"/>
    <w:rsid w:val="20083624"/>
    <w:rsid w:val="20083F2C"/>
    <w:rsid w:val="20087641"/>
    <w:rsid w:val="2009654E"/>
    <w:rsid w:val="200A18FF"/>
    <w:rsid w:val="200B311A"/>
    <w:rsid w:val="200E35D0"/>
    <w:rsid w:val="20121081"/>
    <w:rsid w:val="20134A41"/>
    <w:rsid w:val="20135BFC"/>
    <w:rsid w:val="20136AFE"/>
    <w:rsid w:val="20137051"/>
    <w:rsid w:val="201471AD"/>
    <w:rsid w:val="20151F0D"/>
    <w:rsid w:val="201553E9"/>
    <w:rsid w:val="20162CE8"/>
    <w:rsid w:val="2018232C"/>
    <w:rsid w:val="20193123"/>
    <w:rsid w:val="201A3A21"/>
    <w:rsid w:val="201A472E"/>
    <w:rsid w:val="201B4DCC"/>
    <w:rsid w:val="201C1982"/>
    <w:rsid w:val="201D4E3D"/>
    <w:rsid w:val="201E5110"/>
    <w:rsid w:val="201E7CCB"/>
    <w:rsid w:val="201F3CA6"/>
    <w:rsid w:val="20211AE6"/>
    <w:rsid w:val="20237E68"/>
    <w:rsid w:val="20253BF2"/>
    <w:rsid w:val="20254A93"/>
    <w:rsid w:val="20255C1C"/>
    <w:rsid w:val="202617C3"/>
    <w:rsid w:val="2028585E"/>
    <w:rsid w:val="202A042E"/>
    <w:rsid w:val="202A27DC"/>
    <w:rsid w:val="202B5F85"/>
    <w:rsid w:val="202C661F"/>
    <w:rsid w:val="202D036E"/>
    <w:rsid w:val="202D30B6"/>
    <w:rsid w:val="202E15C4"/>
    <w:rsid w:val="202E5CCC"/>
    <w:rsid w:val="202E5CD8"/>
    <w:rsid w:val="202E6A7D"/>
    <w:rsid w:val="202F2538"/>
    <w:rsid w:val="20303C91"/>
    <w:rsid w:val="20321654"/>
    <w:rsid w:val="20324273"/>
    <w:rsid w:val="20351801"/>
    <w:rsid w:val="20357E15"/>
    <w:rsid w:val="20360CA1"/>
    <w:rsid w:val="203857E4"/>
    <w:rsid w:val="20387489"/>
    <w:rsid w:val="20391BB1"/>
    <w:rsid w:val="203A4D33"/>
    <w:rsid w:val="203C054C"/>
    <w:rsid w:val="203C2172"/>
    <w:rsid w:val="204041E5"/>
    <w:rsid w:val="20410D51"/>
    <w:rsid w:val="20416895"/>
    <w:rsid w:val="20427CF5"/>
    <w:rsid w:val="2043016D"/>
    <w:rsid w:val="204336EC"/>
    <w:rsid w:val="20445CD9"/>
    <w:rsid w:val="20460B57"/>
    <w:rsid w:val="20467900"/>
    <w:rsid w:val="204819B0"/>
    <w:rsid w:val="20493ECC"/>
    <w:rsid w:val="204A4A18"/>
    <w:rsid w:val="204B63AB"/>
    <w:rsid w:val="204E0DEC"/>
    <w:rsid w:val="204E4152"/>
    <w:rsid w:val="204F3D8E"/>
    <w:rsid w:val="2050170B"/>
    <w:rsid w:val="20523912"/>
    <w:rsid w:val="2054008E"/>
    <w:rsid w:val="20545300"/>
    <w:rsid w:val="205462C6"/>
    <w:rsid w:val="2055071A"/>
    <w:rsid w:val="205556C4"/>
    <w:rsid w:val="20585754"/>
    <w:rsid w:val="20592DB6"/>
    <w:rsid w:val="205A34F7"/>
    <w:rsid w:val="205B1755"/>
    <w:rsid w:val="205B22E2"/>
    <w:rsid w:val="205B4A47"/>
    <w:rsid w:val="205E001C"/>
    <w:rsid w:val="205F296D"/>
    <w:rsid w:val="20611930"/>
    <w:rsid w:val="20622AF9"/>
    <w:rsid w:val="2062745D"/>
    <w:rsid w:val="20635160"/>
    <w:rsid w:val="206450B5"/>
    <w:rsid w:val="20646EEA"/>
    <w:rsid w:val="20651DFF"/>
    <w:rsid w:val="20661555"/>
    <w:rsid w:val="206651B8"/>
    <w:rsid w:val="206715D0"/>
    <w:rsid w:val="206809F5"/>
    <w:rsid w:val="20682320"/>
    <w:rsid w:val="206911DF"/>
    <w:rsid w:val="20696D7A"/>
    <w:rsid w:val="206A2490"/>
    <w:rsid w:val="206B09C9"/>
    <w:rsid w:val="206E0A6B"/>
    <w:rsid w:val="206E4881"/>
    <w:rsid w:val="206E4B7D"/>
    <w:rsid w:val="206F7B66"/>
    <w:rsid w:val="20704112"/>
    <w:rsid w:val="2070727F"/>
    <w:rsid w:val="20714BAF"/>
    <w:rsid w:val="207159F9"/>
    <w:rsid w:val="20722AE5"/>
    <w:rsid w:val="207268D9"/>
    <w:rsid w:val="20731DF1"/>
    <w:rsid w:val="20733EA2"/>
    <w:rsid w:val="20741A0E"/>
    <w:rsid w:val="20746E7D"/>
    <w:rsid w:val="207501E8"/>
    <w:rsid w:val="20753D13"/>
    <w:rsid w:val="207614BA"/>
    <w:rsid w:val="20767DFA"/>
    <w:rsid w:val="207969EE"/>
    <w:rsid w:val="207A1A3F"/>
    <w:rsid w:val="207A3D6A"/>
    <w:rsid w:val="207A5AAC"/>
    <w:rsid w:val="207B1777"/>
    <w:rsid w:val="207C1970"/>
    <w:rsid w:val="208419AF"/>
    <w:rsid w:val="20860B36"/>
    <w:rsid w:val="20862706"/>
    <w:rsid w:val="20896BEC"/>
    <w:rsid w:val="208F6FB4"/>
    <w:rsid w:val="20925B72"/>
    <w:rsid w:val="209375AF"/>
    <w:rsid w:val="209411B7"/>
    <w:rsid w:val="209625F6"/>
    <w:rsid w:val="20964764"/>
    <w:rsid w:val="20971F00"/>
    <w:rsid w:val="209814F7"/>
    <w:rsid w:val="20983FA1"/>
    <w:rsid w:val="20994DD1"/>
    <w:rsid w:val="209A5D01"/>
    <w:rsid w:val="209C16F8"/>
    <w:rsid w:val="209D312D"/>
    <w:rsid w:val="209D41E4"/>
    <w:rsid w:val="209E4E3A"/>
    <w:rsid w:val="209F66CD"/>
    <w:rsid w:val="20A029A7"/>
    <w:rsid w:val="20A1099E"/>
    <w:rsid w:val="20A17D2C"/>
    <w:rsid w:val="20A40057"/>
    <w:rsid w:val="20A52159"/>
    <w:rsid w:val="20A5330F"/>
    <w:rsid w:val="20A57B54"/>
    <w:rsid w:val="20A66979"/>
    <w:rsid w:val="20A709C0"/>
    <w:rsid w:val="20A807A4"/>
    <w:rsid w:val="20A86D8C"/>
    <w:rsid w:val="20A87705"/>
    <w:rsid w:val="20A93CD9"/>
    <w:rsid w:val="20A974D0"/>
    <w:rsid w:val="20AB0DEC"/>
    <w:rsid w:val="20AC442A"/>
    <w:rsid w:val="20AD2F2C"/>
    <w:rsid w:val="20AD5F4E"/>
    <w:rsid w:val="20AE10AC"/>
    <w:rsid w:val="20AF50E9"/>
    <w:rsid w:val="20AF610A"/>
    <w:rsid w:val="20AF6E9F"/>
    <w:rsid w:val="20B120D8"/>
    <w:rsid w:val="20B17875"/>
    <w:rsid w:val="20B22D69"/>
    <w:rsid w:val="20B37960"/>
    <w:rsid w:val="20B41289"/>
    <w:rsid w:val="20B57AE2"/>
    <w:rsid w:val="20B70606"/>
    <w:rsid w:val="20B72D69"/>
    <w:rsid w:val="20BB06F9"/>
    <w:rsid w:val="20BC4F46"/>
    <w:rsid w:val="20BE29C0"/>
    <w:rsid w:val="20BE435C"/>
    <w:rsid w:val="20C02A1C"/>
    <w:rsid w:val="20C15318"/>
    <w:rsid w:val="20C1585E"/>
    <w:rsid w:val="20C20542"/>
    <w:rsid w:val="20C33721"/>
    <w:rsid w:val="20C348A6"/>
    <w:rsid w:val="20C515C2"/>
    <w:rsid w:val="20C5478E"/>
    <w:rsid w:val="20C65801"/>
    <w:rsid w:val="20C72DBC"/>
    <w:rsid w:val="20C74EA4"/>
    <w:rsid w:val="20C86AFE"/>
    <w:rsid w:val="20C977D3"/>
    <w:rsid w:val="20CC06A1"/>
    <w:rsid w:val="20CC1E4A"/>
    <w:rsid w:val="20CF6BB6"/>
    <w:rsid w:val="20D02C3D"/>
    <w:rsid w:val="20D05289"/>
    <w:rsid w:val="20D21B0B"/>
    <w:rsid w:val="20D30CBD"/>
    <w:rsid w:val="20D4361B"/>
    <w:rsid w:val="20D45551"/>
    <w:rsid w:val="20D523AA"/>
    <w:rsid w:val="20D66BEE"/>
    <w:rsid w:val="20D855A8"/>
    <w:rsid w:val="20D91303"/>
    <w:rsid w:val="20DA1DC3"/>
    <w:rsid w:val="20DB764B"/>
    <w:rsid w:val="20DC717E"/>
    <w:rsid w:val="20DD0337"/>
    <w:rsid w:val="20DD5240"/>
    <w:rsid w:val="20E00969"/>
    <w:rsid w:val="20E035CA"/>
    <w:rsid w:val="20E12EE1"/>
    <w:rsid w:val="20E1563F"/>
    <w:rsid w:val="20E348EC"/>
    <w:rsid w:val="20E44920"/>
    <w:rsid w:val="20E57E5C"/>
    <w:rsid w:val="20E763EB"/>
    <w:rsid w:val="20E76BF4"/>
    <w:rsid w:val="20E770E7"/>
    <w:rsid w:val="20E774A7"/>
    <w:rsid w:val="20E80C33"/>
    <w:rsid w:val="20E86DF4"/>
    <w:rsid w:val="20E91D0C"/>
    <w:rsid w:val="20EA321A"/>
    <w:rsid w:val="20ED1905"/>
    <w:rsid w:val="20ED1E2B"/>
    <w:rsid w:val="20ED2A24"/>
    <w:rsid w:val="20ED5057"/>
    <w:rsid w:val="20ED78FB"/>
    <w:rsid w:val="20EF7889"/>
    <w:rsid w:val="20F0623F"/>
    <w:rsid w:val="20F117E3"/>
    <w:rsid w:val="20F31C7A"/>
    <w:rsid w:val="20F330CE"/>
    <w:rsid w:val="20F35395"/>
    <w:rsid w:val="20F370B4"/>
    <w:rsid w:val="20F47D51"/>
    <w:rsid w:val="20F570C3"/>
    <w:rsid w:val="20F6468E"/>
    <w:rsid w:val="20F74B8F"/>
    <w:rsid w:val="20F9693B"/>
    <w:rsid w:val="20F97275"/>
    <w:rsid w:val="20FA33C4"/>
    <w:rsid w:val="20FC31AD"/>
    <w:rsid w:val="20FE0BB8"/>
    <w:rsid w:val="20FF2CD9"/>
    <w:rsid w:val="20FF6E75"/>
    <w:rsid w:val="21014957"/>
    <w:rsid w:val="210334B5"/>
    <w:rsid w:val="21050C2E"/>
    <w:rsid w:val="210571BD"/>
    <w:rsid w:val="21067F3F"/>
    <w:rsid w:val="21080586"/>
    <w:rsid w:val="210B0160"/>
    <w:rsid w:val="210B6EA4"/>
    <w:rsid w:val="210D13EF"/>
    <w:rsid w:val="210E27E6"/>
    <w:rsid w:val="210F0F57"/>
    <w:rsid w:val="21130637"/>
    <w:rsid w:val="2113336A"/>
    <w:rsid w:val="211372CC"/>
    <w:rsid w:val="21143823"/>
    <w:rsid w:val="21191776"/>
    <w:rsid w:val="21194D1B"/>
    <w:rsid w:val="211C4BAF"/>
    <w:rsid w:val="211D314A"/>
    <w:rsid w:val="211F331A"/>
    <w:rsid w:val="21205754"/>
    <w:rsid w:val="21217268"/>
    <w:rsid w:val="2122191D"/>
    <w:rsid w:val="2123057F"/>
    <w:rsid w:val="212354C3"/>
    <w:rsid w:val="212565D8"/>
    <w:rsid w:val="2126578D"/>
    <w:rsid w:val="21271956"/>
    <w:rsid w:val="21277166"/>
    <w:rsid w:val="212979C9"/>
    <w:rsid w:val="212A711B"/>
    <w:rsid w:val="212B25A0"/>
    <w:rsid w:val="212B2BD2"/>
    <w:rsid w:val="212B42D4"/>
    <w:rsid w:val="212C1D3B"/>
    <w:rsid w:val="212C1DBE"/>
    <w:rsid w:val="212C5D84"/>
    <w:rsid w:val="212F7089"/>
    <w:rsid w:val="213031D4"/>
    <w:rsid w:val="21312989"/>
    <w:rsid w:val="21316B3F"/>
    <w:rsid w:val="21317F53"/>
    <w:rsid w:val="21322C0C"/>
    <w:rsid w:val="2133042C"/>
    <w:rsid w:val="21345D91"/>
    <w:rsid w:val="21350578"/>
    <w:rsid w:val="21355F37"/>
    <w:rsid w:val="21360084"/>
    <w:rsid w:val="213673A7"/>
    <w:rsid w:val="21381527"/>
    <w:rsid w:val="21385144"/>
    <w:rsid w:val="213929BE"/>
    <w:rsid w:val="213938E7"/>
    <w:rsid w:val="21393DC4"/>
    <w:rsid w:val="213A2097"/>
    <w:rsid w:val="213A2CE0"/>
    <w:rsid w:val="213A42B3"/>
    <w:rsid w:val="213A5849"/>
    <w:rsid w:val="213B7064"/>
    <w:rsid w:val="213C1BC1"/>
    <w:rsid w:val="213C748C"/>
    <w:rsid w:val="213D144D"/>
    <w:rsid w:val="213E2D53"/>
    <w:rsid w:val="213E79C6"/>
    <w:rsid w:val="213F2FCD"/>
    <w:rsid w:val="21401C65"/>
    <w:rsid w:val="21421300"/>
    <w:rsid w:val="21423A61"/>
    <w:rsid w:val="214306D1"/>
    <w:rsid w:val="2143641E"/>
    <w:rsid w:val="21440A00"/>
    <w:rsid w:val="21447A46"/>
    <w:rsid w:val="21460DAB"/>
    <w:rsid w:val="21470280"/>
    <w:rsid w:val="21477FDE"/>
    <w:rsid w:val="21481AEC"/>
    <w:rsid w:val="214850DD"/>
    <w:rsid w:val="214867B0"/>
    <w:rsid w:val="21496D90"/>
    <w:rsid w:val="214A55BB"/>
    <w:rsid w:val="214C64D5"/>
    <w:rsid w:val="214E0742"/>
    <w:rsid w:val="214F03C5"/>
    <w:rsid w:val="215204DA"/>
    <w:rsid w:val="21531D87"/>
    <w:rsid w:val="21564006"/>
    <w:rsid w:val="21564B33"/>
    <w:rsid w:val="215718F8"/>
    <w:rsid w:val="21583133"/>
    <w:rsid w:val="215A2DA2"/>
    <w:rsid w:val="215C0188"/>
    <w:rsid w:val="215D4AD7"/>
    <w:rsid w:val="215E1E34"/>
    <w:rsid w:val="215E6508"/>
    <w:rsid w:val="216055FC"/>
    <w:rsid w:val="21631D85"/>
    <w:rsid w:val="21632589"/>
    <w:rsid w:val="216364AD"/>
    <w:rsid w:val="2164629D"/>
    <w:rsid w:val="216607B0"/>
    <w:rsid w:val="216709C4"/>
    <w:rsid w:val="216761AA"/>
    <w:rsid w:val="21676311"/>
    <w:rsid w:val="216A6D92"/>
    <w:rsid w:val="216B286B"/>
    <w:rsid w:val="216C1E70"/>
    <w:rsid w:val="216D1A8D"/>
    <w:rsid w:val="216D2429"/>
    <w:rsid w:val="216E1B47"/>
    <w:rsid w:val="216E2E9A"/>
    <w:rsid w:val="216E67E5"/>
    <w:rsid w:val="216F0048"/>
    <w:rsid w:val="216F193C"/>
    <w:rsid w:val="2170556C"/>
    <w:rsid w:val="217278F8"/>
    <w:rsid w:val="21755C79"/>
    <w:rsid w:val="217670B1"/>
    <w:rsid w:val="21771B7D"/>
    <w:rsid w:val="21773451"/>
    <w:rsid w:val="217C7D2E"/>
    <w:rsid w:val="217E5C12"/>
    <w:rsid w:val="21805248"/>
    <w:rsid w:val="21811C30"/>
    <w:rsid w:val="21813BE5"/>
    <w:rsid w:val="218362EB"/>
    <w:rsid w:val="21836A46"/>
    <w:rsid w:val="2185587F"/>
    <w:rsid w:val="2186447B"/>
    <w:rsid w:val="21884FB3"/>
    <w:rsid w:val="218A1357"/>
    <w:rsid w:val="218A5A4B"/>
    <w:rsid w:val="218B0474"/>
    <w:rsid w:val="218B20E3"/>
    <w:rsid w:val="218C6DC7"/>
    <w:rsid w:val="218E0668"/>
    <w:rsid w:val="218E1113"/>
    <w:rsid w:val="218E7C69"/>
    <w:rsid w:val="218F466F"/>
    <w:rsid w:val="21903E40"/>
    <w:rsid w:val="21911112"/>
    <w:rsid w:val="21921E28"/>
    <w:rsid w:val="21924BE0"/>
    <w:rsid w:val="219311E7"/>
    <w:rsid w:val="219A7E1C"/>
    <w:rsid w:val="219C1B01"/>
    <w:rsid w:val="219D0980"/>
    <w:rsid w:val="219D4BEA"/>
    <w:rsid w:val="219D59CD"/>
    <w:rsid w:val="219E49C0"/>
    <w:rsid w:val="219E7091"/>
    <w:rsid w:val="219F3341"/>
    <w:rsid w:val="219F452D"/>
    <w:rsid w:val="21A0460C"/>
    <w:rsid w:val="21A15112"/>
    <w:rsid w:val="21A26AA2"/>
    <w:rsid w:val="21A27FCA"/>
    <w:rsid w:val="21A301B4"/>
    <w:rsid w:val="21A82228"/>
    <w:rsid w:val="21A93270"/>
    <w:rsid w:val="21A970F4"/>
    <w:rsid w:val="21AB4398"/>
    <w:rsid w:val="21AC5E74"/>
    <w:rsid w:val="21AE3E3B"/>
    <w:rsid w:val="21AE5BA8"/>
    <w:rsid w:val="21AF1C21"/>
    <w:rsid w:val="21B053CF"/>
    <w:rsid w:val="21B205CA"/>
    <w:rsid w:val="21B217AE"/>
    <w:rsid w:val="21B24466"/>
    <w:rsid w:val="21B34071"/>
    <w:rsid w:val="21B34686"/>
    <w:rsid w:val="21B3770D"/>
    <w:rsid w:val="21B40026"/>
    <w:rsid w:val="21B52349"/>
    <w:rsid w:val="21B61818"/>
    <w:rsid w:val="21B657BC"/>
    <w:rsid w:val="21B74D81"/>
    <w:rsid w:val="21B801EA"/>
    <w:rsid w:val="21B82ECE"/>
    <w:rsid w:val="21B861EE"/>
    <w:rsid w:val="21B87BB5"/>
    <w:rsid w:val="21B91E56"/>
    <w:rsid w:val="21BB47D0"/>
    <w:rsid w:val="21BB5132"/>
    <w:rsid w:val="21BB77E9"/>
    <w:rsid w:val="21BD65A5"/>
    <w:rsid w:val="21BE0E51"/>
    <w:rsid w:val="21BF1005"/>
    <w:rsid w:val="21C03C3A"/>
    <w:rsid w:val="21C25029"/>
    <w:rsid w:val="21C30906"/>
    <w:rsid w:val="21C50270"/>
    <w:rsid w:val="21C564F6"/>
    <w:rsid w:val="21C63E6B"/>
    <w:rsid w:val="21C918D8"/>
    <w:rsid w:val="21CA7A95"/>
    <w:rsid w:val="21CB2105"/>
    <w:rsid w:val="21CB3A06"/>
    <w:rsid w:val="21CC67D3"/>
    <w:rsid w:val="21CE3B78"/>
    <w:rsid w:val="21CE7472"/>
    <w:rsid w:val="21D02FA7"/>
    <w:rsid w:val="21D2163A"/>
    <w:rsid w:val="21D53B1F"/>
    <w:rsid w:val="21D56403"/>
    <w:rsid w:val="21D57995"/>
    <w:rsid w:val="21D63429"/>
    <w:rsid w:val="21D70F8A"/>
    <w:rsid w:val="21D813F9"/>
    <w:rsid w:val="21D818B8"/>
    <w:rsid w:val="21D9386B"/>
    <w:rsid w:val="21DB2CBB"/>
    <w:rsid w:val="21E320E9"/>
    <w:rsid w:val="21E438DB"/>
    <w:rsid w:val="21E52D13"/>
    <w:rsid w:val="21E65C9A"/>
    <w:rsid w:val="21E945C0"/>
    <w:rsid w:val="21EA15B7"/>
    <w:rsid w:val="21ED4806"/>
    <w:rsid w:val="21ED68AC"/>
    <w:rsid w:val="21EE2935"/>
    <w:rsid w:val="21EF6B01"/>
    <w:rsid w:val="21F249AA"/>
    <w:rsid w:val="21F3640B"/>
    <w:rsid w:val="21F43DC7"/>
    <w:rsid w:val="21F55B06"/>
    <w:rsid w:val="21F87298"/>
    <w:rsid w:val="21F90FCE"/>
    <w:rsid w:val="21FA3E0B"/>
    <w:rsid w:val="21FA5AC9"/>
    <w:rsid w:val="21FB78C3"/>
    <w:rsid w:val="21FC44A6"/>
    <w:rsid w:val="2200222B"/>
    <w:rsid w:val="220225DB"/>
    <w:rsid w:val="22030A8D"/>
    <w:rsid w:val="220503BC"/>
    <w:rsid w:val="22054953"/>
    <w:rsid w:val="22057FC4"/>
    <w:rsid w:val="22064474"/>
    <w:rsid w:val="220725DD"/>
    <w:rsid w:val="22081DF4"/>
    <w:rsid w:val="22082FC0"/>
    <w:rsid w:val="220A4974"/>
    <w:rsid w:val="220A7B7F"/>
    <w:rsid w:val="220B0503"/>
    <w:rsid w:val="220D1DC0"/>
    <w:rsid w:val="220D5B4B"/>
    <w:rsid w:val="2210074A"/>
    <w:rsid w:val="22100C2D"/>
    <w:rsid w:val="22100C6F"/>
    <w:rsid w:val="221142CC"/>
    <w:rsid w:val="22120118"/>
    <w:rsid w:val="22123ED2"/>
    <w:rsid w:val="2213433A"/>
    <w:rsid w:val="22144B6D"/>
    <w:rsid w:val="22146025"/>
    <w:rsid w:val="221610B3"/>
    <w:rsid w:val="22162136"/>
    <w:rsid w:val="22164C1E"/>
    <w:rsid w:val="221805AD"/>
    <w:rsid w:val="221910C1"/>
    <w:rsid w:val="221A0CE7"/>
    <w:rsid w:val="221B3595"/>
    <w:rsid w:val="221B4033"/>
    <w:rsid w:val="221B49E2"/>
    <w:rsid w:val="221E7A95"/>
    <w:rsid w:val="221E7F54"/>
    <w:rsid w:val="221F13FA"/>
    <w:rsid w:val="22206284"/>
    <w:rsid w:val="22224499"/>
    <w:rsid w:val="22231173"/>
    <w:rsid w:val="22235F69"/>
    <w:rsid w:val="22244B6A"/>
    <w:rsid w:val="222513EE"/>
    <w:rsid w:val="2226112A"/>
    <w:rsid w:val="222730C7"/>
    <w:rsid w:val="2228202F"/>
    <w:rsid w:val="222969E7"/>
    <w:rsid w:val="222D287C"/>
    <w:rsid w:val="222E18D8"/>
    <w:rsid w:val="222E3314"/>
    <w:rsid w:val="22303C23"/>
    <w:rsid w:val="22306C9D"/>
    <w:rsid w:val="223079AF"/>
    <w:rsid w:val="22341928"/>
    <w:rsid w:val="22356E81"/>
    <w:rsid w:val="22363359"/>
    <w:rsid w:val="22370AFD"/>
    <w:rsid w:val="22384A19"/>
    <w:rsid w:val="22395B7C"/>
    <w:rsid w:val="223A2BBC"/>
    <w:rsid w:val="223A49B0"/>
    <w:rsid w:val="223C7DD3"/>
    <w:rsid w:val="223E4292"/>
    <w:rsid w:val="223F42DF"/>
    <w:rsid w:val="223F4686"/>
    <w:rsid w:val="22422C3D"/>
    <w:rsid w:val="22423E11"/>
    <w:rsid w:val="22430100"/>
    <w:rsid w:val="22436650"/>
    <w:rsid w:val="22446027"/>
    <w:rsid w:val="224514BE"/>
    <w:rsid w:val="22453252"/>
    <w:rsid w:val="224532F6"/>
    <w:rsid w:val="224A00CF"/>
    <w:rsid w:val="224A41B7"/>
    <w:rsid w:val="224B2836"/>
    <w:rsid w:val="224B4644"/>
    <w:rsid w:val="224B547B"/>
    <w:rsid w:val="224E7562"/>
    <w:rsid w:val="224F3FE2"/>
    <w:rsid w:val="224F5CAF"/>
    <w:rsid w:val="225103AA"/>
    <w:rsid w:val="22511BC7"/>
    <w:rsid w:val="22516CFA"/>
    <w:rsid w:val="225241F4"/>
    <w:rsid w:val="22532420"/>
    <w:rsid w:val="225413FA"/>
    <w:rsid w:val="22541927"/>
    <w:rsid w:val="225524FC"/>
    <w:rsid w:val="22554665"/>
    <w:rsid w:val="22562125"/>
    <w:rsid w:val="22566539"/>
    <w:rsid w:val="22573EFA"/>
    <w:rsid w:val="225767DD"/>
    <w:rsid w:val="22576E42"/>
    <w:rsid w:val="225E4CB7"/>
    <w:rsid w:val="22600899"/>
    <w:rsid w:val="22602B2E"/>
    <w:rsid w:val="22624087"/>
    <w:rsid w:val="2262794D"/>
    <w:rsid w:val="22634781"/>
    <w:rsid w:val="2264389B"/>
    <w:rsid w:val="2265769A"/>
    <w:rsid w:val="22671930"/>
    <w:rsid w:val="22683941"/>
    <w:rsid w:val="226A143E"/>
    <w:rsid w:val="226B1789"/>
    <w:rsid w:val="226B717D"/>
    <w:rsid w:val="226C1605"/>
    <w:rsid w:val="226C7E68"/>
    <w:rsid w:val="226E1E63"/>
    <w:rsid w:val="226E6A1E"/>
    <w:rsid w:val="22706084"/>
    <w:rsid w:val="22711B02"/>
    <w:rsid w:val="2272154F"/>
    <w:rsid w:val="22727915"/>
    <w:rsid w:val="227306C7"/>
    <w:rsid w:val="22743643"/>
    <w:rsid w:val="227467CC"/>
    <w:rsid w:val="2275768D"/>
    <w:rsid w:val="2277216C"/>
    <w:rsid w:val="22775F02"/>
    <w:rsid w:val="22777897"/>
    <w:rsid w:val="2278236A"/>
    <w:rsid w:val="22795BD1"/>
    <w:rsid w:val="227A3FCB"/>
    <w:rsid w:val="227D7674"/>
    <w:rsid w:val="227E5B70"/>
    <w:rsid w:val="22800B49"/>
    <w:rsid w:val="22805105"/>
    <w:rsid w:val="22815058"/>
    <w:rsid w:val="228503D5"/>
    <w:rsid w:val="22861957"/>
    <w:rsid w:val="228619DC"/>
    <w:rsid w:val="2289407F"/>
    <w:rsid w:val="228A791E"/>
    <w:rsid w:val="228C7A6C"/>
    <w:rsid w:val="228F4947"/>
    <w:rsid w:val="22907559"/>
    <w:rsid w:val="22916142"/>
    <w:rsid w:val="22933DFC"/>
    <w:rsid w:val="22936529"/>
    <w:rsid w:val="229459AD"/>
    <w:rsid w:val="229538B1"/>
    <w:rsid w:val="22995DEA"/>
    <w:rsid w:val="229D3F18"/>
    <w:rsid w:val="229D6CF9"/>
    <w:rsid w:val="229F3563"/>
    <w:rsid w:val="229F676B"/>
    <w:rsid w:val="22A1650D"/>
    <w:rsid w:val="22A64899"/>
    <w:rsid w:val="22A7438C"/>
    <w:rsid w:val="22A76DAD"/>
    <w:rsid w:val="22A920F0"/>
    <w:rsid w:val="22AA58C9"/>
    <w:rsid w:val="22AD3F03"/>
    <w:rsid w:val="22AE4930"/>
    <w:rsid w:val="22AF4317"/>
    <w:rsid w:val="22B048FA"/>
    <w:rsid w:val="22B05EB1"/>
    <w:rsid w:val="22B10A99"/>
    <w:rsid w:val="22B12A5C"/>
    <w:rsid w:val="22B2242C"/>
    <w:rsid w:val="22B27099"/>
    <w:rsid w:val="22B3428B"/>
    <w:rsid w:val="22B56431"/>
    <w:rsid w:val="22B62086"/>
    <w:rsid w:val="22B76D50"/>
    <w:rsid w:val="22B9018A"/>
    <w:rsid w:val="22BA49DD"/>
    <w:rsid w:val="22BB17FD"/>
    <w:rsid w:val="22BB7BC7"/>
    <w:rsid w:val="22BC0307"/>
    <w:rsid w:val="22BC61D9"/>
    <w:rsid w:val="22BC7D2B"/>
    <w:rsid w:val="22BD37C7"/>
    <w:rsid w:val="22BE5A28"/>
    <w:rsid w:val="22BE6796"/>
    <w:rsid w:val="22BF3144"/>
    <w:rsid w:val="22C32D6A"/>
    <w:rsid w:val="22C42171"/>
    <w:rsid w:val="22C4652E"/>
    <w:rsid w:val="22C57EFA"/>
    <w:rsid w:val="22C728A2"/>
    <w:rsid w:val="22C83079"/>
    <w:rsid w:val="22C8555A"/>
    <w:rsid w:val="22CA4587"/>
    <w:rsid w:val="22CB0EEA"/>
    <w:rsid w:val="22CC32B1"/>
    <w:rsid w:val="22CC484D"/>
    <w:rsid w:val="22CF1394"/>
    <w:rsid w:val="22D07E37"/>
    <w:rsid w:val="22D15F32"/>
    <w:rsid w:val="22D27DCE"/>
    <w:rsid w:val="22D32BCB"/>
    <w:rsid w:val="22D3463D"/>
    <w:rsid w:val="22D50212"/>
    <w:rsid w:val="22D536A9"/>
    <w:rsid w:val="22D64766"/>
    <w:rsid w:val="22D7397D"/>
    <w:rsid w:val="22DA4DAF"/>
    <w:rsid w:val="22DB2C2D"/>
    <w:rsid w:val="22DB5F7B"/>
    <w:rsid w:val="22DD2D9B"/>
    <w:rsid w:val="22DE39CF"/>
    <w:rsid w:val="22E044FE"/>
    <w:rsid w:val="22E33100"/>
    <w:rsid w:val="22E46C87"/>
    <w:rsid w:val="22E46C9F"/>
    <w:rsid w:val="22E51498"/>
    <w:rsid w:val="22E534F1"/>
    <w:rsid w:val="22E53CCD"/>
    <w:rsid w:val="22E55C07"/>
    <w:rsid w:val="22E57DDC"/>
    <w:rsid w:val="22E626E3"/>
    <w:rsid w:val="22E74DC5"/>
    <w:rsid w:val="22EB73D1"/>
    <w:rsid w:val="22EE765B"/>
    <w:rsid w:val="22F01B11"/>
    <w:rsid w:val="22F15556"/>
    <w:rsid w:val="22F16A76"/>
    <w:rsid w:val="22F17123"/>
    <w:rsid w:val="22F20DC8"/>
    <w:rsid w:val="22F220DD"/>
    <w:rsid w:val="22F2400F"/>
    <w:rsid w:val="22F308A1"/>
    <w:rsid w:val="22F44E4C"/>
    <w:rsid w:val="22F503F0"/>
    <w:rsid w:val="22F51F6B"/>
    <w:rsid w:val="22F70739"/>
    <w:rsid w:val="22F83444"/>
    <w:rsid w:val="22FB5AE6"/>
    <w:rsid w:val="22FB77BB"/>
    <w:rsid w:val="22FD11AC"/>
    <w:rsid w:val="22FD1234"/>
    <w:rsid w:val="22FF18B4"/>
    <w:rsid w:val="22FF5E00"/>
    <w:rsid w:val="230139B7"/>
    <w:rsid w:val="23015BF1"/>
    <w:rsid w:val="230440D3"/>
    <w:rsid w:val="23082A34"/>
    <w:rsid w:val="230854BE"/>
    <w:rsid w:val="23094312"/>
    <w:rsid w:val="230A399E"/>
    <w:rsid w:val="230A3C8F"/>
    <w:rsid w:val="230B4EAB"/>
    <w:rsid w:val="230C5A72"/>
    <w:rsid w:val="230D679E"/>
    <w:rsid w:val="230E3D7A"/>
    <w:rsid w:val="230F3DAD"/>
    <w:rsid w:val="231277C2"/>
    <w:rsid w:val="23137050"/>
    <w:rsid w:val="231467FF"/>
    <w:rsid w:val="23166712"/>
    <w:rsid w:val="23197B1F"/>
    <w:rsid w:val="231A0743"/>
    <w:rsid w:val="231A5B9D"/>
    <w:rsid w:val="231B4BD1"/>
    <w:rsid w:val="231C61F6"/>
    <w:rsid w:val="231E2025"/>
    <w:rsid w:val="231E5BAE"/>
    <w:rsid w:val="2321063A"/>
    <w:rsid w:val="232340FD"/>
    <w:rsid w:val="232463AD"/>
    <w:rsid w:val="23265BC7"/>
    <w:rsid w:val="232707D7"/>
    <w:rsid w:val="23271A68"/>
    <w:rsid w:val="23284AF8"/>
    <w:rsid w:val="23296D60"/>
    <w:rsid w:val="232A0802"/>
    <w:rsid w:val="232C4832"/>
    <w:rsid w:val="232C5E55"/>
    <w:rsid w:val="232E5D33"/>
    <w:rsid w:val="232F7E99"/>
    <w:rsid w:val="23306269"/>
    <w:rsid w:val="23322E5D"/>
    <w:rsid w:val="23334255"/>
    <w:rsid w:val="23363CD9"/>
    <w:rsid w:val="233701BB"/>
    <w:rsid w:val="23371741"/>
    <w:rsid w:val="233803D6"/>
    <w:rsid w:val="23387097"/>
    <w:rsid w:val="233955DF"/>
    <w:rsid w:val="233A1064"/>
    <w:rsid w:val="233A39C5"/>
    <w:rsid w:val="233B754D"/>
    <w:rsid w:val="233D1516"/>
    <w:rsid w:val="233D6D26"/>
    <w:rsid w:val="233E2509"/>
    <w:rsid w:val="233E7E1F"/>
    <w:rsid w:val="233F4602"/>
    <w:rsid w:val="234055D7"/>
    <w:rsid w:val="234068BF"/>
    <w:rsid w:val="234179DC"/>
    <w:rsid w:val="2343575E"/>
    <w:rsid w:val="2344164C"/>
    <w:rsid w:val="23475F38"/>
    <w:rsid w:val="2348708E"/>
    <w:rsid w:val="23487F4A"/>
    <w:rsid w:val="23493E1A"/>
    <w:rsid w:val="234A0A55"/>
    <w:rsid w:val="234B3685"/>
    <w:rsid w:val="234B5633"/>
    <w:rsid w:val="234D65DD"/>
    <w:rsid w:val="234D6A1B"/>
    <w:rsid w:val="234F2EF3"/>
    <w:rsid w:val="234F6191"/>
    <w:rsid w:val="23500D81"/>
    <w:rsid w:val="235202F4"/>
    <w:rsid w:val="2352226F"/>
    <w:rsid w:val="235235FE"/>
    <w:rsid w:val="235455D1"/>
    <w:rsid w:val="235558D7"/>
    <w:rsid w:val="23582C6D"/>
    <w:rsid w:val="235858A6"/>
    <w:rsid w:val="2358789E"/>
    <w:rsid w:val="23590CE7"/>
    <w:rsid w:val="2359447A"/>
    <w:rsid w:val="235B07BA"/>
    <w:rsid w:val="235B788E"/>
    <w:rsid w:val="235C6DD3"/>
    <w:rsid w:val="235D6D2E"/>
    <w:rsid w:val="235E2C05"/>
    <w:rsid w:val="235F3683"/>
    <w:rsid w:val="235F79C0"/>
    <w:rsid w:val="236047EB"/>
    <w:rsid w:val="23604D8A"/>
    <w:rsid w:val="23607A58"/>
    <w:rsid w:val="2362102D"/>
    <w:rsid w:val="236248F9"/>
    <w:rsid w:val="23642EB1"/>
    <w:rsid w:val="23677898"/>
    <w:rsid w:val="236B2A3F"/>
    <w:rsid w:val="236D35B6"/>
    <w:rsid w:val="236F2665"/>
    <w:rsid w:val="237020A8"/>
    <w:rsid w:val="23707D0E"/>
    <w:rsid w:val="237137EA"/>
    <w:rsid w:val="23724A14"/>
    <w:rsid w:val="23731142"/>
    <w:rsid w:val="23734DA1"/>
    <w:rsid w:val="23743946"/>
    <w:rsid w:val="237632E6"/>
    <w:rsid w:val="23763724"/>
    <w:rsid w:val="2377331B"/>
    <w:rsid w:val="237844FF"/>
    <w:rsid w:val="2379057A"/>
    <w:rsid w:val="237930FE"/>
    <w:rsid w:val="237A7EE2"/>
    <w:rsid w:val="237B350A"/>
    <w:rsid w:val="237C07DF"/>
    <w:rsid w:val="237C0A26"/>
    <w:rsid w:val="2381053B"/>
    <w:rsid w:val="23814BDB"/>
    <w:rsid w:val="23821695"/>
    <w:rsid w:val="2383076A"/>
    <w:rsid w:val="23833C41"/>
    <w:rsid w:val="238456E3"/>
    <w:rsid w:val="23876B85"/>
    <w:rsid w:val="238A4E52"/>
    <w:rsid w:val="238B09B1"/>
    <w:rsid w:val="238C2A5F"/>
    <w:rsid w:val="238C4076"/>
    <w:rsid w:val="238C4CA9"/>
    <w:rsid w:val="238D2F7D"/>
    <w:rsid w:val="238D5F3F"/>
    <w:rsid w:val="238F2BAD"/>
    <w:rsid w:val="239029BA"/>
    <w:rsid w:val="23910D17"/>
    <w:rsid w:val="23911390"/>
    <w:rsid w:val="23947FE1"/>
    <w:rsid w:val="23967761"/>
    <w:rsid w:val="23987EA6"/>
    <w:rsid w:val="239D0C74"/>
    <w:rsid w:val="239D429F"/>
    <w:rsid w:val="239F05B1"/>
    <w:rsid w:val="239F37DA"/>
    <w:rsid w:val="239F5873"/>
    <w:rsid w:val="239F7ED1"/>
    <w:rsid w:val="23A06F97"/>
    <w:rsid w:val="23A17B42"/>
    <w:rsid w:val="23A4552F"/>
    <w:rsid w:val="23A46406"/>
    <w:rsid w:val="23A51462"/>
    <w:rsid w:val="23A66C96"/>
    <w:rsid w:val="23A70591"/>
    <w:rsid w:val="23A769C1"/>
    <w:rsid w:val="23A97EBA"/>
    <w:rsid w:val="23AA5DC4"/>
    <w:rsid w:val="23AB41FA"/>
    <w:rsid w:val="23AC4DEA"/>
    <w:rsid w:val="23AC6001"/>
    <w:rsid w:val="23AD0B07"/>
    <w:rsid w:val="23AD46CA"/>
    <w:rsid w:val="23AE2115"/>
    <w:rsid w:val="23AE5A89"/>
    <w:rsid w:val="23B07C95"/>
    <w:rsid w:val="23B1572A"/>
    <w:rsid w:val="23B24AEC"/>
    <w:rsid w:val="23B56A1D"/>
    <w:rsid w:val="23B672D6"/>
    <w:rsid w:val="23BD1C43"/>
    <w:rsid w:val="23C140AD"/>
    <w:rsid w:val="23C20C4D"/>
    <w:rsid w:val="23C23792"/>
    <w:rsid w:val="23C72EB1"/>
    <w:rsid w:val="23C825BC"/>
    <w:rsid w:val="23CA3CA7"/>
    <w:rsid w:val="23CA44FD"/>
    <w:rsid w:val="23CC646E"/>
    <w:rsid w:val="23CF0D22"/>
    <w:rsid w:val="23CF2A02"/>
    <w:rsid w:val="23D0381A"/>
    <w:rsid w:val="23D834BC"/>
    <w:rsid w:val="23DB5CC3"/>
    <w:rsid w:val="23DB7589"/>
    <w:rsid w:val="23DD37E3"/>
    <w:rsid w:val="23DD68BB"/>
    <w:rsid w:val="23DE7C24"/>
    <w:rsid w:val="23DF3B83"/>
    <w:rsid w:val="23E1204D"/>
    <w:rsid w:val="23E17BDB"/>
    <w:rsid w:val="23E308AD"/>
    <w:rsid w:val="23E34B39"/>
    <w:rsid w:val="23E37E18"/>
    <w:rsid w:val="23E56B4A"/>
    <w:rsid w:val="23E70883"/>
    <w:rsid w:val="23E76571"/>
    <w:rsid w:val="23E8233C"/>
    <w:rsid w:val="23E93A72"/>
    <w:rsid w:val="23EB2C7D"/>
    <w:rsid w:val="23EB73C0"/>
    <w:rsid w:val="23EC534A"/>
    <w:rsid w:val="23EE1C50"/>
    <w:rsid w:val="23EF15FF"/>
    <w:rsid w:val="23F02486"/>
    <w:rsid w:val="23F21A1A"/>
    <w:rsid w:val="23F237A9"/>
    <w:rsid w:val="23F3385F"/>
    <w:rsid w:val="23F33E16"/>
    <w:rsid w:val="23F437C9"/>
    <w:rsid w:val="23F44175"/>
    <w:rsid w:val="23F4535B"/>
    <w:rsid w:val="23F509A5"/>
    <w:rsid w:val="23F51FCB"/>
    <w:rsid w:val="23F63B10"/>
    <w:rsid w:val="23F7021C"/>
    <w:rsid w:val="23F70221"/>
    <w:rsid w:val="23F75E96"/>
    <w:rsid w:val="23F8170A"/>
    <w:rsid w:val="23FE27DB"/>
    <w:rsid w:val="23FE2A1D"/>
    <w:rsid w:val="23FE3EA5"/>
    <w:rsid w:val="23FE470D"/>
    <w:rsid w:val="240027C0"/>
    <w:rsid w:val="24022B67"/>
    <w:rsid w:val="240514AF"/>
    <w:rsid w:val="24085A56"/>
    <w:rsid w:val="240968C3"/>
    <w:rsid w:val="240B2BB5"/>
    <w:rsid w:val="240C382B"/>
    <w:rsid w:val="240E00A6"/>
    <w:rsid w:val="240E4458"/>
    <w:rsid w:val="240E46F6"/>
    <w:rsid w:val="24101BDB"/>
    <w:rsid w:val="24122564"/>
    <w:rsid w:val="24174D8B"/>
    <w:rsid w:val="24186685"/>
    <w:rsid w:val="241906DD"/>
    <w:rsid w:val="24197C6B"/>
    <w:rsid w:val="241B2C28"/>
    <w:rsid w:val="241C5E0A"/>
    <w:rsid w:val="241D3E9D"/>
    <w:rsid w:val="241E1D0D"/>
    <w:rsid w:val="241E3C58"/>
    <w:rsid w:val="241F1EFB"/>
    <w:rsid w:val="241F5EB7"/>
    <w:rsid w:val="242043B5"/>
    <w:rsid w:val="24206D40"/>
    <w:rsid w:val="242073F4"/>
    <w:rsid w:val="2421446A"/>
    <w:rsid w:val="24221FD2"/>
    <w:rsid w:val="2422302F"/>
    <w:rsid w:val="24233979"/>
    <w:rsid w:val="2423452A"/>
    <w:rsid w:val="24234C66"/>
    <w:rsid w:val="242401AF"/>
    <w:rsid w:val="242411C2"/>
    <w:rsid w:val="24257679"/>
    <w:rsid w:val="242650B7"/>
    <w:rsid w:val="24266FF7"/>
    <w:rsid w:val="24284B37"/>
    <w:rsid w:val="242A0F9A"/>
    <w:rsid w:val="242A30C2"/>
    <w:rsid w:val="242A5F43"/>
    <w:rsid w:val="242A67EB"/>
    <w:rsid w:val="242B1EB9"/>
    <w:rsid w:val="242B6F1A"/>
    <w:rsid w:val="242D4089"/>
    <w:rsid w:val="242D4D8D"/>
    <w:rsid w:val="242D7588"/>
    <w:rsid w:val="242E17C8"/>
    <w:rsid w:val="242F00E3"/>
    <w:rsid w:val="242F083A"/>
    <w:rsid w:val="242F6176"/>
    <w:rsid w:val="243021EB"/>
    <w:rsid w:val="2431117E"/>
    <w:rsid w:val="2432356E"/>
    <w:rsid w:val="24334012"/>
    <w:rsid w:val="243704AC"/>
    <w:rsid w:val="24374558"/>
    <w:rsid w:val="243C33CC"/>
    <w:rsid w:val="243D3BEA"/>
    <w:rsid w:val="243D7733"/>
    <w:rsid w:val="243F0926"/>
    <w:rsid w:val="24412A75"/>
    <w:rsid w:val="24415189"/>
    <w:rsid w:val="244250D3"/>
    <w:rsid w:val="24463F92"/>
    <w:rsid w:val="24465161"/>
    <w:rsid w:val="24470C18"/>
    <w:rsid w:val="24483A60"/>
    <w:rsid w:val="244B2ECA"/>
    <w:rsid w:val="244B4E3B"/>
    <w:rsid w:val="244C1C4D"/>
    <w:rsid w:val="244F3B30"/>
    <w:rsid w:val="244F5E06"/>
    <w:rsid w:val="245075B8"/>
    <w:rsid w:val="245139D3"/>
    <w:rsid w:val="24513B17"/>
    <w:rsid w:val="2453269F"/>
    <w:rsid w:val="24533B69"/>
    <w:rsid w:val="2455341D"/>
    <w:rsid w:val="24556FC2"/>
    <w:rsid w:val="24561D13"/>
    <w:rsid w:val="245626E9"/>
    <w:rsid w:val="24576E24"/>
    <w:rsid w:val="2458153D"/>
    <w:rsid w:val="24596E54"/>
    <w:rsid w:val="245C400F"/>
    <w:rsid w:val="245E1EC0"/>
    <w:rsid w:val="245E389B"/>
    <w:rsid w:val="245E4687"/>
    <w:rsid w:val="245F490F"/>
    <w:rsid w:val="246030E9"/>
    <w:rsid w:val="24620537"/>
    <w:rsid w:val="24632AC2"/>
    <w:rsid w:val="24644F3F"/>
    <w:rsid w:val="24657BF6"/>
    <w:rsid w:val="24673F97"/>
    <w:rsid w:val="246855B6"/>
    <w:rsid w:val="246863CB"/>
    <w:rsid w:val="24690636"/>
    <w:rsid w:val="24690AFD"/>
    <w:rsid w:val="246A4DC9"/>
    <w:rsid w:val="246B2775"/>
    <w:rsid w:val="246D4B5E"/>
    <w:rsid w:val="246F79C0"/>
    <w:rsid w:val="247270E3"/>
    <w:rsid w:val="24756321"/>
    <w:rsid w:val="2476157F"/>
    <w:rsid w:val="24791285"/>
    <w:rsid w:val="24795A03"/>
    <w:rsid w:val="24797788"/>
    <w:rsid w:val="247A586E"/>
    <w:rsid w:val="247F5E37"/>
    <w:rsid w:val="248001C1"/>
    <w:rsid w:val="24801AFB"/>
    <w:rsid w:val="24802BF5"/>
    <w:rsid w:val="24810AED"/>
    <w:rsid w:val="2481235B"/>
    <w:rsid w:val="24844864"/>
    <w:rsid w:val="248509B7"/>
    <w:rsid w:val="2488331E"/>
    <w:rsid w:val="248A5B7F"/>
    <w:rsid w:val="248B5B7D"/>
    <w:rsid w:val="248F48D1"/>
    <w:rsid w:val="24901EFB"/>
    <w:rsid w:val="24903801"/>
    <w:rsid w:val="24935E42"/>
    <w:rsid w:val="24940E1E"/>
    <w:rsid w:val="24941EBD"/>
    <w:rsid w:val="24962899"/>
    <w:rsid w:val="2497227A"/>
    <w:rsid w:val="24973ED0"/>
    <w:rsid w:val="24984AA7"/>
    <w:rsid w:val="24990651"/>
    <w:rsid w:val="24993404"/>
    <w:rsid w:val="24993E14"/>
    <w:rsid w:val="249A5774"/>
    <w:rsid w:val="249A6FD6"/>
    <w:rsid w:val="249B0F20"/>
    <w:rsid w:val="249B7C4B"/>
    <w:rsid w:val="249D3A52"/>
    <w:rsid w:val="249E64BE"/>
    <w:rsid w:val="249E75F2"/>
    <w:rsid w:val="24A02D22"/>
    <w:rsid w:val="24A25DDA"/>
    <w:rsid w:val="24A36258"/>
    <w:rsid w:val="24A446EC"/>
    <w:rsid w:val="24A530A3"/>
    <w:rsid w:val="24A53A4C"/>
    <w:rsid w:val="24A70815"/>
    <w:rsid w:val="24A85DF3"/>
    <w:rsid w:val="24A95333"/>
    <w:rsid w:val="24AA247F"/>
    <w:rsid w:val="24AB26E2"/>
    <w:rsid w:val="24AC1D3B"/>
    <w:rsid w:val="24AD3D5B"/>
    <w:rsid w:val="24AD72BD"/>
    <w:rsid w:val="24B043C0"/>
    <w:rsid w:val="24B176CB"/>
    <w:rsid w:val="24B21B09"/>
    <w:rsid w:val="24B36397"/>
    <w:rsid w:val="24B63AAD"/>
    <w:rsid w:val="24B66766"/>
    <w:rsid w:val="24B7623D"/>
    <w:rsid w:val="24B76FE1"/>
    <w:rsid w:val="24B84C24"/>
    <w:rsid w:val="24B8585D"/>
    <w:rsid w:val="24B9510D"/>
    <w:rsid w:val="24B97CE2"/>
    <w:rsid w:val="24BA1F6F"/>
    <w:rsid w:val="24BB1E5C"/>
    <w:rsid w:val="24BB5078"/>
    <w:rsid w:val="24BC1BDA"/>
    <w:rsid w:val="24BE7345"/>
    <w:rsid w:val="24BF51CE"/>
    <w:rsid w:val="24C24792"/>
    <w:rsid w:val="24C343D2"/>
    <w:rsid w:val="24C35CAE"/>
    <w:rsid w:val="24C66C3D"/>
    <w:rsid w:val="24C721E8"/>
    <w:rsid w:val="24C83F1E"/>
    <w:rsid w:val="24CC1668"/>
    <w:rsid w:val="24CD38FF"/>
    <w:rsid w:val="24CE6E22"/>
    <w:rsid w:val="24CF42F1"/>
    <w:rsid w:val="24CF51F5"/>
    <w:rsid w:val="24D026E7"/>
    <w:rsid w:val="24D270F5"/>
    <w:rsid w:val="24D340FB"/>
    <w:rsid w:val="24D42A06"/>
    <w:rsid w:val="24D52AFC"/>
    <w:rsid w:val="24D567C5"/>
    <w:rsid w:val="24D56BC4"/>
    <w:rsid w:val="24D65D37"/>
    <w:rsid w:val="24D75F9E"/>
    <w:rsid w:val="24D83BD0"/>
    <w:rsid w:val="24D91BB8"/>
    <w:rsid w:val="24DB0A3B"/>
    <w:rsid w:val="24DB37CF"/>
    <w:rsid w:val="24DC2EA9"/>
    <w:rsid w:val="24DD6933"/>
    <w:rsid w:val="24DE615E"/>
    <w:rsid w:val="24DF0B95"/>
    <w:rsid w:val="24DF3970"/>
    <w:rsid w:val="24E028F7"/>
    <w:rsid w:val="24E06EC7"/>
    <w:rsid w:val="24E17309"/>
    <w:rsid w:val="24E346DE"/>
    <w:rsid w:val="24E44F1E"/>
    <w:rsid w:val="24E54296"/>
    <w:rsid w:val="24E66CF2"/>
    <w:rsid w:val="24E77DDE"/>
    <w:rsid w:val="24E8198A"/>
    <w:rsid w:val="24E93BCF"/>
    <w:rsid w:val="24EB4A34"/>
    <w:rsid w:val="24EC1359"/>
    <w:rsid w:val="24EC6B83"/>
    <w:rsid w:val="24EC7591"/>
    <w:rsid w:val="24ED121D"/>
    <w:rsid w:val="24EE5965"/>
    <w:rsid w:val="24F00900"/>
    <w:rsid w:val="24F0415C"/>
    <w:rsid w:val="24F122CF"/>
    <w:rsid w:val="24F16472"/>
    <w:rsid w:val="24F26061"/>
    <w:rsid w:val="24F41A18"/>
    <w:rsid w:val="24F608F4"/>
    <w:rsid w:val="24F65047"/>
    <w:rsid w:val="24F87354"/>
    <w:rsid w:val="24FD6092"/>
    <w:rsid w:val="24FE0C23"/>
    <w:rsid w:val="24FE4FB1"/>
    <w:rsid w:val="24FF1909"/>
    <w:rsid w:val="24FF221F"/>
    <w:rsid w:val="25003D8A"/>
    <w:rsid w:val="250217E0"/>
    <w:rsid w:val="25023DCC"/>
    <w:rsid w:val="250320AB"/>
    <w:rsid w:val="2503232E"/>
    <w:rsid w:val="250356D4"/>
    <w:rsid w:val="250474AD"/>
    <w:rsid w:val="25055F16"/>
    <w:rsid w:val="25057F5F"/>
    <w:rsid w:val="25067C92"/>
    <w:rsid w:val="25070DE8"/>
    <w:rsid w:val="25075A3E"/>
    <w:rsid w:val="250817D8"/>
    <w:rsid w:val="250924EF"/>
    <w:rsid w:val="25095BA9"/>
    <w:rsid w:val="25095E99"/>
    <w:rsid w:val="250A0A25"/>
    <w:rsid w:val="250B5853"/>
    <w:rsid w:val="250E045D"/>
    <w:rsid w:val="250E08CE"/>
    <w:rsid w:val="250E27F5"/>
    <w:rsid w:val="250F4749"/>
    <w:rsid w:val="250F5B2A"/>
    <w:rsid w:val="251006D9"/>
    <w:rsid w:val="25117C98"/>
    <w:rsid w:val="25123C31"/>
    <w:rsid w:val="251263E8"/>
    <w:rsid w:val="25127D8C"/>
    <w:rsid w:val="25143253"/>
    <w:rsid w:val="2514624F"/>
    <w:rsid w:val="25156994"/>
    <w:rsid w:val="25163991"/>
    <w:rsid w:val="25186BF8"/>
    <w:rsid w:val="251B2CBA"/>
    <w:rsid w:val="251C3F90"/>
    <w:rsid w:val="251D1DD1"/>
    <w:rsid w:val="251D6ED6"/>
    <w:rsid w:val="251E792E"/>
    <w:rsid w:val="2520736B"/>
    <w:rsid w:val="252203F0"/>
    <w:rsid w:val="25220D8E"/>
    <w:rsid w:val="25224F9B"/>
    <w:rsid w:val="252318C7"/>
    <w:rsid w:val="25261CCF"/>
    <w:rsid w:val="2526212E"/>
    <w:rsid w:val="2527474E"/>
    <w:rsid w:val="25280732"/>
    <w:rsid w:val="25292A75"/>
    <w:rsid w:val="25294A67"/>
    <w:rsid w:val="252B6AE5"/>
    <w:rsid w:val="252C753D"/>
    <w:rsid w:val="252E0A30"/>
    <w:rsid w:val="252E34AE"/>
    <w:rsid w:val="252E436D"/>
    <w:rsid w:val="253007A4"/>
    <w:rsid w:val="25320FD1"/>
    <w:rsid w:val="25327DD9"/>
    <w:rsid w:val="25330845"/>
    <w:rsid w:val="25346DED"/>
    <w:rsid w:val="25352005"/>
    <w:rsid w:val="2535648F"/>
    <w:rsid w:val="2536303B"/>
    <w:rsid w:val="25367634"/>
    <w:rsid w:val="253860D9"/>
    <w:rsid w:val="253978D1"/>
    <w:rsid w:val="253A6A91"/>
    <w:rsid w:val="253B0EB8"/>
    <w:rsid w:val="253C65AF"/>
    <w:rsid w:val="253D4840"/>
    <w:rsid w:val="253D6254"/>
    <w:rsid w:val="253D6CE6"/>
    <w:rsid w:val="253F24C9"/>
    <w:rsid w:val="253F6282"/>
    <w:rsid w:val="253F66DC"/>
    <w:rsid w:val="254017F9"/>
    <w:rsid w:val="25440868"/>
    <w:rsid w:val="254B6F00"/>
    <w:rsid w:val="254C6B1C"/>
    <w:rsid w:val="254C74D1"/>
    <w:rsid w:val="254D37EC"/>
    <w:rsid w:val="254D4F59"/>
    <w:rsid w:val="254E3C78"/>
    <w:rsid w:val="254F2E76"/>
    <w:rsid w:val="255008F7"/>
    <w:rsid w:val="25500991"/>
    <w:rsid w:val="255011DC"/>
    <w:rsid w:val="255065EF"/>
    <w:rsid w:val="2551241A"/>
    <w:rsid w:val="25515169"/>
    <w:rsid w:val="255153F4"/>
    <w:rsid w:val="25535C24"/>
    <w:rsid w:val="255676F2"/>
    <w:rsid w:val="25590DD5"/>
    <w:rsid w:val="255948AF"/>
    <w:rsid w:val="25596D5B"/>
    <w:rsid w:val="255A7662"/>
    <w:rsid w:val="255B0523"/>
    <w:rsid w:val="255B06C2"/>
    <w:rsid w:val="255B2623"/>
    <w:rsid w:val="255D09DC"/>
    <w:rsid w:val="255F5172"/>
    <w:rsid w:val="255F6AC1"/>
    <w:rsid w:val="255F6ACC"/>
    <w:rsid w:val="25602644"/>
    <w:rsid w:val="25630B90"/>
    <w:rsid w:val="256500C4"/>
    <w:rsid w:val="2565054A"/>
    <w:rsid w:val="25656059"/>
    <w:rsid w:val="25661243"/>
    <w:rsid w:val="2566377A"/>
    <w:rsid w:val="256660A3"/>
    <w:rsid w:val="256852B1"/>
    <w:rsid w:val="256A324B"/>
    <w:rsid w:val="256A397D"/>
    <w:rsid w:val="256A72A3"/>
    <w:rsid w:val="256A73B2"/>
    <w:rsid w:val="256C32CE"/>
    <w:rsid w:val="256C74E9"/>
    <w:rsid w:val="256E1CBD"/>
    <w:rsid w:val="25701353"/>
    <w:rsid w:val="25732747"/>
    <w:rsid w:val="257671D9"/>
    <w:rsid w:val="25790FFE"/>
    <w:rsid w:val="257D0D79"/>
    <w:rsid w:val="257E0775"/>
    <w:rsid w:val="257F0ADA"/>
    <w:rsid w:val="257F22E1"/>
    <w:rsid w:val="258117A7"/>
    <w:rsid w:val="258243A7"/>
    <w:rsid w:val="25836963"/>
    <w:rsid w:val="25841B48"/>
    <w:rsid w:val="25842D38"/>
    <w:rsid w:val="258542B0"/>
    <w:rsid w:val="25856737"/>
    <w:rsid w:val="258960E2"/>
    <w:rsid w:val="25897CBB"/>
    <w:rsid w:val="258A7C94"/>
    <w:rsid w:val="258D2B34"/>
    <w:rsid w:val="258D5142"/>
    <w:rsid w:val="258F2519"/>
    <w:rsid w:val="258F4DF7"/>
    <w:rsid w:val="25925AA0"/>
    <w:rsid w:val="25947693"/>
    <w:rsid w:val="25961105"/>
    <w:rsid w:val="25972F3A"/>
    <w:rsid w:val="25975F00"/>
    <w:rsid w:val="2598486D"/>
    <w:rsid w:val="259A2A68"/>
    <w:rsid w:val="259A6E3B"/>
    <w:rsid w:val="259D0748"/>
    <w:rsid w:val="259D143E"/>
    <w:rsid w:val="259D5C2C"/>
    <w:rsid w:val="259F2762"/>
    <w:rsid w:val="259F4D9A"/>
    <w:rsid w:val="259F53C2"/>
    <w:rsid w:val="25A00FC1"/>
    <w:rsid w:val="25A10716"/>
    <w:rsid w:val="25A2150E"/>
    <w:rsid w:val="25A43B53"/>
    <w:rsid w:val="25A44C6C"/>
    <w:rsid w:val="25A47994"/>
    <w:rsid w:val="25A55540"/>
    <w:rsid w:val="25A63EE7"/>
    <w:rsid w:val="25A6588D"/>
    <w:rsid w:val="25A82206"/>
    <w:rsid w:val="25AD2B91"/>
    <w:rsid w:val="25AE2616"/>
    <w:rsid w:val="25AF48CE"/>
    <w:rsid w:val="25B05E24"/>
    <w:rsid w:val="25B20B84"/>
    <w:rsid w:val="25B36DD7"/>
    <w:rsid w:val="25B43915"/>
    <w:rsid w:val="25B444FB"/>
    <w:rsid w:val="25B44D20"/>
    <w:rsid w:val="25B5459C"/>
    <w:rsid w:val="25B55F6E"/>
    <w:rsid w:val="25B602D1"/>
    <w:rsid w:val="25B9393D"/>
    <w:rsid w:val="25BA0F67"/>
    <w:rsid w:val="25BA26B3"/>
    <w:rsid w:val="25BA50DB"/>
    <w:rsid w:val="25BC5148"/>
    <w:rsid w:val="25C00752"/>
    <w:rsid w:val="25C14FC9"/>
    <w:rsid w:val="25C23D40"/>
    <w:rsid w:val="25C2507C"/>
    <w:rsid w:val="25C3343F"/>
    <w:rsid w:val="25C41EA9"/>
    <w:rsid w:val="25C44B39"/>
    <w:rsid w:val="25C46492"/>
    <w:rsid w:val="25C67EC2"/>
    <w:rsid w:val="25CA6490"/>
    <w:rsid w:val="25CB6B51"/>
    <w:rsid w:val="25CD05C4"/>
    <w:rsid w:val="25CD2451"/>
    <w:rsid w:val="25D020DB"/>
    <w:rsid w:val="25D12820"/>
    <w:rsid w:val="25D15284"/>
    <w:rsid w:val="25D1688F"/>
    <w:rsid w:val="25D1696F"/>
    <w:rsid w:val="25D2437D"/>
    <w:rsid w:val="25D3605F"/>
    <w:rsid w:val="25D45564"/>
    <w:rsid w:val="25D5214A"/>
    <w:rsid w:val="25D634D7"/>
    <w:rsid w:val="25D8703A"/>
    <w:rsid w:val="25DB0C2A"/>
    <w:rsid w:val="25E031E5"/>
    <w:rsid w:val="25E067CD"/>
    <w:rsid w:val="25E25D70"/>
    <w:rsid w:val="25E41408"/>
    <w:rsid w:val="25E45397"/>
    <w:rsid w:val="25E55DCC"/>
    <w:rsid w:val="25E61EF2"/>
    <w:rsid w:val="25E727D2"/>
    <w:rsid w:val="25E82822"/>
    <w:rsid w:val="25E865E2"/>
    <w:rsid w:val="25E87FBA"/>
    <w:rsid w:val="25E97EE2"/>
    <w:rsid w:val="25EA2C7E"/>
    <w:rsid w:val="25EC2EBE"/>
    <w:rsid w:val="25EE74A6"/>
    <w:rsid w:val="25EF52F0"/>
    <w:rsid w:val="25EF6972"/>
    <w:rsid w:val="25F05B29"/>
    <w:rsid w:val="25F1171E"/>
    <w:rsid w:val="25F128E9"/>
    <w:rsid w:val="25F12E83"/>
    <w:rsid w:val="25F13F6D"/>
    <w:rsid w:val="25F26743"/>
    <w:rsid w:val="25F368D5"/>
    <w:rsid w:val="25F46968"/>
    <w:rsid w:val="25F52260"/>
    <w:rsid w:val="25F9441C"/>
    <w:rsid w:val="25FE7EF3"/>
    <w:rsid w:val="25FF16C6"/>
    <w:rsid w:val="260006BD"/>
    <w:rsid w:val="26003C90"/>
    <w:rsid w:val="26012D2B"/>
    <w:rsid w:val="260160A9"/>
    <w:rsid w:val="26033310"/>
    <w:rsid w:val="26041536"/>
    <w:rsid w:val="26043C88"/>
    <w:rsid w:val="26044037"/>
    <w:rsid w:val="26052E21"/>
    <w:rsid w:val="260620CA"/>
    <w:rsid w:val="260657B5"/>
    <w:rsid w:val="260736CC"/>
    <w:rsid w:val="260947CD"/>
    <w:rsid w:val="260A145B"/>
    <w:rsid w:val="260B65C0"/>
    <w:rsid w:val="260B7751"/>
    <w:rsid w:val="260C22A3"/>
    <w:rsid w:val="260D0982"/>
    <w:rsid w:val="260D2775"/>
    <w:rsid w:val="260F3C1B"/>
    <w:rsid w:val="260F60FD"/>
    <w:rsid w:val="26122419"/>
    <w:rsid w:val="26133F9F"/>
    <w:rsid w:val="26144885"/>
    <w:rsid w:val="26146D8C"/>
    <w:rsid w:val="26147EE8"/>
    <w:rsid w:val="261628F6"/>
    <w:rsid w:val="261658CD"/>
    <w:rsid w:val="26166E47"/>
    <w:rsid w:val="261723D3"/>
    <w:rsid w:val="26176491"/>
    <w:rsid w:val="2618283D"/>
    <w:rsid w:val="261837F6"/>
    <w:rsid w:val="261A11FE"/>
    <w:rsid w:val="261A307D"/>
    <w:rsid w:val="261E3E48"/>
    <w:rsid w:val="261E4F48"/>
    <w:rsid w:val="261F2867"/>
    <w:rsid w:val="26227F70"/>
    <w:rsid w:val="26257D17"/>
    <w:rsid w:val="26280F0A"/>
    <w:rsid w:val="262832F8"/>
    <w:rsid w:val="262939E5"/>
    <w:rsid w:val="262B7777"/>
    <w:rsid w:val="262C0F64"/>
    <w:rsid w:val="262C410C"/>
    <w:rsid w:val="26301715"/>
    <w:rsid w:val="26334B1D"/>
    <w:rsid w:val="26356F74"/>
    <w:rsid w:val="26363943"/>
    <w:rsid w:val="26364A5D"/>
    <w:rsid w:val="263701E6"/>
    <w:rsid w:val="263713AA"/>
    <w:rsid w:val="26371D5D"/>
    <w:rsid w:val="263B7ED5"/>
    <w:rsid w:val="263C534C"/>
    <w:rsid w:val="263C5490"/>
    <w:rsid w:val="263C61DF"/>
    <w:rsid w:val="263D339E"/>
    <w:rsid w:val="263D4155"/>
    <w:rsid w:val="263E3C0D"/>
    <w:rsid w:val="263F3464"/>
    <w:rsid w:val="26404F6F"/>
    <w:rsid w:val="26410930"/>
    <w:rsid w:val="26410F61"/>
    <w:rsid w:val="26415BDC"/>
    <w:rsid w:val="26434FB9"/>
    <w:rsid w:val="2644351E"/>
    <w:rsid w:val="264451DC"/>
    <w:rsid w:val="26450565"/>
    <w:rsid w:val="26452C02"/>
    <w:rsid w:val="26473B03"/>
    <w:rsid w:val="264825B7"/>
    <w:rsid w:val="2648406E"/>
    <w:rsid w:val="26490064"/>
    <w:rsid w:val="264950A2"/>
    <w:rsid w:val="26497318"/>
    <w:rsid w:val="264A0F96"/>
    <w:rsid w:val="264A40E1"/>
    <w:rsid w:val="264B0193"/>
    <w:rsid w:val="264C35A5"/>
    <w:rsid w:val="264D464F"/>
    <w:rsid w:val="264D66BD"/>
    <w:rsid w:val="264E1374"/>
    <w:rsid w:val="265079D9"/>
    <w:rsid w:val="2652130C"/>
    <w:rsid w:val="26527A3C"/>
    <w:rsid w:val="265303B3"/>
    <w:rsid w:val="265402A9"/>
    <w:rsid w:val="265418E6"/>
    <w:rsid w:val="26565AF9"/>
    <w:rsid w:val="26570164"/>
    <w:rsid w:val="26584DEA"/>
    <w:rsid w:val="265862F5"/>
    <w:rsid w:val="26593BDA"/>
    <w:rsid w:val="26596FB5"/>
    <w:rsid w:val="265A47C4"/>
    <w:rsid w:val="265C5568"/>
    <w:rsid w:val="265D673C"/>
    <w:rsid w:val="265F2AF4"/>
    <w:rsid w:val="2660032D"/>
    <w:rsid w:val="26634C42"/>
    <w:rsid w:val="26673D59"/>
    <w:rsid w:val="266A0884"/>
    <w:rsid w:val="266A5446"/>
    <w:rsid w:val="2672718A"/>
    <w:rsid w:val="267279E1"/>
    <w:rsid w:val="26744FF3"/>
    <w:rsid w:val="2675425B"/>
    <w:rsid w:val="26755CEE"/>
    <w:rsid w:val="26757ADF"/>
    <w:rsid w:val="26776A77"/>
    <w:rsid w:val="26791301"/>
    <w:rsid w:val="26791423"/>
    <w:rsid w:val="26792256"/>
    <w:rsid w:val="26797932"/>
    <w:rsid w:val="267A08DB"/>
    <w:rsid w:val="267A6F91"/>
    <w:rsid w:val="267B2DC9"/>
    <w:rsid w:val="267C1014"/>
    <w:rsid w:val="267D6F66"/>
    <w:rsid w:val="267E288C"/>
    <w:rsid w:val="267F2CDC"/>
    <w:rsid w:val="267F312D"/>
    <w:rsid w:val="267F521E"/>
    <w:rsid w:val="268100D5"/>
    <w:rsid w:val="268124BE"/>
    <w:rsid w:val="268313C8"/>
    <w:rsid w:val="26835FF6"/>
    <w:rsid w:val="268425AD"/>
    <w:rsid w:val="26860F96"/>
    <w:rsid w:val="268632F1"/>
    <w:rsid w:val="26874114"/>
    <w:rsid w:val="26874F6A"/>
    <w:rsid w:val="26895F25"/>
    <w:rsid w:val="268A442E"/>
    <w:rsid w:val="268A749A"/>
    <w:rsid w:val="268C03B5"/>
    <w:rsid w:val="268D1B10"/>
    <w:rsid w:val="26911869"/>
    <w:rsid w:val="269138C9"/>
    <w:rsid w:val="269237C8"/>
    <w:rsid w:val="26925DD8"/>
    <w:rsid w:val="26935095"/>
    <w:rsid w:val="269429F2"/>
    <w:rsid w:val="26950581"/>
    <w:rsid w:val="26986303"/>
    <w:rsid w:val="26995735"/>
    <w:rsid w:val="2699585D"/>
    <w:rsid w:val="269A0470"/>
    <w:rsid w:val="269C1C25"/>
    <w:rsid w:val="269D4908"/>
    <w:rsid w:val="269D7A6E"/>
    <w:rsid w:val="269E00D3"/>
    <w:rsid w:val="269E566C"/>
    <w:rsid w:val="26A036B6"/>
    <w:rsid w:val="26A07C98"/>
    <w:rsid w:val="26A119C3"/>
    <w:rsid w:val="26A1216C"/>
    <w:rsid w:val="26A60F58"/>
    <w:rsid w:val="26A71199"/>
    <w:rsid w:val="26A8676F"/>
    <w:rsid w:val="26A94CA0"/>
    <w:rsid w:val="26A962FC"/>
    <w:rsid w:val="26AA2960"/>
    <w:rsid w:val="26AB7F18"/>
    <w:rsid w:val="26AC565B"/>
    <w:rsid w:val="26AE1E0D"/>
    <w:rsid w:val="26B22F10"/>
    <w:rsid w:val="26B241C7"/>
    <w:rsid w:val="26B24F37"/>
    <w:rsid w:val="26B41307"/>
    <w:rsid w:val="26B529BD"/>
    <w:rsid w:val="26B55762"/>
    <w:rsid w:val="26B57FCB"/>
    <w:rsid w:val="26B7481D"/>
    <w:rsid w:val="26B83539"/>
    <w:rsid w:val="26B8559A"/>
    <w:rsid w:val="26B9253F"/>
    <w:rsid w:val="26B94C20"/>
    <w:rsid w:val="26BB1E87"/>
    <w:rsid w:val="26BF307E"/>
    <w:rsid w:val="26C0379E"/>
    <w:rsid w:val="26C059E8"/>
    <w:rsid w:val="26C138D8"/>
    <w:rsid w:val="26C17A04"/>
    <w:rsid w:val="26C32F4E"/>
    <w:rsid w:val="26C4097C"/>
    <w:rsid w:val="26C5009C"/>
    <w:rsid w:val="26C86281"/>
    <w:rsid w:val="26CD115E"/>
    <w:rsid w:val="26CD1FAA"/>
    <w:rsid w:val="26CD6A51"/>
    <w:rsid w:val="26CE6511"/>
    <w:rsid w:val="26CE6DF8"/>
    <w:rsid w:val="26CF79DB"/>
    <w:rsid w:val="26D03C1B"/>
    <w:rsid w:val="26D220FC"/>
    <w:rsid w:val="26D3488A"/>
    <w:rsid w:val="26D375B1"/>
    <w:rsid w:val="26D3766C"/>
    <w:rsid w:val="26D51CA3"/>
    <w:rsid w:val="26D54148"/>
    <w:rsid w:val="26D57938"/>
    <w:rsid w:val="26DA5512"/>
    <w:rsid w:val="26DC0750"/>
    <w:rsid w:val="26E027B9"/>
    <w:rsid w:val="26E14394"/>
    <w:rsid w:val="26E26755"/>
    <w:rsid w:val="26E32B28"/>
    <w:rsid w:val="26E34FB2"/>
    <w:rsid w:val="26E42682"/>
    <w:rsid w:val="26E44906"/>
    <w:rsid w:val="26E4600A"/>
    <w:rsid w:val="26E619EB"/>
    <w:rsid w:val="26E66E11"/>
    <w:rsid w:val="26E73693"/>
    <w:rsid w:val="26E92B18"/>
    <w:rsid w:val="26EC1896"/>
    <w:rsid w:val="26ED00EA"/>
    <w:rsid w:val="26F0212A"/>
    <w:rsid w:val="26F0320E"/>
    <w:rsid w:val="26F158CF"/>
    <w:rsid w:val="26F205FD"/>
    <w:rsid w:val="26F31AE9"/>
    <w:rsid w:val="26F35901"/>
    <w:rsid w:val="26F44AD3"/>
    <w:rsid w:val="26F568FC"/>
    <w:rsid w:val="26F7287F"/>
    <w:rsid w:val="26F80B84"/>
    <w:rsid w:val="26F86D92"/>
    <w:rsid w:val="26F93DFF"/>
    <w:rsid w:val="26FD2E9C"/>
    <w:rsid w:val="26FE272C"/>
    <w:rsid w:val="26FE35D2"/>
    <w:rsid w:val="26FF7E33"/>
    <w:rsid w:val="2701283C"/>
    <w:rsid w:val="2702080F"/>
    <w:rsid w:val="27031AB0"/>
    <w:rsid w:val="270417BB"/>
    <w:rsid w:val="27050A55"/>
    <w:rsid w:val="27053D33"/>
    <w:rsid w:val="27063BBF"/>
    <w:rsid w:val="27066C14"/>
    <w:rsid w:val="27070BCD"/>
    <w:rsid w:val="270C0A76"/>
    <w:rsid w:val="270D08FB"/>
    <w:rsid w:val="270D4812"/>
    <w:rsid w:val="270D63A4"/>
    <w:rsid w:val="270E72B5"/>
    <w:rsid w:val="270F44BD"/>
    <w:rsid w:val="27106683"/>
    <w:rsid w:val="27112B2E"/>
    <w:rsid w:val="27126E73"/>
    <w:rsid w:val="27145CA0"/>
    <w:rsid w:val="27145FFA"/>
    <w:rsid w:val="271463EB"/>
    <w:rsid w:val="27151FA9"/>
    <w:rsid w:val="27153976"/>
    <w:rsid w:val="27182579"/>
    <w:rsid w:val="27195835"/>
    <w:rsid w:val="271A3198"/>
    <w:rsid w:val="271A383A"/>
    <w:rsid w:val="271B0051"/>
    <w:rsid w:val="271E4B3A"/>
    <w:rsid w:val="27212084"/>
    <w:rsid w:val="27212415"/>
    <w:rsid w:val="27234D48"/>
    <w:rsid w:val="272355EF"/>
    <w:rsid w:val="2723714C"/>
    <w:rsid w:val="27244C0D"/>
    <w:rsid w:val="27247296"/>
    <w:rsid w:val="27256297"/>
    <w:rsid w:val="272576FC"/>
    <w:rsid w:val="27274A77"/>
    <w:rsid w:val="27276438"/>
    <w:rsid w:val="27285EC3"/>
    <w:rsid w:val="272A1788"/>
    <w:rsid w:val="272D179D"/>
    <w:rsid w:val="272D2EB4"/>
    <w:rsid w:val="273001BB"/>
    <w:rsid w:val="273142C3"/>
    <w:rsid w:val="27322257"/>
    <w:rsid w:val="27324062"/>
    <w:rsid w:val="27337AA3"/>
    <w:rsid w:val="2734360E"/>
    <w:rsid w:val="2735563F"/>
    <w:rsid w:val="27363B82"/>
    <w:rsid w:val="273837E0"/>
    <w:rsid w:val="27385DC8"/>
    <w:rsid w:val="273926B0"/>
    <w:rsid w:val="27394D0A"/>
    <w:rsid w:val="273A78FA"/>
    <w:rsid w:val="273E10E3"/>
    <w:rsid w:val="273E3074"/>
    <w:rsid w:val="273F2AD2"/>
    <w:rsid w:val="274013CA"/>
    <w:rsid w:val="274027A6"/>
    <w:rsid w:val="27402C13"/>
    <w:rsid w:val="27410CC3"/>
    <w:rsid w:val="27415515"/>
    <w:rsid w:val="27446A34"/>
    <w:rsid w:val="27446FAD"/>
    <w:rsid w:val="274470DE"/>
    <w:rsid w:val="27456A68"/>
    <w:rsid w:val="27457167"/>
    <w:rsid w:val="274B4CFF"/>
    <w:rsid w:val="274F2E56"/>
    <w:rsid w:val="274F44FB"/>
    <w:rsid w:val="27501E92"/>
    <w:rsid w:val="27520BAA"/>
    <w:rsid w:val="275256F7"/>
    <w:rsid w:val="27533833"/>
    <w:rsid w:val="275558EF"/>
    <w:rsid w:val="275566F9"/>
    <w:rsid w:val="27557F3A"/>
    <w:rsid w:val="27572BCF"/>
    <w:rsid w:val="27582990"/>
    <w:rsid w:val="275C4217"/>
    <w:rsid w:val="275C5D1F"/>
    <w:rsid w:val="275D49A9"/>
    <w:rsid w:val="275F125F"/>
    <w:rsid w:val="275F449F"/>
    <w:rsid w:val="275F44F0"/>
    <w:rsid w:val="2760219A"/>
    <w:rsid w:val="27606961"/>
    <w:rsid w:val="276118B2"/>
    <w:rsid w:val="27613DCD"/>
    <w:rsid w:val="2761679D"/>
    <w:rsid w:val="27622D8D"/>
    <w:rsid w:val="27630B63"/>
    <w:rsid w:val="27645C01"/>
    <w:rsid w:val="27655F11"/>
    <w:rsid w:val="27662762"/>
    <w:rsid w:val="2766610D"/>
    <w:rsid w:val="276702E1"/>
    <w:rsid w:val="27682A97"/>
    <w:rsid w:val="276928F9"/>
    <w:rsid w:val="27694E84"/>
    <w:rsid w:val="2769592E"/>
    <w:rsid w:val="276A7D6C"/>
    <w:rsid w:val="276C40E0"/>
    <w:rsid w:val="276C6169"/>
    <w:rsid w:val="276C795C"/>
    <w:rsid w:val="276D055E"/>
    <w:rsid w:val="276D2A5E"/>
    <w:rsid w:val="276E0B56"/>
    <w:rsid w:val="276E19C2"/>
    <w:rsid w:val="276E1A95"/>
    <w:rsid w:val="276F0131"/>
    <w:rsid w:val="276F355C"/>
    <w:rsid w:val="276F55D5"/>
    <w:rsid w:val="276F5E59"/>
    <w:rsid w:val="276F6B66"/>
    <w:rsid w:val="276F6F0D"/>
    <w:rsid w:val="27701F80"/>
    <w:rsid w:val="277221D4"/>
    <w:rsid w:val="27725E14"/>
    <w:rsid w:val="27727D23"/>
    <w:rsid w:val="27735B82"/>
    <w:rsid w:val="27736605"/>
    <w:rsid w:val="27746AF1"/>
    <w:rsid w:val="27756F87"/>
    <w:rsid w:val="27763C92"/>
    <w:rsid w:val="27782ED0"/>
    <w:rsid w:val="27784517"/>
    <w:rsid w:val="27784CA2"/>
    <w:rsid w:val="2779279E"/>
    <w:rsid w:val="277A2204"/>
    <w:rsid w:val="277A61C2"/>
    <w:rsid w:val="277B5E75"/>
    <w:rsid w:val="277D4D56"/>
    <w:rsid w:val="277D5DA4"/>
    <w:rsid w:val="27822FF8"/>
    <w:rsid w:val="2782522B"/>
    <w:rsid w:val="27831D34"/>
    <w:rsid w:val="27832BF3"/>
    <w:rsid w:val="27835E4E"/>
    <w:rsid w:val="27855718"/>
    <w:rsid w:val="27861E56"/>
    <w:rsid w:val="27875767"/>
    <w:rsid w:val="2789509D"/>
    <w:rsid w:val="278A6D38"/>
    <w:rsid w:val="278B459D"/>
    <w:rsid w:val="278C19EA"/>
    <w:rsid w:val="278C5BD9"/>
    <w:rsid w:val="278F4EE0"/>
    <w:rsid w:val="27912BD8"/>
    <w:rsid w:val="279432EB"/>
    <w:rsid w:val="27954F34"/>
    <w:rsid w:val="2798188E"/>
    <w:rsid w:val="27982975"/>
    <w:rsid w:val="27995F65"/>
    <w:rsid w:val="279971E5"/>
    <w:rsid w:val="279A0208"/>
    <w:rsid w:val="279C3B42"/>
    <w:rsid w:val="279F34F0"/>
    <w:rsid w:val="27A054A2"/>
    <w:rsid w:val="27A31D6B"/>
    <w:rsid w:val="27A50A22"/>
    <w:rsid w:val="27A52266"/>
    <w:rsid w:val="27A54FE4"/>
    <w:rsid w:val="27A55945"/>
    <w:rsid w:val="27A6097F"/>
    <w:rsid w:val="27A70954"/>
    <w:rsid w:val="27A91E0D"/>
    <w:rsid w:val="27AA7EA4"/>
    <w:rsid w:val="27AB4032"/>
    <w:rsid w:val="27AC6454"/>
    <w:rsid w:val="27B1441D"/>
    <w:rsid w:val="27B308FE"/>
    <w:rsid w:val="27B51084"/>
    <w:rsid w:val="27B538A2"/>
    <w:rsid w:val="27B60562"/>
    <w:rsid w:val="27B66F6B"/>
    <w:rsid w:val="27B73C59"/>
    <w:rsid w:val="27B755EB"/>
    <w:rsid w:val="27B84194"/>
    <w:rsid w:val="27B90896"/>
    <w:rsid w:val="27BA69AF"/>
    <w:rsid w:val="27BA756B"/>
    <w:rsid w:val="27BC064E"/>
    <w:rsid w:val="27BC396A"/>
    <w:rsid w:val="27BD5EA6"/>
    <w:rsid w:val="27BE0759"/>
    <w:rsid w:val="27BE07C8"/>
    <w:rsid w:val="27C021CC"/>
    <w:rsid w:val="27C04E8E"/>
    <w:rsid w:val="27C2329D"/>
    <w:rsid w:val="27C41074"/>
    <w:rsid w:val="27C53A48"/>
    <w:rsid w:val="27C61421"/>
    <w:rsid w:val="27C67AC2"/>
    <w:rsid w:val="27C76816"/>
    <w:rsid w:val="27C927E1"/>
    <w:rsid w:val="27C94BEA"/>
    <w:rsid w:val="27CA03CD"/>
    <w:rsid w:val="27CB0AD0"/>
    <w:rsid w:val="27CB6CDB"/>
    <w:rsid w:val="27CD053A"/>
    <w:rsid w:val="27CD5E21"/>
    <w:rsid w:val="27CF4978"/>
    <w:rsid w:val="27D0213A"/>
    <w:rsid w:val="27D13C22"/>
    <w:rsid w:val="27D40F45"/>
    <w:rsid w:val="27D62D08"/>
    <w:rsid w:val="27D83BE2"/>
    <w:rsid w:val="27D9049B"/>
    <w:rsid w:val="27D90BBA"/>
    <w:rsid w:val="27DB6844"/>
    <w:rsid w:val="27DC4892"/>
    <w:rsid w:val="27DC4FC5"/>
    <w:rsid w:val="27DD0B5F"/>
    <w:rsid w:val="27DD778C"/>
    <w:rsid w:val="27DE5921"/>
    <w:rsid w:val="27DE79B2"/>
    <w:rsid w:val="27E0755D"/>
    <w:rsid w:val="27E207A0"/>
    <w:rsid w:val="27E2549F"/>
    <w:rsid w:val="27E35590"/>
    <w:rsid w:val="27E66096"/>
    <w:rsid w:val="27E67407"/>
    <w:rsid w:val="27EA6CC2"/>
    <w:rsid w:val="27EA7E5A"/>
    <w:rsid w:val="27EE16A9"/>
    <w:rsid w:val="27F0023C"/>
    <w:rsid w:val="27F11CC2"/>
    <w:rsid w:val="27F211F4"/>
    <w:rsid w:val="27F21B0B"/>
    <w:rsid w:val="27F2499A"/>
    <w:rsid w:val="27F30AF4"/>
    <w:rsid w:val="27F44A2D"/>
    <w:rsid w:val="27F57A10"/>
    <w:rsid w:val="27F7093F"/>
    <w:rsid w:val="27FA3894"/>
    <w:rsid w:val="27FB5EC5"/>
    <w:rsid w:val="27FC2A09"/>
    <w:rsid w:val="27FC47F9"/>
    <w:rsid w:val="27FD1AA9"/>
    <w:rsid w:val="280045ED"/>
    <w:rsid w:val="280149C8"/>
    <w:rsid w:val="28017BE3"/>
    <w:rsid w:val="28026D89"/>
    <w:rsid w:val="28036AD8"/>
    <w:rsid w:val="280504F6"/>
    <w:rsid w:val="28055F3E"/>
    <w:rsid w:val="28062416"/>
    <w:rsid w:val="280667FA"/>
    <w:rsid w:val="28084C65"/>
    <w:rsid w:val="280A717E"/>
    <w:rsid w:val="280B35C7"/>
    <w:rsid w:val="280D6311"/>
    <w:rsid w:val="280E5415"/>
    <w:rsid w:val="28143B8E"/>
    <w:rsid w:val="281610AD"/>
    <w:rsid w:val="2816492A"/>
    <w:rsid w:val="28192049"/>
    <w:rsid w:val="281A25E8"/>
    <w:rsid w:val="281A33AF"/>
    <w:rsid w:val="281A5B0E"/>
    <w:rsid w:val="281B25C4"/>
    <w:rsid w:val="281B6EC8"/>
    <w:rsid w:val="281E17AC"/>
    <w:rsid w:val="281F061A"/>
    <w:rsid w:val="28206348"/>
    <w:rsid w:val="282106CD"/>
    <w:rsid w:val="28225817"/>
    <w:rsid w:val="282457C4"/>
    <w:rsid w:val="28252848"/>
    <w:rsid w:val="28274678"/>
    <w:rsid w:val="28282A14"/>
    <w:rsid w:val="28292470"/>
    <w:rsid w:val="282A4D3E"/>
    <w:rsid w:val="282B01EF"/>
    <w:rsid w:val="282B2554"/>
    <w:rsid w:val="282C1958"/>
    <w:rsid w:val="282C205B"/>
    <w:rsid w:val="282F1169"/>
    <w:rsid w:val="28305126"/>
    <w:rsid w:val="28316E61"/>
    <w:rsid w:val="283179AB"/>
    <w:rsid w:val="28325115"/>
    <w:rsid w:val="2834594C"/>
    <w:rsid w:val="28362F65"/>
    <w:rsid w:val="283701B3"/>
    <w:rsid w:val="283966C2"/>
    <w:rsid w:val="283B3966"/>
    <w:rsid w:val="284500C7"/>
    <w:rsid w:val="284649D3"/>
    <w:rsid w:val="28472165"/>
    <w:rsid w:val="2847231D"/>
    <w:rsid w:val="284726DB"/>
    <w:rsid w:val="284907F8"/>
    <w:rsid w:val="284A7B76"/>
    <w:rsid w:val="284C6BDA"/>
    <w:rsid w:val="284D6FD9"/>
    <w:rsid w:val="284E2DE1"/>
    <w:rsid w:val="284E341C"/>
    <w:rsid w:val="284F1FD9"/>
    <w:rsid w:val="28524171"/>
    <w:rsid w:val="2854264B"/>
    <w:rsid w:val="28544225"/>
    <w:rsid w:val="285517E9"/>
    <w:rsid w:val="285673C8"/>
    <w:rsid w:val="28570943"/>
    <w:rsid w:val="2857097E"/>
    <w:rsid w:val="285724D2"/>
    <w:rsid w:val="28572670"/>
    <w:rsid w:val="28574B56"/>
    <w:rsid w:val="28575091"/>
    <w:rsid w:val="28580503"/>
    <w:rsid w:val="285945CA"/>
    <w:rsid w:val="285A50CF"/>
    <w:rsid w:val="285B76A8"/>
    <w:rsid w:val="285C2842"/>
    <w:rsid w:val="285C3D4A"/>
    <w:rsid w:val="285D2E6F"/>
    <w:rsid w:val="285D5131"/>
    <w:rsid w:val="285E05AE"/>
    <w:rsid w:val="285E7996"/>
    <w:rsid w:val="28600755"/>
    <w:rsid w:val="28631454"/>
    <w:rsid w:val="28637996"/>
    <w:rsid w:val="2864212B"/>
    <w:rsid w:val="28682AA0"/>
    <w:rsid w:val="28697296"/>
    <w:rsid w:val="286B1242"/>
    <w:rsid w:val="286B18FC"/>
    <w:rsid w:val="286B269B"/>
    <w:rsid w:val="28700930"/>
    <w:rsid w:val="2870297A"/>
    <w:rsid w:val="28706A2B"/>
    <w:rsid w:val="287143C6"/>
    <w:rsid w:val="28714C5E"/>
    <w:rsid w:val="287151E2"/>
    <w:rsid w:val="287263BD"/>
    <w:rsid w:val="28742137"/>
    <w:rsid w:val="28750A5B"/>
    <w:rsid w:val="2875585C"/>
    <w:rsid w:val="287614E0"/>
    <w:rsid w:val="28770C5B"/>
    <w:rsid w:val="287875C2"/>
    <w:rsid w:val="2879401F"/>
    <w:rsid w:val="287C57FB"/>
    <w:rsid w:val="287C7378"/>
    <w:rsid w:val="287D5D40"/>
    <w:rsid w:val="288044F6"/>
    <w:rsid w:val="28806040"/>
    <w:rsid w:val="28813083"/>
    <w:rsid w:val="2882552C"/>
    <w:rsid w:val="28832CED"/>
    <w:rsid w:val="288415F7"/>
    <w:rsid w:val="28844808"/>
    <w:rsid w:val="28857D92"/>
    <w:rsid w:val="28861ADA"/>
    <w:rsid w:val="28863FCB"/>
    <w:rsid w:val="28864719"/>
    <w:rsid w:val="28871D30"/>
    <w:rsid w:val="28896256"/>
    <w:rsid w:val="288B05CE"/>
    <w:rsid w:val="288C614D"/>
    <w:rsid w:val="288C73D6"/>
    <w:rsid w:val="288E2104"/>
    <w:rsid w:val="288F568B"/>
    <w:rsid w:val="288F5931"/>
    <w:rsid w:val="288F7AB5"/>
    <w:rsid w:val="2890183C"/>
    <w:rsid w:val="2892195B"/>
    <w:rsid w:val="289436B9"/>
    <w:rsid w:val="289442EF"/>
    <w:rsid w:val="28964011"/>
    <w:rsid w:val="28977D71"/>
    <w:rsid w:val="2898223C"/>
    <w:rsid w:val="28987781"/>
    <w:rsid w:val="289A1AAB"/>
    <w:rsid w:val="289C0364"/>
    <w:rsid w:val="289C0912"/>
    <w:rsid w:val="289C3078"/>
    <w:rsid w:val="289C5957"/>
    <w:rsid w:val="289D0E6A"/>
    <w:rsid w:val="289D66AF"/>
    <w:rsid w:val="289E002E"/>
    <w:rsid w:val="289E261F"/>
    <w:rsid w:val="289F2FF9"/>
    <w:rsid w:val="289F4BF6"/>
    <w:rsid w:val="289F7D17"/>
    <w:rsid w:val="28A22623"/>
    <w:rsid w:val="28A26FFC"/>
    <w:rsid w:val="28A2767E"/>
    <w:rsid w:val="28A32EA7"/>
    <w:rsid w:val="28A368BC"/>
    <w:rsid w:val="28A40F70"/>
    <w:rsid w:val="28A727CB"/>
    <w:rsid w:val="28A83028"/>
    <w:rsid w:val="28A85CFD"/>
    <w:rsid w:val="28A939EC"/>
    <w:rsid w:val="28A945B7"/>
    <w:rsid w:val="28AA6AB9"/>
    <w:rsid w:val="28AB1CC6"/>
    <w:rsid w:val="28AB2F8C"/>
    <w:rsid w:val="28AC3139"/>
    <w:rsid w:val="28AC5DAF"/>
    <w:rsid w:val="28AD45A9"/>
    <w:rsid w:val="28AD71CA"/>
    <w:rsid w:val="28B01408"/>
    <w:rsid w:val="28B01816"/>
    <w:rsid w:val="28B041F1"/>
    <w:rsid w:val="28B13768"/>
    <w:rsid w:val="28B41A7C"/>
    <w:rsid w:val="28B75404"/>
    <w:rsid w:val="28B80B39"/>
    <w:rsid w:val="28B86625"/>
    <w:rsid w:val="28B867AD"/>
    <w:rsid w:val="28BB077C"/>
    <w:rsid w:val="28BB43F7"/>
    <w:rsid w:val="28BF0F58"/>
    <w:rsid w:val="28C218D1"/>
    <w:rsid w:val="28C31F15"/>
    <w:rsid w:val="28C36897"/>
    <w:rsid w:val="28C44B9D"/>
    <w:rsid w:val="28C463E6"/>
    <w:rsid w:val="28C831A0"/>
    <w:rsid w:val="28C86550"/>
    <w:rsid w:val="28C960A3"/>
    <w:rsid w:val="28CC3A50"/>
    <w:rsid w:val="28CC6123"/>
    <w:rsid w:val="28CD76C0"/>
    <w:rsid w:val="28CE10DB"/>
    <w:rsid w:val="28CE14AA"/>
    <w:rsid w:val="28CF4E17"/>
    <w:rsid w:val="28CF55A6"/>
    <w:rsid w:val="28D03113"/>
    <w:rsid w:val="28D20C82"/>
    <w:rsid w:val="28D35E26"/>
    <w:rsid w:val="28D512E4"/>
    <w:rsid w:val="28D5346E"/>
    <w:rsid w:val="28D5549B"/>
    <w:rsid w:val="28D57666"/>
    <w:rsid w:val="28D87D7C"/>
    <w:rsid w:val="28D9248E"/>
    <w:rsid w:val="28DA10E2"/>
    <w:rsid w:val="28DA279A"/>
    <w:rsid w:val="28DD50F4"/>
    <w:rsid w:val="28DE7CC1"/>
    <w:rsid w:val="28DF2D78"/>
    <w:rsid w:val="28E02193"/>
    <w:rsid w:val="28E0572D"/>
    <w:rsid w:val="28E07B38"/>
    <w:rsid w:val="28E307D1"/>
    <w:rsid w:val="28E35471"/>
    <w:rsid w:val="28E52833"/>
    <w:rsid w:val="28ED4F88"/>
    <w:rsid w:val="28EE3005"/>
    <w:rsid w:val="28F10856"/>
    <w:rsid w:val="28F6399C"/>
    <w:rsid w:val="28F77F02"/>
    <w:rsid w:val="28F80B8A"/>
    <w:rsid w:val="28F86F0D"/>
    <w:rsid w:val="28F920C1"/>
    <w:rsid w:val="28F94A69"/>
    <w:rsid w:val="28F96AA4"/>
    <w:rsid w:val="28FA077D"/>
    <w:rsid w:val="28FC0395"/>
    <w:rsid w:val="29012C29"/>
    <w:rsid w:val="290158A6"/>
    <w:rsid w:val="290175EC"/>
    <w:rsid w:val="290200CF"/>
    <w:rsid w:val="29024AD9"/>
    <w:rsid w:val="29024B2A"/>
    <w:rsid w:val="29025147"/>
    <w:rsid w:val="29036D5D"/>
    <w:rsid w:val="29043568"/>
    <w:rsid w:val="29045BF7"/>
    <w:rsid w:val="29054575"/>
    <w:rsid w:val="29065970"/>
    <w:rsid w:val="29075D71"/>
    <w:rsid w:val="2909166A"/>
    <w:rsid w:val="290948BD"/>
    <w:rsid w:val="290949F2"/>
    <w:rsid w:val="290A0DA5"/>
    <w:rsid w:val="290A45CC"/>
    <w:rsid w:val="290A5FA1"/>
    <w:rsid w:val="290B43B0"/>
    <w:rsid w:val="290E4512"/>
    <w:rsid w:val="290F7D38"/>
    <w:rsid w:val="29110AD8"/>
    <w:rsid w:val="29113DDD"/>
    <w:rsid w:val="291354C3"/>
    <w:rsid w:val="291377E8"/>
    <w:rsid w:val="2914334B"/>
    <w:rsid w:val="29150177"/>
    <w:rsid w:val="2915153E"/>
    <w:rsid w:val="29163D89"/>
    <w:rsid w:val="2917034D"/>
    <w:rsid w:val="29171CF6"/>
    <w:rsid w:val="29173401"/>
    <w:rsid w:val="29176DF3"/>
    <w:rsid w:val="29181D94"/>
    <w:rsid w:val="291847E1"/>
    <w:rsid w:val="29184B37"/>
    <w:rsid w:val="291D3AED"/>
    <w:rsid w:val="291D3B90"/>
    <w:rsid w:val="29201B8E"/>
    <w:rsid w:val="29224C4C"/>
    <w:rsid w:val="29235B27"/>
    <w:rsid w:val="29257728"/>
    <w:rsid w:val="29264B41"/>
    <w:rsid w:val="29264FE8"/>
    <w:rsid w:val="2928169F"/>
    <w:rsid w:val="292967F8"/>
    <w:rsid w:val="292B1EC0"/>
    <w:rsid w:val="292B7F4A"/>
    <w:rsid w:val="292C1215"/>
    <w:rsid w:val="292C6DB1"/>
    <w:rsid w:val="292C7D7D"/>
    <w:rsid w:val="292D3570"/>
    <w:rsid w:val="292D6184"/>
    <w:rsid w:val="292E2B56"/>
    <w:rsid w:val="292F15D9"/>
    <w:rsid w:val="292F52A6"/>
    <w:rsid w:val="293005D1"/>
    <w:rsid w:val="29305701"/>
    <w:rsid w:val="29306B01"/>
    <w:rsid w:val="2932296F"/>
    <w:rsid w:val="293309E4"/>
    <w:rsid w:val="29336C0C"/>
    <w:rsid w:val="29351E53"/>
    <w:rsid w:val="2936164C"/>
    <w:rsid w:val="29382BA6"/>
    <w:rsid w:val="293A5157"/>
    <w:rsid w:val="293C2AC8"/>
    <w:rsid w:val="293C65E5"/>
    <w:rsid w:val="293F2A40"/>
    <w:rsid w:val="2940653F"/>
    <w:rsid w:val="29406C9D"/>
    <w:rsid w:val="29431983"/>
    <w:rsid w:val="29437525"/>
    <w:rsid w:val="29437A74"/>
    <w:rsid w:val="29440602"/>
    <w:rsid w:val="294617D3"/>
    <w:rsid w:val="29464027"/>
    <w:rsid w:val="29475F28"/>
    <w:rsid w:val="29480671"/>
    <w:rsid w:val="294842CC"/>
    <w:rsid w:val="294B09F1"/>
    <w:rsid w:val="294B1296"/>
    <w:rsid w:val="294B16E4"/>
    <w:rsid w:val="294B23E3"/>
    <w:rsid w:val="294C2337"/>
    <w:rsid w:val="294D6B22"/>
    <w:rsid w:val="294D7B03"/>
    <w:rsid w:val="294F5074"/>
    <w:rsid w:val="295029CA"/>
    <w:rsid w:val="295117B7"/>
    <w:rsid w:val="29515A89"/>
    <w:rsid w:val="29515F87"/>
    <w:rsid w:val="29533B5C"/>
    <w:rsid w:val="2954329B"/>
    <w:rsid w:val="2954497E"/>
    <w:rsid w:val="29550132"/>
    <w:rsid w:val="29561BA7"/>
    <w:rsid w:val="295660F9"/>
    <w:rsid w:val="29582270"/>
    <w:rsid w:val="29595E04"/>
    <w:rsid w:val="295A0780"/>
    <w:rsid w:val="295A2B4D"/>
    <w:rsid w:val="295C315F"/>
    <w:rsid w:val="295D2A85"/>
    <w:rsid w:val="295D3ED0"/>
    <w:rsid w:val="295F44F5"/>
    <w:rsid w:val="29622437"/>
    <w:rsid w:val="29637A45"/>
    <w:rsid w:val="296416DD"/>
    <w:rsid w:val="29676E33"/>
    <w:rsid w:val="296A3228"/>
    <w:rsid w:val="296B729E"/>
    <w:rsid w:val="296C102B"/>
    <w:rsid w:val="296C32D7"/>
    <w:rsid w:val="296C399D"/>
    <w:rsid w:val="296D250B"/>
    <w:rsid w:val="29700395"/>
    <w:rsid w:val="29714360"/>
    <w:rsid w:val="29717528"/>
    <w:rsid w:val="29724A1E"/>
    <w:rsid w:val="2973225D"/>
    <w:rsid w:val="29734187"/>
    <w:rsid w:val="297347FE"/>
    <w:rsid w:val="29735FDA"/>
    <w:rsid w:val="297369B9"/>
    <w:rsid w:val="29773C8D"/>
    <w:rsid w:val="29774C96"/>
    <w:rsid w:val="29796F8E"/>
    <w:rsid w:val="297E1C7E"/>
    <w:rsid w:val="297F05F4"/>
    <w:rsid w:val="297F0691"/>
    <w:rsid w:val="297F3D70"/>
    <w:rsid w:val="297F407A"/>
    <w:rsid w:val="297F7B93"/>
    <w:rsid w:val="29806DB3"/>
    <w:rsid w:val="29813428"/>
    <w:rsid w:val="29821401"/>
    <w:rsid w:val="29840072"/>
    <w:rsid w:val="298419D8"/>
    <w:rsid w:val="2985388B"/>
    <w:rsid w:val="298553BA"/>
    <w:rsid w:val="298A67C2"/>
    <w:rsid w:val="298C480E"/>
    <w:rsid w:val="298C4AA3"/>
    <w:rsid w:val="298C4E28"/>
    <w:rsid w:val="298C7AE4"/>
    <w:rsid w:val="298D31AA"/>
    <w:rsid w:val="298D4BED"/>
    <w:rsid w:val="298F1874"/>
    <w:rsid w:val="298F3D92"/>
    <w:rsid w:val="298F3F7E"/>
    <w:rsid w:val="29905E7A"/>
    <w:rsid w:val="299115F9"/>
    <w:rsid w:val="2992116C"/>
    <w:rsid w:val="2992414A"/>
    <w:rsid w:val="299259BC"/>
    <w:rsid w:val="29936FD5"/>
    <w:rsid w:val="29941E86"/>
    <w:rsid w:val="29945065"/>
    <w:rsid w:val="299537F0"/>
    <w:rsid w:val="29972DE5"/>
    <w:rsid w:val="29975A6E"/>
    <w:rsid w:val="29981A12"/>
    <w:rsid w:val="29983406"/>
    <w:rsid w:val="299835CD"/>
    <w:rsid w:val="299835FC"/>
    <w:rsid w:val="29997316"/>
    <w:rsid w:val="299B2AC5"/>
    <w:rsid w:val="299B5B9B"/>
    <w:rsid w:val="299E307B"/>
    <w:rsid w:val="299F1360"/>
    <w:rsid w:val="29A118C3"/>
    <w:rsid w:val="29A16C7D"/>
    <w:rsid w:val="29A31C88"/>
    <w:rsid w:val="29A35AE3"/>
    <w:rsid w:val="29A45DBC"/>
    <w:rsid w:val="29A541AB"/>
    <w:rsid w:val="29A63B27"/>
    <w:rsid w:val="29A75242"/>
    <w:rsid w:val="29A770DD"/>
    <w:rsid w:val="29A94BF9"/>
    <w:rsid w:val="29AA0A88"/>
    <w:rsid w:val="29AC3F1C"/>
    <w:rsid w:val="29AD3A32"/>
    <w:rsid w:val="29AE6D12"/>
    <w:rsid w:val="29AF6C18"/>
    <w:rsid w:val="29B02EAF"/>
    <w:rsid w:val="29B047DF"/>
    <w:rsid w:val="29B13D11"/>
    <w:rsid w:val="29B2744B"/>
    <w:rsid w:val="29B35A09"/>
    <w:rsid w:val="29B43D59"/>
    <w:rsid w:val="29B57399"/>
    <w:rsid w:val="29B706F3"/>
    <w:rsid w:val="29B76A06"/>
    <w:rsid w:val="29B84817"/>
    <w:rsid w:val="29B97AA0"/>
    <w:rsid w:val="29BA4972"/>
    <w:rsid w:val="29BB5604"/>
    <w:rsid w:val="29C046E5"/>
    <w:rsid w:val="29C05A87"/>
    <w:rsid w:val="29C07BA5"/>
    <w:rsid w:val="29C13951"/>
    <w:rsid w:val="29C333B8"/>
    <w:rsid w:val="29C41AD5"/>
    <w:rsid w:val="29C55012"/>
    <w:rsid w:val="29C56508"/>
    <w:rsid w:val="29C66E12"/>
    <w:rsid w:val="29C91965"/>
    <w:rsid w:val="29C91B7A"/>
    <w:rsid w:val="29C95708"/>
    <w:rsid w:val="29CA5B59"/>
    <w:rsid w:val="29CB1F54"/>
    <w:rsid w:val="29CB35D2"/>
    <w:rsid w:val="29CB5508"/>
    <w:rsid w:val="29CE582A"/>
    <w:rsid w:val="29CF05FA"/>
    <w:rsid w:val="29D07F52"/>
    <w:rsid w:val="29D46249"/>
    <w:rsid w:val="29D577DF"/>
    <w:rsid w:val="29D62DCB"/>
    <w:rsid w:val="29D84ED2"/>
    <w:rsid w:val="29D854AC"/>
    <w:rsid w:val="29D9084A"/>
    <w:rsid w:val="29DA3D85"/>
    <w:rsid w:val="29DA572D"/>
    <w:rsid w:val="29DB4E47"/>
    <w:rsid w:val="29E230F5"/>
    <w:rsid w:val="29E75296"/>
    <w:rsid w:val="29E8768B"/>
    <w:rsid w:val="29E91407"/>
    <w:rsid w:val="29EA26E3"/>
    <w:rsid w:val="29EB03B6"/>
    <w:rsid w:val="29EB3FC0"/>
    <w:rsid w:val="29ED1AB5"/>
    <w:rsid w:val="29ED2C09"/>
    <w:rsid w:val="29ED68EE"/>
    <w:rsid w:val="29EF2C34"/>
    <w:rsid w:val="29EF4DE4"/>
    <w:rsid w:val="29F02471"/>
    <w:rsid w:val="29F058DC"/>
    <w:rsid w:val="29F111CF"/>
    <w:rsid w:val="29F14730"/>
    <w:rsid w:val="29F15D8E"/>
    <w:rsid w:val="29F613DD"/>
    <w:rsid w:val="29F80F25"/>
    <w:rsid w:val="29F97497"/>
    <w:rsid w:val="29FB1726"/>
    <w:rsid w:val="29FC18E3"/>
    <w:rsid w:val="29FD0512"/>
    <w:rsid w:val="29FD1D6F"/>
    <w:rsid w:val="2A004C45"/>
    <w:rsid w:val="2A015106"/>
    <w:rsid w:val="2A0179C4"/>
    <w:rsid w:val="2A031DA6"/>
    <w:rsid w:val="2A032C9A"/>
    <w:rsid w:val="2A050E97"/>
    <w:rsid w:val="2A0667FE"/>
    <w:rsid w:val="2A071EA1"/>
    <w:rsid w:val="2A0830E2"/>
    <w:rsid w:val="2A091502"/>
    <w:rsid w:val="2A0A573A"/>
    <w:rsid w:val="2A0A7699"/>
    <w:rsid w:val="2A0C74F5"/>
    <w:rsid w:val="2A0D23E0"/>
    <w:rsid w:val="2A0D7A42"/>
    <w:rsid w:val="2A0E111B"/>
    <w:rsid w:val="2A0E156D"/>
    <w:rsid w:val="2A0E4033"/>
    <w:rsid w:val="2A0E4BC0"/>
    <w:rsid w:val="2A0F3F5F"/>
    <w:rsid w:val="2A0F6F60"/>
    <w:rsid w:val="2A104B95"/>
    <w:rsid w:val="2A116954"/>
    <w:rsid w:val="2A1222E6"/>
    <w:rsid w:val="2A12593F"/>
    <w:rsid w:val="2A12674E"/>
    <w:rsid w:val="2A137936"/>
    <w:rsid w:val="2A154A28"/>
    <w:rsid w:val="2A162559"/>
    <w:rsid w:val="2A1719CD"/>
    <w:rsid w:val="2A1A5FAD"/>
    <w:rsid w:val="2A1B3E33"/>
    <w:rsid w:val="2A1B6082"/>
    <w:rsid w:val="2A1C6F8D"/>
    <w:rsid w:val="2A1D56CB"/>
    <w:rsid w:val="2A1E0446"/>
    <w:rsid w:val="2A1F4360"/>
    <w:rsid w:val="2A1F54F0"/>
    <w:rsid w:val="2A233512"/>
    <w:rsid w:val="2A255AC2"/>
    <w:rsid w:val="2A263442"/>
    <w:rsid w:val="2A265105"/>
    <w:rsid w:val="2A274475"/>
    <w:rsid w:val="2A2763BD"/>
    <w:rsid w:val="2A290869"/>
    <w:rsid w:val="2A294A71"/>
    <w:rsid w:val="2A2971D5"/>
    <w:rsid w:val="2A2A1023"/>
    <w:rsid w:val="2A2B33E3"/>
    <w:rsid w:val="2A2B3CF6"/>
    <w:rsid w:val="2A31146C"/>
    <w:rsid w:val="2A320854"/>
    <w:rsid w:val="2A325A47"/>
    <w:rsid w:val="2A333573"/>
    <w:rsid w:val="2A336060"/>
    <w:rsid w:val="2A340586"/>
    <w:rsid w:val="2A3506E6"/>
    <w:rsid w:val="2A35112C"/>
    <w:rsid w:val="2A351749"/>
    <w:rsid w:val="2A357798"/>
    <w:rsid w:val="2A357DC2"/>
    <w:rsid w:val="2A377631"/>
    <w:rsid w:val="2A3933C1"/>
    <w:rsid w:val="2A394BBD"/>
    <w:rsid w:val="2A3A1C6C"/>
    <w:rsid w:val="2A3A1CC3"/>
    <w:rsid w:val="2A3A24C6"/>
    <w:rsid w:val="2A3C05D5"/>
    <w:rsid w:val="2A3C1556"/>
    <w:rsid w:val="2A4035C9"/>
    <w:rsid w:val="2A40675D"/>
    <w:rsid w:val="2A412F3C"/>
    <w:rsid w:val="2A4261CD"/>
    <w:rsid w:val="2A432B06"/>
    <w:rsid w:val="2A4345AC"/>
    <w:rsid w:val="2A4472F9"/>
    <w:rsid w:val="2A4527B8"/>
    <w:rsid w:val="2A455D40"/>
    <w:rsid w:val="2A45691B"/>
    <w:rsid w:val="2A456D4E"/>
    <w:rsid w:val="2A4669D2"/>
    <w:rsid w:val="2A471CFF"/>
    <w:rsid w:val="2A4736C1"/>
    <w:rsid w:val="2A4876ED"/>
    <w:rsid w:val="2A4A2A01"/>
    <w:rsid w:val="2A4C651F"/>
    <w:rsid w:val="2A4F7D79"/>
    <w:rsid w:val="2A5047CB"/>
    <w:rsid w:val="2A525CD7"/>
    <w:rsid w:val="2A535BBE"/>
    <w:rsid w:val="2A554DBC"/>
    <w:rsid w:val="2A557365"/>
    <w:rsid w:val="2A5651B2"/>
    <w:rsid w:val="2A584D56"/>
    <w:rsid w:val="2A595598"/>
    <w:rsid w:val="2A597712"/>
    <w:rsid w:val="2A5B0F70"/>
    <w:rsid w:val="2A5C0F2C"/>
    <w:rsid w:val="2A5C6A56"/>
    <w:rsid w:val="2A5D10AA"/>
    <w:rsid w:val="2A6102C8"/>
    <w:rsid w:val="2A612C79"/>
    <w:rsid w:val="2A670F03"/>
    <w:rsid w:val="2A671EE5"/>
    <w:rsid w:val="2A6C3D8E"/>
    <w:rsid w:val="2A6D692E"/>
    <w:rsid w:val="2A6E1827"/>
    <w:rsid w:val="2A7021C6"/>
    <w:rsid w:val="2A705BF8"/>
    <w:rsid w:val="2A70636E"/>
    <w:rsid w:val="2A711758"/>
    <w:rsid w:val="2A712077"/>
    <w:rsid w:val="2A723525"/>
    <w:rsid w:val="2A723D76"/>
    <w:rsid w:val="2A731515"/>
    <w:rsid w:val="2A751680"/>
    <w:rsid w:val="2A79065A"/>
    <w:rsid w:val="2A7A105F"/>
    <w:rsid w:val="2A7B570E"/>
    <w:rsid w:val="2A7C4C7A"/>
    <w:rsid w:val="2A7D224F"/>
    <w:rsid w:val="2A7E0C8C"/>
    <w:rsid w:val="2A7E598B"/>
    <w:rsid w:val="2A813A66"/>
    <w:rsid w:val="2A820E19"/>
    <w:rsid w:val="2A833177"/>
    <w:rsid w:val="2A8506D7"/>
    <w:rsid w:val="2A852BCA"/>
    <w:rsid w:val="2A866518"/>
    <w:rsid w:val="2A86699A"/>
    <w:rsid w:val="2A884DD7"/>
    <w:rsid w:val="2A8A0585"/>
    <w:rsid w:val="2A8A343E"/>
    <w:rsid w:val="2A8A6C11"/>
    <w:rsid w:val="2A8B32BF"/>
    <w:rsid w:val="2A8C46A1"/>
    <w:rsid w:val="2A8C5F72"/>
    <w:rsid w:val="2A8D7982"/>
    <w:rsid w:val="2A8E0DAF"/>
    <w:rsid w:val="2A8E7A01"/>
    <w:rsid w:val="2A8F1E40"/>
    <w:rsid w:val="2A91187D"/>
    <w:rsid w:val="2A9563B6"/>
    <w:rsid w:val="2A957488"/>
    <w:rsid w:val="2A960192"/>
    <w:rsid w:val="2A970CAE"/>
    <w:rsid w:val="2A9766F5"/>
    <w:rsid w:val="2A99750A"/>
    <w:rsid w:val="2A997BB4"/>
    <w:rsid w:val="2A9C79FD"/>
    <w:rsid w:val="2A9D1269"/>
    <w:rsid w:val="2A9D1814"/>
    <w:rsid w:val="2A9E4CD8"/>
    <w:rsid w:val="2A9E7664"/>
    <w:rsid w:val="2AA03001"/>
    <w:rsid w:val="2AA21008"/>
    <w:rsid w:val="2AA2603C"/>
    <w:rsid w:val="2AA26243"/>
    <w:rsid w:val="2AA37E40"/>
    <w:rsid w:val="2AA56FC1"/>
    <w:rsid w:val="2AA64D11"/>
    <w:rsid w:val="2AA67E7B"/>
    <w:rsid w:val="2AA7145B"/>
    <w:rsid w:val="2AAD1A00"/>
    <w:rsid w:val="2AAE28AD"/>
    <w:rsid w:val="2AB04E9F"/>
    <w:rsid w:val="2AB21369"/>
    <w:rsid w:val="2AB32DF7"/>
    <w:rsid w:val="2AB33AC5"/>
    <w:rsid w:val="2AB55795"/>
    <w:rsid w:val="2AB570DC"/>
    <w:rsid w:val="2AB634A7"/>
    <w:rsid w:val="2AB63F93"/>
    <w:rsid w:val="2AB66C19"/>
    <w:rsid w:val="2AB70584"/>
    <w:rsid w:val="2AB7604A"/>
    <w:rsid w:val="2AB803B6"/>
    <w:rsid w:val="2AB90027"/>
    <w:rsid w:val="2ABC076A"/>
    <w:rsid w:val="2ABF6B75"/>
    <w:rsid w:val="2AC0501A"/>
    <w:rsid w:val="2AC10216"/>
    <w:rsid w:val="2AC11889"/>
    <w:rsid w:val="2AC11B1D"/>
    <w:rsid w:val="2AC173C1"/>
    <w:rsid w:val="2AC23672"/>
    <w:rsid w:val="2AC27005"/>
    <w:rsid w:val="2AC32E1F"/>
    <w:rsid w:val="2AC4039B"/>
    <w:rsid w:val="2AC63504"/>
    <w:rsid w:val="2AC834BC"/>
    <w:rsid w:val="2AC84842"/>
    <w:rsid w:val="2AC9494C"/>
    <w:rsid w:val="2AC97A9B"/>
    <w:rsid w:val="2ACB21A6"/>
    <w:rsid w:val="2ACC21A1"/>
    <w:rsid w:val="2ACD094D"/>
    <w:rsid w:val="2ACD1162"/>
    <w:rsid w:val="2ACD2AA2"/>
    <w:rsid w:val="2ACE41D2"/>
    <w:rsid w:val="2ACF1DF0"/>
    <w:rsid w:val="2ACF408C"/>
    <w:rsid w:val="2ACF4A89"/>
    <w:rsid w:val="2ACF4B0F"/>
    <w:rsid w:val="2AD12AAC"/>
    <w:rsid w:val="2AD15D14"/>
    <w:rsid w:val="2AD22C60"/>
    <w:rsid w:val="2AD2354E"/>
    <w:rsid w:val="2AD344A5"/>
    <w:rsid w:val="2AD45DF6"/>
    <w:rsid w:val="2AD572A9"/>
    <w:rsid w:val="2AD6598D"/>
    <w:rsid w:val="2AD92F48"/>
    <w:rsid w:val="2AD956F4"/>
    <w:rsid w:val="2ADB08D1"/>
    <w:rsid w:val="2ADE643D"/>
    <w:rsid w:val="2ADE6E86"/>
    <w:rsid w:val="2AE22256"/>
    <w:rsid w:val="2AE26CEF"/>
    <w:rsid w:val="2AE3795C"/>
    <w:rsid w:val="2AE53B62"/>
    <w:rsid w:val="2AEA6F8A"/>
    <w:rsid w:val="2AEB2871"/>
    <w:rsid w:val="2AEB3F28"/>
    <w:rsid w:val="2AEB6740"/>
    <w:rsid w:val="2AEC3D78"/>
    <w:rsid w:val="2AED15E7"/>
    <w:rsid w:val="2AED6FC8"/>
    <w:rsid w:val="2AF15D98"/>
    <w:rsid w:val="2AF462E8"/>
    <w:rsid w:val="2AF60F02"/>
    <w:rsid w:val="2AF727F2"/>
    <w:rsid w:val="2AF77B39"/>
    <w:rsid w:val="2AF86CD8"/>
    <w:rsid w:val="2AFB4C2C"/>
    <w:rsid w:val="2AFC7A6D"/>
    <w:rsid w:val="2AFD2188"/>
    <w:rsid w:val="2AFD29A6"/>
    <w:rsid w:val="2AFD5DC9"/>
    <w:rsid w:val="2AFE503D"/>
    <w:rsid w:val="2AFF33B7"/>
    <w:rsid w:val="2B000C28"/>
    <w:rsid w:val="2B00192A"/>
    <w:rsid w:val="2B00281F"/>
    <w:rsid w:val="2B0074D1"/>
    <w:rsid w:val="2B0133EA"/>
    <w:rsid w:val="2B0305A9"/>
    <w:rsid w:val="2B0373F3"/>
    <w:rsid w:val="2B0551C4"/>
    <w:rsid w:val="2B093A84"/>
    <w:rsid w:val="2B09757B"/>
    <w:rsid w:val="2B0B62DE"/>
    <w:rsid w:val="2B0D6290"/>
    <w:rsid w:val="2B0E13EF"/>
    <w:rsid w:val="2B10622C"/>
    <w:rsid w:val="2B135E85"/>
    <w:rsid w:val="2B143290"/>
    <w:rsid w:val="2B146CA8"/>
    <w:rsid w:val="2B147375"/>
    <w:rsid w:val="2B15268E"/>
    <w:rsid w:val="2B1635AE"/>
    <w:rsid w:val="2B183B41"/>
    <w:rsid w:val="2B183FA3"/>
    <w:rsid w:val="2B1A5528"/>
    <w:rsid w:val="2B1B05DF"/>
    <w:rsid w:val="2B1B58DB"/>
    <w:rsid w:val="2B1C5224"/>
    <w:rsid w:val="2B1C67D2"/>
    <w:rsid w:val="2B1C7792"/>
    <w:rsid w:val="2B1D2B17"/>
    <w:rsid w:val="2B223613"/>
    <w:rsid w:val="2B24179E"/>
    <w:rsid w:val="2B241E71"/>
    <w:rsid w:val="2B24242C"/>
    <w:rsid w:val="2B2429BB"/>
    <w:rsid w:val="2B251B0A"/>
    <w:rsid w:val="2B252E48"/>
    <w:rsid w:val="2B2625FF"/>
    <w:rsid w:val="2B274652"/>
    <w:rsid w:val="2B274D58"/>
    <w:rsid w:val="2B282BC0"/>
    <w:rsid w:val="2B286CD3"/>
    <w:rsid w:val="2B2943F1"/>
    <w:rsid w:val="2B2B2F24"/>
    <w:rsid w:val="2B2C4757"/>
    <w:rsid w:val="2B2D1CED"/>
    <w:rsid w:val="2B2E6F64"/>
    <w:rsid w:val="2B303C9A"/>
    <w:rsid w:val="2B327371"/>
    <w:rsid w:val="2B3349AA"/>
    <w:rsid w:val="2B373E2D"/>
    <w:rsid w:val="2B384D75"/>
    <w:rsid w:val="2B386C07"/>
    <w:rsid w:val="2B392007"/>
    <w:rsid w:val="2B3A0234"/>
    <w:rsid w:val="2B3A1F41"/>
    <w:rsid w:val="2B3A78CA"/>
    <w:rsid w:val="2B3D27E1"/>
    <w:rsid w:val="2B3E30A2"/>
    <w:rsid w:val="2B3F2EE1"/>
    <w:rsid w:val="2B3F782D"/>
    <w:rsid w:val="2B402F73"/>
    <w:rsid w:val="2B41303B"/>
    <w:rsid w:val="2B420C05"/>
    <w:rsid w:val="2B426D14"/>
    <w:rsid w:val="2B434B2E"/>
    <w:rsid w:val="2B443FF2"/>
    <w:rsid w:val="2B461D0B"/>
    <w:rsid w:val="2B48030E"/>
    <w:rsid w:val="2B4820ED"/>
    <w:rsid w:val="2B492A2C"/>
    <w:rsid w:val="2B4B35CA"/>
    <w:rsid w:val="2B4C63AA"/>
    <w:rsid w:val="2B4C77A7"/>
    <w:rsid w:val="2B4E2A09"/>
    <w:rsid w:val="2B4F41DF"/>
    <w:rsid w:val="2B4F5ED2"/>
    <w:rsid w:val="2B5025EE"/>
    <w:rsid w:val="2B503133"/>
    <w:rsid w:val="2B512162"/>
    <w:rsid w:val="2B5177F3"/>
    <w:rsid w:val="2B536C5D"/>
    <w:rsid w:val="2B540E6B"/>
    <w:rsid w:val="2B54513F"/>
    <w:rsid w:val="2B5518D9"/>
    <w:rsid w:val="2B5562E8"/>
    <w:rsid w:val="2B564D0B"/>
    <w:rsid w:val="2B58028D"/>
    <w:rsid w:val="2B5952E8"/>
    <w:rsid w:val="2B596C6A"/>
    <w:rsid w:val="2B5A633A"/>
    <w:rsid w:val="2B5B02D7"/>
    <w:rsid w:val="2B5B2848"/>
    <w:rsid w:val="2B5C5CAF"/>
    <w:rsid w:val="2B5D5A72"/>
    <w:rsid w:val="2B5D6083"/>
    <w:rsid w:val="2B5E3FA7"/>
    <w:rsid w:val="2B5E6645"/>
    <w:rsid w:val="2B602365"/>
    <w:rsid w:val="2B602F83"/>
    <w:rsid w:val="2B603059"/>
    <w:rsid w:val="2B603608"/>
    <w:rsid w:val="2B6101A7"/>
    <w:rsid w:val="2B621AC9"/>
    <w:rsid w:val="2B622DC2"/>
    <w:rsid w:val="2B640998"/>
    <w:rsid w:val="2B652AAC"/>
    <w:rsid w:val="2B660580"/>
    <w:rsid w:val="2B6A1744"/>
    <w:rsid w:val="2B6B5DB5"/>
    <w:rsid w:val="2B6B6007"/>
    <w:rsid w:val="2B6C21DA"/>
    <w:rsid w:val="2B6C7AED"/>
    <w:rsid w:val="2B6D0D12"/>
    <w:rsid w:val="2B6D2AFD"/>
    <w:rsid w:val="2B6D5DFA"/>
    <w:rsid w:val="2B703D27"/>
    <w:rsid w:val="2B704C50"/>
    <w:rsid w:val="2B712FB4"/>
    <w:rsid w:val="2B7200D0"/>
    <w:rsid w:val="2B731EE3"/>
    <w:rsid w:val="2B743394"/>
    <w:rsid w:val="2B757C9A"/>
    <w:rsid w:val="2B7611E9"/>
    <w:rsid w:val="2B7A21AD"/>
    <w:rsid w:val="2B7B4F9B"/>
    <w:rsid w:val="2B7D1A69"/>
    <w:rsid w:val="2B7E5E74"/>
    <w:rsid w:val="2B7E6722"/>
    <w:rsid w:val="2B8046CE"/>
    <w:rsid w:val="2B814FC6"/>
    <w:rsid w:val="2B8246FF"/>
    <w:rsid w:val="2B845B5D"/>
    <w:rsid w:val="2B89391D"/>
    <w:rsid w:val="2B893A4B"/>
    <w:rsid w:val="2B8A03DD"/>
    <w:rsid w:val="2B8A1BB0"/>
    <w:rsid w:val="2B8A4C45"/>
    <w:rsid w:val="2B8E471F"/>
    <w:rsid w:val="2B8F0738"/>
    <w:rsid w:val="2B8F7347"/>
    <w:rsid w:val="2B902094"/>
    <w:rsid w:val="2B917587"/>
    <w:rsid w:val="2B930DDA"/>
    <w:rsid w:val="2B936414"/>
    <w:rsid w:val="2B9407A2"/>
    <w:rsid w:val="2B9439B0"/>
    <w:rsid w:val="2B9473E3"/>
    <w:rsid w:val="2B9536DF"/>
    <w:rsid w:val="2B9610D5"/>
    <w:rsid w:val="2B9634A3"/>
    <w:rsid w:val="2B966EC5"/>
    <w:rsid w:val="2B973610"/>
    <w:rsid w:val="2B990A95"/>
    <w:rsid w:val="2B99346D"/>
    <w:rsid w:val="2B9A1D54"/>
    <w:rsid w:val="2B9B3125"/>
    <w:rsid w:val="2B9F4201"/>
    <w:rsid w:val="2BA10158"/>
    <w:rsid w:val="2BA61BC6"/>
    <w:rsid w:val="2BA707F4"/>
    <w:rsid w:val="2BA77AB2"/>
    <w:rsid w:val="2BA77C2B"/>
    <w:rsid w:val="2BA801D9"/>
    <w:rsid w:val="2BA937C0"/>
    <w:rsid w:val="2BAA0381"/>
    <w:rsid w:val="2BAB3E30"/>
    <w:rsid w:val="2BAB7F36"/>
    <w:rsid w:val="2BAC3F01"/>
    <w:rsid w:val="2BAD4045"/>
    <w:rsid w:val="2BAD735D"/>
    <w:rsid w:val="2BAF1D02"/>
    <w:rsid w:val="2BB21592"/>
    <w:rsid w:val="2BB23633"/>
    <w:rsid w:val="2BB2724A"/>
    <w:rsid w:val="2BB50A87"/>
    <w:rsid w:val="2BB610D4"/>
    <w:rsid w:val="2BB63249"/>
    <w:rsid w:val="2BB63405"/>
    <w:rsid w:val="2BB63D14"/>
    <w:rsid w:val="2BB7015B"/>
    <w:rsid w:val="2BB7287B"/>
    <w:rsid w:val="2BB7761A"/>
    <w:rsid w:val="2BB77A55"/>
    <w:rsid w:val="2BB9452B"/>
    <w:rsid w:val="2BB9528A"/>
    <w:rsid w:val="2BBC1A69"/>
    <w:rsid w:val="2BBD3B5A"/>
    <w:rsid w:val="2BBD45C1"/>
    <w:rsid w:val="2BBD67F7"/>
    <w:rsid w:val="2BBD6B23"/>
    <w:rsid w:val="2BBE59F7"/>
    <w:rsid w:val="2BC00D63"/>
    <w:rsid w:val="2BC11F5D"/>
    <w:rsid w:val="2BC12091"/>
    <w:rsid w:val="2BC21F82"/>
    <w:rsid w:val="2BC35547"/>
    <w:rsid w:val="2BC36232"/>
    <w:rsid w:val="2BC4059E"/>
    <w:rsid w:val="2BC455A3"/>
    <w:rsid w:val="2BC55C8B"/>
    <w:rsid w:val="2BC82CC7"/>
    <w:rsid w:val="2BC85888"/>
    <w:rsid w:val="2BC9045E"/>
    <w:rsid w:val="2BCC4C9B"/>
    <w:rsid w:val="2BCC5661"/>
    <w:rsid w:val="2BCC5D01"/>
    <w:rsid w:val="2BCE326B"/>
    <w:rsid w:val="2BCE4AB2"/>
    <w:rsid w:val="2BD12AC3"/>
    <w:rsid w:val="2BD17F0C"/>
    <w:rsid w:val="2BD439B0"/>
    <w:rsid w:val="2BD470D6"/>
    <w:rsid w:val="2BD568A3"/>
    <w:rsid w:val="2BDC2E3D"/>
    <w:rsid w:val="2BDC49EC"/>
    <w:rsid w:val="2BDD4D5C"/>
    <w:rsid w:val="2BDE203C"/>
    <w:rsid w:val="2BDF264E"/>
    <w:rsid w:val="2BDF5396"/>
    <w:rsid w:val="2BDF5877"/>
    <w:rsid w:val="2BDF5DCD"/>
    <w:rsid w:val="2BE13A6E"/>
    <w:rsid w:val="2BE14DC1"/>
    <w:rsid w:val="2BE22909"/>
    <w:rsid w:val="2BE3746C"/>
    <w:rsid w:val="2BE40837"/>
    <w:rsid w:val="2BE44E59"/>
    <w:rsid w:val="2BE60896"/>
    <w:rsid w:val="2BE63328"/>
    <w:rsid w:val="2BE641EC"/>
    <w:rsid w:val="2BE74A0D"/>
    <w:rsid w:val="2BE82970"/>
    <w:rsid w:val="2BE8316E"/>
    <w:rsid w:val="2BEB0392"/>
    <w:rsid w:val="2BED0DFE"/>
    <w:rsid w:val="2BEE0AB9"/>
    <w:rsid w:val="2BEE0B98"/>
    <w:rsid w:val="2BEE3FEA"/>
    <w:rsid w:val="2BEE5D73"/>
    <w:rsid w:val="2BF00438"/>
    <w:rsid w:val="2BF01001"/>
    <w:rsid w:val="2BF20757"/>
    <w:rsid w:val="2BF23564"/>
    <w:rsid w:val="2BF502DC"/>
    <w:rsid w:val="2BF5124C"/>
    <w:rsid w:val="2BF65219"/>
    <w:rsid w:val="2BF7728D"/>
    <w:rsid w:val="2BF87A5F"/>
    <w:rsid w:val="2BFA0E18"/>
    <w:rsid w:val="2BFA57B7"/>
    <w:rsid w:val="2BFC1B0C"/>
    <w:rsid w:val="2BFC2172"/>
    <w:rsid w:val="2BFF1F52"/>
    <w:rsid w:val="2C0010EE"/>
    <w:rsid w:val="2C003293"/>
    <w:rsid w:val="2C01215C"/>
    <w:rsid w:val="2C023F97"/>
    <w:rsid w:val="2C0341E2"/>
    <w:rsid w:val="2C04486A"/>
    <w:rsid w:val="2C0452BF"/>
    <w:rsid w:val="2C050301"/>
    <w:rsid w:val="2C056730"/>
    <w:rsid w:val="2C0870F5"/>
    <w:rsid w:val="2C0A3A34"/>
    <w:rsid w:val="2C0B0407"/>
    <w:rsid w:val="2C0B35EF"/>
    <w:rsid w:val="2C0C3103"/>
    <w:rsid w:val="2C0D422F"/>
    <w:rsid w:val="2C0F2C7C"/>
    <w:rsid w:val="2C102B0D"/>
    <w:rsid w:val="2C117FE3"/>
    <w:rsid w:val="2C120D36"/>
    <w:rsid w:val="2C1418E6"/>
    <w:rsid w:val="2C143941"/>
    <w:rsid w:val="2C157563"/>
    <w:rsid w:val="2C15789E"/>
    <w:rsid w:val="2C174DF8"/>
    <w:rsid w:val="2C17522B"/>
    <w:rsid w:val="2C177005"/>
    <w:rsid w:val="2C18518A"/>
    <w:rsid w:val="2C19183A"/>
    <w:rsid w:val="2C1B2CE7"/>
    <w:rsid w:val="2C1B694C"/>
    <w:rsid w:val="2C1D7727"/>
    <w:rsid w:val="2C1F2283"/>
    <w:rsid w:val="2C1F7D7D"/>
    <w:rsid w:val="2C2358ED"/>
    <w:rsid w:val="2C2608F8"/>
    <w:rsid w:val="2C26119B"/>
    <w:rsid w:val="2C284A26"/>
    <w:rsid w:val="2C287A42"/>
    <w:rsid w:val="2C293BAD"/>
    <w:rsid w:val="2C2B45FC"/>
    <w:rsid w:val="2C2C2560"/>
    <w:rsid w:val="2C2D1172"/>
    <w:rsid w:val="2C2D25DB"/>
    <w:rsid w:val="2C2D2A76"/>
    <w:rsid w:val="2C2D3EC7"/>
    <w:rsid w:val="2C2D684E"/>
    <w:rsid w:val="2C2F4437"/>
    <w:rsid w:val="2C307E92"/>
    <w:rsid w:val="2C3256BD"/>
    <w:rsid w:val="2C32735D"/>
    <w:rsid w:val="2C333C73"/>
    <w:rsid w:val="2C340AB2"/>
    <w:rsid w:val="2C341F9E"/>
    <w:rsid w:val="2C346E5D"/>
    <w:rsid w:val="2C3674FE"/>
    <w:rsid w:val="2C373657"/>
    <w:rsid w:val="2C37390D"/>
    <w:rsid w:val="2C3751D1"/>
    <w:rsid w:val="2C37559D"/>
    <w:rsid w:val="2C375BCD"/>
    <w:rsid w:val="2C394C2A"/>
    <w:rsid w:val="2C3B3D90"/>
    <w:rsid w:val="2C3B4F20"/>
    <w:rsid w:val="2C3B53E7"/>
    <w:rsid w:val="2C3D268F"/>
    <w:rsid w:val="2C3D60BF"/>
    <w:rsid w:val="2C3E7ECB"/>
    <w:rsid w:val="2C3F4E7A"/>
    <w:rsid w:val="2C406DCE"/>
    <w:rsid w:val="2C421090"/>
    <w:rsid w:val="2C44346C"/>
    <w:rsid w:val="2C465B65"/>
    <w:rsid w:val="2C476A52"/>
    <w:rsid w:val="2C483D4C"/>
    <w:rsid w:val="2C496080"/>
    <w:rsid w:val="2C4D2918"/>
    <w:rsid w:val="2C4D432B"/>
    <w:rsid w:val="2C513F35"/>
    <w:rsid w:val="2C561DDA"/>
    <w:rsid w:val="2C564288"/>
    <w:rsid w:val="2C564C30"/>
    <w:rsid w:val="2C565784"/>
    <w:rsid w:val="2C577C1B"/>
    <w:rsid w:val="2C580DDA"/>
    <w:rsid w:val="2C5B3C99"/>
    <w:rsid w:val="2C5B487A"/>
    <w:rsid w:val="2C5B7CD3"/>
    <w:rsid w:val="2C5E1B71"/>
    <w:rsid w:val="2C5E2EFD"/>
    <w:rsid w:val="2C5E6B67"/>
    <w:rsid w:val="2C6725E9"/>
    <w:rsid w:val="2C68018E"/>
    <w:rsid w:val="2C694DD0"/>
    <w:rsid w:val="2C6A6980"/>
    <w:rsid w:val="2C6A6CBB"/>
    <w:rsid w:val="2C6C09BA"/>
    <w:rsid w:val="2C6C1D70"/>
    <w:rsid w:val="2C6D3F00"/>
    <w:rsid w:val="2C6D6CE6"/>
    <w:rsid w:val="2C6E2014"/>
    <w:rsid w:val="2C6F11A1"/>
    <w:rsid w:val="2C6F75D3"/>
    <w:rsid w:val="2C705A86"/>
    <w:rsid w:val="2C7064ED"/>
    <w:rsid w:val="2C711148"/>
    <w:rsid w:val="2C712106"/>
    <w:rsid w:val="2C73279F"/>
    <w:rsid w:val="2C74697E"/>
    <w:rsid w:val="2C753482"/>
    <w:rsid w:val="2C760449"/>
    <w:rsid w:val="2C79738E"/>
    <w:rsid w:val="2C7A0FDA"/>
    <w:rsid w:val="2C7A39E0"/>
    <w:rsid w:val="2C7A7365"/>
    <w:rsid w:val="2C7B7D42"/>
    <w:rsid w:val="2C7C00A0"/>
    <w:rsid w:val="2C7C1BFC"/>
    <w:rsid w:val="2C7C2CF3"/>
    <w:rsid w:val="2C7D7A2F"/>
    <w:rsid w:val="2C7E0DD7"/>
    <w:rsid w:val="2C7E294E"/>
    <w:rsid w:val="2C7F12E4"/>
    <w:rsid w:val="2C806A3C"/>
    <w:rsid w:val="2C820636"/>
    <w:rsid w:val="2C825474"/>
    <w:rsid w:val="2C825F00"/>
    <w:rsid w:val="2C830FCF"/>
    <w:rsid w:val="2C833E2E"/>
    <w:rsid w:val="2C842BDA"/>
    <w:rsid w:val="2C850C23"/>
    <w:rsid w:val="2C866B6C"/>
    <w:rsid w:val="2C8A26CF"/>
    <w:rsid w:val="2C8B008F"/>
    <w:rsid w:val="2C8B587E"/>
    <w:rsid w:val="2C8E30E8"/>
    <w:rsid w:val="2C8E3C2A"/>
    <w:rsid w:val="2C8E4DF2"/>
    <w:rsid w:val="2C90725E"/>
    <w:rsid w:val="2C951E48"/>
    <w:rsid w:val="2C952D68"/>
    <w:rsid w:val="2C961A67"/>
    <w:rsid w:val="2C9832FC"/>
    <w:rsid w:val="2C983769"/>
    <w:rsid w:val="2C984A8D"/>
    <w:rsid w:val="2C985E14"/>
    <w:rsid w:val="2C9A3C9A"/>
    <w:rsid w:val="2C9A3DD3"/>
    <w:rsid w:val="2C9B262F"/>
    <w:rsid w:val="2C9C5194"/>
    <w:rsid w:val="2C9D70D6"/>
    <w:rsid w:val="2C9F5908"/>
    <w:rsid w:val="2C9F7B4E"/>
    <w:rsid w:val="2CA34706"/>
    <w:rsid w:val="2CA41451"/>
    <w:rsid w:val="2CA43D49"/>
    <w:rsid w:val="2CA6480E"/>
    <w:rsid w:val="2CA8636B"/>
    <w:rsid w:val="2CAA5489"/>
    <w:rsid w:val="2CAB5D68"/>
    <w:rsid w:val="2CAC5B5F"/>
    <w:rsid w:val="2CAF0680"/>
    <w:rsid w:val="2CAF5918"/>
    <w:rsid w:val="2CB14BA7"/>
    <w:rsid w:val="2CB334EC"/>
    <w:rsid w:val="2CB449D6"/>
    <w:rsid w:val="2CB54269"/>
    <w:rsid w:val="2CB57FE7"/>
    <w:rsid w:val="2CB636E4"/>
    <w:rsid w:val="2CB83A57"/>
    <w:rsid w:val="2CBA2E31"/>
    <w:rsid w:val="2CBA4C5C"/>
    <w:rsid w:val="2CBA577C"/>
    <w:rsid w:val="2CBC4DDC"/>
    <w:rsid w:val="2CBC5EE8"/>
    <w:rsid w:val="2CBD2A0D"/>
    <w:rsid w:val="2CBD5251"/>
    <w:rsid w:val="2CC04376"/>
    <w:rsid w:val="2CC16DBC"/>
    <w:rsid w:val="2CC21963"/>
    <w:rsid w:val="2CC46CD5"/>
    <w:rsid w:val="2CC52842"/>
    <w:rsid w:val="2CC543B6"/>
    <w:rsid w:val="2CC56DA5"/>
    <w:rsid w:val="2CC73241"/>
    <w:rsid w:val="2CCA4915"/>
    <w:rsid w:val="2CCB00E5"/>
    <w:rsid w:val="2CCB0EB9"/>
    <w:rsid w:val="2CCC2738"/>
    <w:rsid w:val="2CCC7190"/>
    <w:rsid w:val="2CCD55C5"/>
    <w:rsid w:val="2CCE0EE1"/>
    <w:rsid w:val="2CD15962"/>
    <w:rsid w:val="2CD608DB"/>
    <w:rsid w:val="2CD76678"/>
    <w:rsid w:val="2CD816BA"/>
    <w:rsid w:val="2CD937A5"/>
    <w:rsid w:val="2CDA6699"/>
    <w:rsid w:val="2CDD0D18"/>
    <w:rsid w:val="2CDE0C4B"/>
    <w:rsid w:val="2CDF2335"/>
    <w:rsid w:val="2CDF2C97"/>
    <w:rsid w:val="2CE0630F"/>
    <w:rsid w:val="2CE12EFD"/>
    <w:rsid w:val="2CE13B37"/>
    <w:rsid w:val="2CE17DB3"/>
    <w:rsid w:val="2CE259F3"/>
    <w:rsid w:val="2CE5141F"/>
    <w:rsid w:val="2CE51A11"/>
    <w:rsid w:val="2CE7644C"/>
    <w:rsid w:val="2CE90253"/>
    <w:rsid w:val="2CEB39C6"/>
    <w:rsid w:val="2CEB44AB"/>
    <w:rsid w:val="2CF0015D"/>
    <w:rsid w:val="2CF16DF6"/>
    <w:rsid w:val="2CF17B49"/>
    <w:rsid w:val="2CF22F73"/>
    <w:rsid w:val="2CF27F85"/>
    <w:rsid w:val="2CF31625"/>
    <w:rsid w:val="2CF3396F"/>
    <w:rsid w:val="2CF53A47"/>
    <w:rsid w:val="2CF6382A"/>
    <w:rsid w:val="2CF6562B"/>
    <w:rsid w:val="2CF733A1"/>
    <w:rsid w:val="2CF7556B"/>
    <w:rsid w:val="2CF806B7"/>
    <w:rsid w:val="2CF8319F"/>
    <w:rsid w:val="2CFD1F4E"/>
    <w:rsid w:val="2CFF3B63"/>
    <w:rsid w:val="2D0179E4"/>
    <w:rsid w:val="2D03266C"/>
    <w:rsid w:val="2D052744"/>
    <w:rsid w:val="2D061EAC"/>
    <w:rsid w:val="2D0653D2"/>
    <w:rsid w:val="2D0C624A"/>
    <w:rsid w:val="2D101C8F"/>
    <w:rsid w:val="2D102139"/>
    <w:rsid w:val="2D1065FC"/>
    <w:rsid w:val="2D10685D"/>
    <w:rsid w:val="2D113C57"/>
    <w:rsid w:val="2D16578C"/>
    <w:rsid w:val="2D175C71"/>
    <w:rsid w:val="2D1802C3"/>
    <w:rsid w:val="2D182849"/>
    <w:rsid w:val="2D187EA5"/>
    <w:rsid w:val="2D1B0444"/>
    <w:rsid w:val="2D1B5904"/>
    <w:rsid w:val="2D1C41D0"/>
    <w:rsid w:val="2D1D53B9"/>
    <w:rsid w:val="2D1F0C13"/>
    <w:rsid w:val="2D201273"/>
    <w:rsid w:val="2D201AA8"/>
    <w:rsid w:val="2D2036A2"/>
    <w:rsid w:val="2D215F67"/>
    <w:rsid w:val="2D234C85"/>
    <w:rsid w:val="2D255928"/>
    <w:rsid w:val="2D280A7F"/>
    <w:rsid w:val="2D280D3A"/>
    <w:rsid w:val="2D293772"/>
    <w:rsid w:val="2D294DEB"/>
    <w:rsid w:val="2D2A5614"/>
    <w:rsid w:val="2D2C6DEE"/>
    <w:rsid w:val="2D2F2D2D"/>
    <w:rsid w:val="2D2F599E"/>
    <w:rsid w:val="2D303EEA"/>
    <w:rsid w:val="2D364ACE"/>
    <w:rsid w:val="2D390688"/>
    <w:rsid w:val="2D397064"/>
    <w:rsid w:val="2D3A5629"/>
    <w:rsid w:val="2D3B261A"/>
    <w:rsid w:val="2D3B78E9"/>
    <w:rsid w:val="2D3C161F"/>
    <w:rsid w:val="2D3D597C"/>
    <w:rsid w:val="2D452DF7"/>
    <w:rsid w:val="2D4625A0"/>
    <w:rsid w:val="2D46262D"/>
    <w:rsid w:val="2D463341"/>
    <w:rsid w:val="2D4A79AE"/>
    <w:rsid w:val="2D4D325F"/>
    <w:rsid w:val="2D4E67D3"/>
    <w:rsid w:val="2D4E6F2A"/>
    <w:rsid w:val="2D4F184F"/>
    <w:rsid w:val="2D4F2AB0"/>
    <w:rsid w:val="2D4F644D"/>
    <w:rsid w:val="2D507558"/>
    <w:rsid w:val="2D5262F6"/>
    <w:rsid w:val="2D533886"/>
    <w:rsid w:val="2D553F7F"/>
    <w:rsid w:val="2D555890"/>
    <w:rsid w:val="2D560C3D"/>
    <w:rsid w:val="2D562423"/>
    <w:rsid w:val="2D562DEC"/>
    <w:rsid w:val="2D571801"/>
    <w:rsid w:val="2D5738D7"/>
    <w:rsid w:val="2D575607"/>
    <w:rsid w:val="2D5A25FC"/>
    <w:rsid w:val="2D5B068A"/>
    <w:rsid w:val="2D5B5CA2"/>
    <w:rsid w:val="2D5B6C97"/>
    <w:rsid w:val="2D5C39E9"/>
    <w:rsid w:val="2D5C77B5"/>
    <w:rsid w:val="2D5D35D7"/>
    <w:rsid w:val="2D5D4A12"/>
    <w:rsid w:val="2D5F61C2"/>
    <w:rsid w:val="2D5F6833"/>
    <w:rsid w:val="2D6153E2"/>
    <w:rsid w:val="2D631595"/>
    <w:rsid w:val="2D680D63"/>
    <w:rsid w:val="2D69641D"/>
    <w:rsid w:val="2D6971F9"/>
    <w:rsid w:val="2D6A4207"/>
    <w:rsid w:val="2D6A5314"/>
    <w:rsid w:val="2D6E17BC"/>
    <w:rsid w:val="2D6E412D"/>
    <w:rsid w:val="2D6F2FDB"/>
    <w:rsid w:val="2D701FCD"/>
    <w:rsid w:val="2D707AD4"/>
    <w:rsid w:val="2D721837"/>
    <w:rsid w:val="2D722A16"/>
    <w:rsid w:val="2D727C9E"/>
    <w:rsid w:val="2D735CBC"/>
    <w:rsid w:val="2D736C82"/>
    <w:rsid w:val="2D74745C"/>
    <w:rsid w:val="2D753367"/>
    <w:rsid w:val="2D7571C5"/>
    <w:rsid w:val="2D766C5D"/>
    <w:rsid w:val="2D77169C"/>
    <w:rsid w:val="2D777CA7"/>
    <w:rsid w:val="2D7819FE"/>
    <w:rsid w:val="2D7830C5"/>
    <w:rsid w:val="2D792126"/>
    <w:rsid w:val="2D7944E3"/>
    <w:rsid w:val="2D7956E1"/>
    <w:rsid w:val="2D796E10"/>
    <w:rsid w:val="2D7A72AB"/>
    <w:rsid w:val="2D7D3E01"/>
    <w:rsid w:val="2D7D5370"/>
    <w:rsid w:val="2D7D5C85"/>
    <w:rsid w:val="2D7E5FCA"/>
    <w:rsid w:val="2D7E69D0"/>
    <w:rsid w:val="2D7F7DE2"/>
    <w:rsid w:val="2D80705A"/>
    <w:rsid w:val="2D833031"/>
    <w:rsid w:val="2D853FB7"/>
    <w:rsid w:val="2D866A48"/>
    <w:rsid w:val="2D8716BC"/>
    <w:rsid w:val="2D871A57"/>
    <w:rsid w:val="2D874184"/>
    <w:rsid w:val="2D88043D"/>
    <w:rsid w:val="2D884E96"/>
    <w:rsid w:val="2D886333"/>
    <w:rsid w:val="2D89064E"/>
    <w:rsid w:val="2D8A0835"/>
    <w:rsid w:val="2D8A4056"/>
    <w:rsid w:val="2D8F1906"/>
    <w:rsid w:val="2D900C0F"/>
    <w:rsid w:val="2D9015D0"/>
    <w:rsid w:val="2D910EE4"/>
    <w:rsid w:val="2D915857"/>
    <w:rsid w:val="2D926BBE"/>
    <w:rsid w:val="2D9337C7"/>
    <w:rsid w:val="2D942466"/>
    <w:rsid w:val="2D95177F"/>
    <w:rsid w:val="2D96115D"/>
    <w:rsid w:val="2D9635FE"/>
    <w:rsid w:val="2D976C11"/>
    <w:rsid w:val="2D991E29"/>
    <w:rsid w:val="2D9D4986"/>
    <w:rsid w:val="2D9D61F7"/>
    <w:rsid w:val="2D9F3167"/>
    <w:rsid w:val="2D9F3BA2"/>
    <w:rsid w:val="2D9F3CF9"/>
    <w:rsid w:val="2DA00792"/>
    <w:rsid w:val="2DA12737"/>
    <w:rsid w:val="2DA33F2F"/>
    <w:rsid w:val="2DA4307D"/>
    <w:rsid w:val="2DA603D5"/>
    <w:rsid w:val="2DA7628A"/>
    <w:rsid w:val="2DA86F79"/>
    <w:rsid w:val="2DA92158"/>
    <w:rsid w:val="2DAB32AA"/>
    <w:rsid w:val="2DAC004F"/>
    <w:rsid w:val="2DAF0744"/>
    <w:rsid w:val="2DAF1EC5"/>
    <w:rsid w:val="2DB13606"/>
    <w:rsid w:val="2DB17B01"/>
    <w:rsid w:val="2DB2007F"/>
    <w:rsid w:val="2DB20EB3"/>
    <w:rsid w:val="2DB324CF"/>
    <w:rsid w:val="2DB3429A"/>
    <w:rsid w:val="2DB558A7"/>
    <w:rsid w:val="2DB60F35"/>
    <w:rsid w:val="2DB86812"/>
    <w:rsid w:val="2DB94885"/>
    <w:rsid w:val="2DBA58AE"/>
    <w:rsid w:val="2DBA6992"/>
    <w:rsid w:val="2DBB6711"/>
    <w:rsid w:val="2DBB753D"/>
    <w:rsid w:val="2DBD0614"/>
    <w:rsid w:val="2DBD4382"/>
    <w:rsid w:val="2DBD5375"/>
    <w:rsid w:val="2DBE60ED"/>
    <w:rsid w:val="2DBF4693"/>
    <w:rsid w:val="2DC0038E"/>
    <w:rsid w:val="2DC33C57"/>
    <w:rsid w:val="2DC64675"/>
    <w:rsid w:val="2DC64718"/>
    <w:rsid w:val="2DC85F14"/>
    <w:rsid w:val="2DCB3C15"/>
    <w:rsid w:val="2DCC039C"/>
    <w:rsid w:val="2DCD5C99"/>
    <w:rsid w:val="2DCF4242"/>
    <w:rsid w:val="2DCF7B2E"/>
    <w:rsid w:val="2DD116E5"/>
    <w:rsid w:val="2DD116E7"/>
    <w:rsid w:val="2DD15B52"/>
    <w:rsid w:val="2DD1712B"/>
    <w:rsid w:val="2DD21EDE"/>
    <w:rsid w:val="2DD45663"/>
    <w:rsid w:val="2DD458CE"/>
    <w:rsid w:val="2DD75F83"/>
    <w:rsid w:val="2DD8444F"/>
    <w:rsid w:val="2DD84C3A"/>
    <w:rsid w:val="2DDA5BA1"/>
    <w:rsid w:val="2DDC22C1"/>
    <w:rsid w:val="2DE13A6D"/>
    <w:rsid w:val="2DE20B20"/>
    <w:rsid w:val="2DE442EF"/>
    <w:rsid w:val="2DE61347"/>
    <w:rsid w:val="2DE66A31"/>
    <w:rsid w:val="2DE90112"/>
    <w:rsid w:val="2DE924E3"/>
    <w:rsid w:val="2DE92D85"/>
    <w:rsid w:val="2DEC3034"/>
    <w:rsid w:val="2DEF09FC"/>
    <w:rsid w:val="2DEF64A2"/>
    <w:rsid w:val="2DF13BD0"/>
    <w:rsid w:val="2DF27711"/>
    <w:rsid w:val="2DF40DB7"/>
    <w:rsid w:val="2DF42851"/>
    <w:rsid w:val="2DF46347"/>
    <w:rsid w:val="2DF664F1"/>
    <w:rsid w:val="2DF67611"/>
    <w:rsid w:val="2DF7621D"/>
    <w:rsid w:val="2DF97037"/>
    <w:rsid w:val="2DFA3EF5"/>
    <w:rsid w:val="2DFB05A7"/>
    <w:rsid w:val="2DFB5964"/>
    <w:rsid w:val="2DFC352B"/>
    <w:rsid w:val="2DFE34BE"/>
    <w:rsid w:val="2E03365E"/>
    <w:rsid w:val="2E03389C"/>
    <w:rsid w:val="2E034D78"/>
    <w:rsid w:val="2E0402A6"/>
    <w:rsid w:val="2E04488C"/>
    <w:rsid w:val="2E05026D"/>
    <w:rsid w:val="2E0739DE"/>
    <w:rsid w:val="2E080B02"/>
    <w:rsid w:val="2E08453F"/>
    <w:rsid w:val="2E0B160C"/>
    <w:rsid w:val="2E0C111D"/>
    <w:rsid w:val="2E0C255E"/>
    <w:rsid w:val="2E0D343F"/>
    <w:rsid w:val="2E0E01EF"/>
    <w:rsid w:val="2E0F7F1D"/>
    <w:rsid w:val="2E12606B"/>
    <w:rsid w:val="2E130423"/>
    <w:rsid w:val="2E130699"/>
    <w:rsid w:val="2E130BAE"/>
    <w:rsid w:val="2E1437ED"/>
    <w:rsid w:val="2E1444E6"/>
    <w:rsid w:val="2E157BD2"/>
    <w:rsid w:val="2E165D03"/>
    <w:rsid w:val="2E171510"/>
    <w:rsid w:val="2E17372E"/>
    <w:rsid w:val="2E1747B2"/>
    <w:rsid w:val="2E175185"/>
    <w:rsid w:val="2E17603E"/>
    <w:rsid w:val="2E181B7C"/>
    <w:rsid w:val="2E182D2F"/>
    <w:rsid w:val="2E1A1C23"/>
    <w:rsid w:val="2E1B3047"/>
    <w:rsid w:val="2E1D3D3D"/>
    <w:rsid w:val="2E211174"/>
    <w:rsid w:val="2E2538C6"/>
    <w:rsid w:val="2E265D68"/>
    <w:rsid w:val="2E281301"/>
    <w:rsid w:val="2E29350D"/>
    <w:rsid w:val="2E2B1324"/>
    <w:rsid w:val="2E2B543F"/>
    <w:rsid w:val="2E2B6A0C"/>
    <w:rsid w:val="2E2E0355"/>
    <w:rsid w:val="2E2E38A5"/>
    <w:rsid w:val="2E2E66D4"/>
    <w:rsid w:val="2E2F5222"/>
    <w:rsid w:val="2E2F5CCE"/>
    <w:rsid w:val="2E30126C"/>
    <w:rsid w:val="2E3027EF"/>
    <w:rsid w:val="2E304BDF"/>
    <w:rsid w:val="2E335002"/>
    <w:rsid w:val="2E351523"/>
    <w:rsid w:val="2E36412B"/>
    <w:rsid w:val="2E383C78"/>
    <w:rsid w:val="2E3867EE"/>
    <w:rsid w:val="2E3C44A7"/>
    <w:rsid w:val="2E3E37C8"/>
    <w:rsid w:val="2E405895"/>
    <w:rsid w:val="2E40637E"/>
    <w:rsid w:val="2E410366"/>
    <w:rsid w:val="2E4128CE"/>
    <w:rsid w:val="2E4145B6"/>
    <w:rsid w:val="2E44741C"/>
    <w:rsid w:val="2E45144B"/>
    <w:rsid w:val="2E47165D"/>
    <w:rsid w:val="2E481AF7"/>
    <w:rsid w:val="2E48431E"/>
    <w:rsid w:val="2E4C0709"/>
    <w:rsid w:val="2E4C7087"/>
    <w:rsid w:val="2E4E0D8C"/>
    <w:rsid w:val="2E503BE0"/>
    <w:rsid w:val="2E5073D1"/>
    <w:rsid w:val="2E5172A3"/>
    <w:rsid w:val="2E530BF1"/>
    <w:rsid w:val="2E541EB4"/>
    <w:rsid w:val="2E5604CF"/>
    <w:rsid w:val="2E566EDE"/>
    <w:rsid w:val="2E575C8C"/>
    <w:rsid w:val="2E5C7CBF"/>
    <w:rsid w:val="2E5D1F62"/>
    <w:rsid w:val="2E5D4D1D"/>
    <w:rsid w:val="2E5E4FD3"/>
    <w:rsid w:val="2E5E7EA3"/>
    <w:rsid w:val="2E6017D3"/>
    <w:rsid w:val="2E612175"/>
    <w:rsid w:val="2E615920"/>
    <w:rsid w:val="2E631FCE"/>
    <w:rsid w:val="2E632B6D"/>
    <w:rsid w:val="2E633ACD"/>
    <w:rsid w:val="2E64365E"/>
    <w:rsid w:val="2E644A2F"/>
    <w:rsid w:val="2E663D13"/>
    <w:rsid w:val="2E6708DF"/>
    <w:rsid w:val="2E690FFA"/>
    <w:rsid w:val="2E692CBD"/>
    <w:rsid w:val="2E6964CB"/>
    <w:rsid w:val="2E6A4780"/>
    <w:rsid w:val="2E6A54FD"/>
    <w:rsid w:val="2E6B3C90"/>
    <w:rsid w:val="2E6E1C2D"/>
    <w:rsid w:val="2E6E4A69"/>
    <w:rsid w:val="2E6F15EC"/>
    <w:rsid w:val="2E6F1C73"/>
    <w:rsid w:val="2E7044DF"/>
    <w:rsid w:val="2E713A72"/>
    <w:rsid w:val="2E716C6A"/>
    <w:rsid w:val="2E7414DD"/>
    <w:rsid w:val="2E7532E1"/>
    <w:rsid w:val="2E754D25"/>
    <w:rsid w:val="2E755C1C"/>
    <w:rsid w:val="2E75672C"/>
    <w:rsid w:val="2E786716"/>
    <w:rsid w:val="2E7939E7"/>
    <w:rsid w:val="2E7B5FCC"/>
    <w:rsid w:val="2E7B7797"/>
    <w:rsid w:val="2E7C39E8"/>
    <w:rsid w:val="2E7F1105"/>
    <w:rsid w:val="2E802CC6"/>
    <w:rsid w:val="2E8033E8"/>
    <w:rsid w:val="2E86612F"/>
    <w:rsid w:val="2E870011"/>
    <w:rsid w:val="2E880815"/>
    <w:rsid w:val="2E880CD0"/>
    <w:rsid w:val="2E8B2C1B"/>
    <w:rsid w:val="2E8B3E79"/>
    <w:rsid w:val="2E8C4B2E"/>
    <w:rsid w:val="2E8D032B"/>
    <w:rsid w:val="2E8D2BCF"/>
    <w:rsid w:val="2E8D5CCA"/>
    <w:rsid w:val="2E8E34BE"/>
    <w:rsid w:val="2E8F574D"/>
    <w:rsid w:val="2E942235"/>
    <w:rsid w:val="2E970482"/>
    <w:rsid w:val="2E977E2A"/>
    <w:rsid w:val="2E9829BC"/>
    <w:rsid w:val="2E9A3470"/>
    <w:rsid w:val="2E9D077D"/>
    <w:rsid w:val="2E9D29ED"/>
    <w:rsid w:val="2E9E6B34"/>
    <w:rsid w:val="2E9F241E"/>
    <w:rsid w:val="2EA27707"/>
    <w:rsid w:val="2EA50B9B"/>
    <w:rsid w:val="2EA55637"/>
    <w:rsid w:val="2EA8080A"/>
    <w:rsid w:val="2EA81A2F"/>
    <w:rsid w:val="2EAA0142"/>
    <w:rsid w:val="2EAA5660"/>
    <w:rsid w:val="2EAA76F8"/>
    <w:rsid w:val="2EAE5417"/>
    <w:rsid w:val="2EAF4B8E"/>
    <w:rsid w:val="2EB103FD"/>
    <w:rsid w:val="2EB12BE8"/>
    <w:rsid w:val="2EB24AE0"/>
    <w:rsid w:val="2EB31963"/>
    <w:rsid w:val="2EB36FAC"/>
    <w:rsid w:val="2EB44EE7"/>
    <w:rsid w:val="2EB46048"/>
    <w:rsid w:val="2EB53119"/>
    <w:rsid w:val="2EB55B9F"/>
    <w:rsid w:val="2EB658A9"/>
    <w:rsid w:val="2EB66559"/>
    <w:rsid w:val="2EB876B8"/>
    <w:rsid w:val="2EB91FA2"/>
    <w:rsid w:val="2EBA7DC2"/>
    <w:rsid w:val="2EBD2D68"/>
    <w:rsid w:val="2EBD50D7"/>
    <w:rsid w:val="2EBE6EF8"/>
    <w:rsid w:val="2EBF29A4"/>
    <w:rsid w:val="2EBF508F"/>
    <w:rsid w:val="2EBF714C"/>
    <w:rsid w:val="2EBF729F"/>
    <w:rsid w:val="2EC033EA"/>
    <w:rsid w:val="2EC1063B"/>
    <w:rsid w:val="2EC12572"/>
    <w:rsid w:val="2EC16D5C"/>
    <w:rsid w:val="2EC32C2E"/>
    <w:rsid w:val="2EC369E8"/>
    <w:rsid w:val="2EC44781"/>
    <w:rsid w:val="2EC44A7A"/>
    <w:rsid w:val="2EC50F34"/>
    <w:rsid w:val="2EC63E73"/>
    <w:rsid w:val="2EC7352F"/>
    <w:rsid w:val="2EC919CE"/>
    <w:rsid w:val="2EC93AC7"/>
    <w:rsid w:val="2ECA09A3"/>
    <w:rsid w:val="2ECC2804"/>
    <w:rsid w:val="2ED00156"/>
    <w:rsid w:val="2ED17699"/>
    <w:rsid w:val="2ED26562"/>
    <w:rsid w:val="2ED3570D"/>
    <w:rsid w:val="2ED603DF"/>
    <w:rsid w:val="2ED62183"/>
    <w:rsid w:val="2ED7445F"/>
    <w:rsid w:val="2EDC03A2"/>
    <w:rsid w:val="2EDD40A2"/>
    <w:rsid w:val="2EDE2DA0"/>
    <w:rsid w:val="2EE12E55"/>
    <w:rsid w:val="2EE34BD1"/>
    <w:rsid w:val="2EE40F74"/>
    <w:rsid w:val="2EE464D8"/>
    <w:rsid w:val="2EE71755"/>
    <w:rsid w:val="2EE7343B"/>
    <w:rsid w:val="2EE75048"/>
    <w:rsid w:val="2EE775F9"/>
    <w:rsid w:val="2EE77FFB"/>
    <w:rsid w:val="2EE805A2"/>
    <w:rsid w:val="2EEA31AC"/>
    <w:rsid w:val="2EEA6793"/>
    <w:rsid w:val="2EEA67FD"/>
    <w:rsid w:val="2EEA708F"/>
    <w:rsid w:val="2EEB2DB7"/>
    <w:rsid w:val="2EEB7972"/>
    <w:rsid w:val="2EEC738C"/>
    <w:rsid w:val="2EED2C77"/>
    <w:rsid w:val="2EEE39FF"/>
    <w:rsid w:val="2EEF19DE"/>
    <w:rsid w:val="2EEF77DE"/>
    <w:rsid w:val="2EF30DCC"/>
    <w:rsid w:val="2EF42EF2"/>
    <w:rsid w:val="2EF531EA"/>
    <w:rsid w:val="2EF55934"/>
    <w:rsid w:val="2EF9740F"/>
    <w:rsid w:val="2EFA1F4F"/>
    <w:rsid w:val="2EFD4244"/>
    <w:rsid w:val="2EFE4015"/>
    <w:rsid w:val="2EFF5AD4"/>
    <w:rsid w:val="2F002FD3"/>
    <w:rsid w:val="2F014A53"/>
    <w:rsid w:val="2F014B49"/>
    <w:rsid w:val="2F047115"/>
    <w:rsid w:val="2F050302"/>
    <w:rsid w:val="2F084692"/>
    <w:rsid w:val="2F0872BA"/>
    <w:rsid w:val="2F093C47"/>
    <w:rsid w:val="2F0A69AE"/>
    <w:rsid w:val="2F0B33DC"/>
    <w:rsid w:val="2F0B3DD5"/>
    <w:rsid w:val="2F0D646A"/>
    <w:rsid w:val="2F110303"/>
    <w:rsid w:val="2F111660"/>
    <w:rsid w:val="2F113712"/>
    <w:rsid w:val="2F117121"/>
    <w:rsid w:val="2F121238"/>
    <w:rsid w:val="2F1402D2"/>
    <w:rsid w:val="2F141309"/>
    <w:rsid w:val="2F141F45"/>
    <w:rsid w:val="2F155B7E"/>
    <w:rsid w:val="2F171E14"/>
    <w:rsid w:val="2F19468E"/>
    <w:rsid w:val="2F195864"/>
    <w:rsid w:val="2F19787A"/>
    <w:rsid w:val="2F197F33"/>
    <w:rsid w:val="2F1B431E"/>
    <w:rsid w:val="2F1C799A"/>
    <w:rsid w:val="2F1D6702"/>
    <w:rsid w:val="2F201E2E"/>
    <w:rsid w:val="2F211B77"/>
    <w:rsid w:val="2F24319F"/>
    <w:rsid w:val="2F250456"/>
    <w:rsid w:val="2F250D50"/>
    <w:rsid w:val="2F253C70"/>
    <w:rsid w:val="2F26247D"/>
    <w:rsid w:val="2F274980"/>
    <w:rsid w:val="2F27661B"/>
    <w:rsid w:val="2F2903F3"/>
    <w:rsid w:val="2F29477E"/>
    <w:rsid w:val="2F295279"/>
    <w:rsid w:val="2F2A4F0C"/>
    <w:rsid w:val="2F2A6485"/>
    <w:rsid w:val="2F2B44D6"/>
    <w:rsid w:val="2F2B67DE"/>
    <w:rsid w:val="2F2C7F10"/>
    <w:rsid w:val="2F2D6191"/>
    <w:rsid w:val="2F2E64D3"/>
    <w:rsid w:val="2F2F38D3"/>
    <w:rsid w:val="2F3122FA"/>
    <w:rsid w:val="2F317110"/>
    <w:rsid w:val="2F317638"/>
    <w:rsid w:val="2F3177CB"/>
    <w:rsid w:val="2F3179C6"/>
    <w:rsid w:val="2F332BCE"/>
    <w:rsid w:val="2F3354AB"/>
    <w:rsid w:val="2F33595C"/>
    <w:rsid w:val="2F34323F"/>
    <w:rsid w:val="2F3439B8"/>
    <w:rsid w:val="2F371E30"/>
    <w:rsid w:val="2F38260A"/>
    <w:rsid w:val="2F383DA4"/>
    <w:rsid w:val="2F3A7206"/>
    <w:rsid w:val="2F3B44FB"/>
    <w:rsid w:val="2F3B5A80"/>
    <w:rsid w:val="2F3D4A49"/>
    <w:rsid w:val="2F3E61FF"/>
    <w:rsid w:val="2F3F034B"/>
    <w:rsid w:val="2F3F3E9D"/>
    <w:rsid w:val="2F3F59D6"/>
    <w:rsid w:val="2F4047CB"/>
    <w:rsid w:val="2F4107F2"/>
    <w:rsid w:val="2F412A63"/>
    <w:rsid w:val="2F421585"/>
    <w:rsid w:val="2F4433C8"/>
    <w:rsid w:val="2F45385E"/>
    <w:rsid w:val="2F4568A2"/>
    <w:rsid w:val="2F472390"/>
    <w:rsid w:val="2F47758F"/>
    <w:rsid w:val="2F4A1BC7"/>
    <w:rsid w:val="2F4B0D0E"/>
    <w:rsid w:val="2F4F21D8"/>
    <w:rsid w:val="2F5003C5"/>
    <w:rsid w:val="2F50546D"/>
    <w:rsid w:val="2F524784"/>
    <w:rsid w:val="2F55232F"/>
    <w:rsid w:val="2F5532CE"/>
    <w:rsid w:val="2F56354B"/>
    <w:rsid w:val="2F571319"/>
    <w:rsid w:val="2F5713B8"/>
    <w:rsid w:val="2F5B30BA"/>
    <w:rsid w:val="2F5B41EA"/>
    <w:rsid w:val="2F5C7078"/>
    <w:rsid w:val="2F5D4147"/>
    <w:rsid w:val="2F5E0D78"/>
    <w:rsid w:val="2F5E4B1F"/>
    <w:rsid w:val="2F5E4D3B"/>
    <w:rsid w:val="2F5F3CB7"/>
    <w:rsid w:val="2F615380"/>
    <w:rsid w:val="2F6679D5"/>
    <w:rsid w:val="2F6852B5"/>
    <w:rsid w:val="2F68656A"/>
    <w:rsid w:val="2F692384"/>
    <w:rsid w:val="2F6958F1"/>
    <w:rsid w:val="2F6B05D3"/>
    <w:rsid w:val="2F6B4666"/>
    <w:rsid w:val="2F6C0381"/>
    <w:rsid w:val="2F6D01C4"/>
    <w:rsid w:val="2F6E0626"/>
    <w:rsid w:val="2F6E0BAD"/>
    <w:rsid w:val="2F6E344E"/>
    <w:rsid w:val="2F6E4C01"/>
    <w:rsid w:val="2F6F4752"/>
    <w:rsid w:val="2F701E53"/>
    <w:rsid w:val="2F702115"/>
    <w:rsid w:val="2F7A5D0E"/>
    <w:rsid w:val="2F7D7D1F"/>
    <w:rsid w:val="2F7E2358"/>
    <w:rsid w:val="2F827425"/>
    <w:rsid w:val="2F836F98"/>
    <w:rsid w:val="2F8833F0"/>
    <w:rsid w:val="2F883FFC"/>
    <w:rsid w:val="2F890713"/>
    <w:rsid w:val="2F890D09"/>
    <w:rsid w:val="2F896509"/>
    <w:rsid w:val="2F8B5751"/>
    <w:rsid w:val="2F8B5F31"/>
    <w:rsid w:val="2F8C5798"/>
    <w:rsid w:val="2F8D0A8F"/>
    <w:rsid w:val="2F8E067D"/>
    <w:rsid w:val="2F8E25C9"/>
    <w:rsid w:val="2F8E35F4"/>
    <w:rsid w:val="2F8E56EF"/>
    <w:rsid w:val="2F8E7A20"/>
    <w:rsid w:val="2F8F3F0D"/>
    <w:rsid w:val="2F8F57E6"/>
    <w:rsid w:val="2F90537F"/>
    <w:rsid w:val="2F947062"/>
    <w:rsid w:val="2F9735A2"/>
    <w:rsid w:val="2F9934B1"/>
    <w:rsid w:val="2F9A0696"/>
    <w:rsid w:val="2F9B6DAA"/>
    <w:rsid w:val="2F9C4BE3"/>
    <w:rsid w:val="2F9D0A70"/>
    <w:rsid w:val="2F9E2AEC"/>
    <w:rsid w:val="2F9F1CBF"/>
    <w:rsid w:val="2FA0353E"/>
    <w:rsid w:val="2FA073B5"/>
    <w:rsid w:val="2FA07404"/>
    <w:rsid w:val="2FA21C92"/>
    <w:rsid w:val="2FA23B46"/>
    <w:rsid w:val="2FA35C0A"/>
    <w:rsid w:val="2FA4104B"/>
    <w:rsid w:val="2FA55FF9"/>
    <w:rsid w:val="2FA73561"/>
    <w:rsid w:val="2FA90590"/>
    <w:rsid w:val="2FAE0886"/>
    <w:rsid w:val="2FAF3EB8"/>
    <w:rsid w:val="2FAF4823"/>
    <w:rsid w:val="2FAF7A05"/>
    <w:rsid w:val="2FB32ABD"/>
    <w:rsid w:val="2FB5401D"/>
    <w:rsid w:val="2FB651EF"/>
    <w:rsid w:val="2FB70586"/>
    <w:rsid w:val="2FB72CA5"/>
    <w:rsid w:val="2FB839EE"/>
    <w:rsid w:val="2FB865B6"/>
    <w:rsid w:val="2FBC7FC4"/>
    <w:rsid w:val="2FBE3156"/>
    <w:rsid w:val="2FC0747C"/>
    <w:rsid w:val="2FC26A1E"/>
    <w:rsid w:val="2FC63F6A"/>
    <w:rsid w:val="2FC82B2E"/>
    <w:rsid w:val="2FC8726B"/>
    <w:rsid w:val="2FC915D5"/>
    <w:rsid w:val="2FC954C0"/>
    <w:rsid w:val="2FCA2FD0"/>
    <w:rsid w:val="2FCB1E42"/>
    <w:rsid w:val="2FCC7FD9"/>
    <w:rsid w:val="2FCF0BCA"/>
    <w:rsid w:val="2FCF1946"/>
    <w:rsid w:val="2FCF69D0"/>
    <w:rsid w:val="2FD0568C"/>
    <w:rsid w:val="2FD20D1D"/>
    <w:rsid w:val="2FD24040"/>
    <w:rsid w:val="2FD3536E"/>
    <w:rsid w:val="2FD37BC9"/>
    <w:rsid w:val="2FD40343"/>
    <w:rsid w:val="2FD576A2"/>
    <w:rsid w:val="2FD73DF2"/>
    <w:rsid w:val="2FD815FB"/>
    <w:rsid w:val="2FD84451"/>
    <w:rsid w:val="2FD93779"/>
    <w:rsid w:val="2FDA3629"/>
    <w:rsid w:val="2FDA40C5"/>
    <w:rsid w:val="2FDC27A4"/>
    <w:rsid w:val="2FDD56F0"/>
    <w:rsid w:val="2FDF6191"/>
    <w:rsid w:val="2FE06B84"/>
    <w:rsid w:val="2FE12C88"/>
    <w:rsid w:val="2FE22BE9"/>
    <w:rsid w:val="2FE34247"/>
    <w:rsid w:val="2FE42B02"/>
    <w:rsid w:val="2FE5046C"/>
    <w:rsid w:val="2FE53CB8"/>
    <w:rsid w:val="2FE61A12"/>
    <w:rsid w:val="2FE83A1A"/>
    <w:rsid w:val="2FE944B6"/>
    <w:rsid w:val="2FE966FB"/>
    <w:rsid w:val="2FEB22CE"/>
    <w:rsid w:val="2FEC2D47"/>
    <w:rsid w:val="2FED1B20"/>
    <w:rsid w:val="2FED2D3A"/>
    <w:rsid w:val="2FED3E1C"/>
    <w:rsid w:val="2FEE7BEF"/>
    <w:rsid w:val="2FF05D53"/>
    <w:rsid w:val="2FF069FC"/>
    <w:rsid w:val="2FF2072B"/>
    <w:rsid w:val="2FF21712"/>
    <w:rsid w:val="2FF224B9"/>
    <w:rsid w:val="2FF53061"/>
    <w:rsid w:val="2FF56FA0"/>
    <w:rsid w:val="2FF61860"/>
    <w:rsid w:val="2FF630D7"/>
    <w:rsid w:val="2FF72838"/>
    <w:rsid w:val="2FF81C35"/>
    <w:rsid w:val="2FF87AED"/>
    <w:rsid w:val="2FF941B0"/>
    <w:rsid w:val="2FFB15EA"/>
    <w:rsid w:val="2FFC100C"/>
    <w:rsid w:val="2FFD6318"/>
    <w:rsid w:val="2FFE2EF0"/>
    <w:rsid w:val="300002FB"/>
    <w:rsid w:val="30001910"/>
    <w:rsid w:val="30003886"/>
    <w:rsid w:val="300207F7"/>
    <w:rsid w:val="30022B2F"/>
    <w:rsid w:val="300307A2"/>
    <w:rsid w:val="3003361A"/>
    <w:rsid w:val="300470C0"/>
    <w:rsid w:val="30060ED2"/>
    <w:rsid w:val="300618C6"/>
    <w:rsid w:val="30071E2A"/>
    <w:rsid w:val="300834DE"/>
    <w:rsid w:val="300973D6"/>
    <w:rsid w:val="300A4E9B"/>
    <w:rsid w:val="300A5234"/>
    <w:rsid w:val="300D63C5"/>
    <w:rsid w:val="300E297B"/>
    <w:rsid w:val="300F14B3"/>
    <w:rsid w:val="301049BA"/>
    <w:rsid w:val="30113E8E"/>
    <w:rsid w:val="30125348"/>
    <w:rsid w:val="30155A2B"/>
    <w:rsid w:val="301768EB"/>
    <w:rsid w:val="30180CF4"/>
    <w:rsid w:val="30182FE3"/>
    <w:rsid w:val="30196796"/>
    <w:rsid w:val="301A1813"/>
    <w:rsid w:val="301A4F3C"/>
    <w:rsid w:val="301B188A"/>
    <w:rsid w:val="301B37E6"/>
    <w:rsid w:val="30211C66"/>
    <w:rsid w:val="302260DD"/>
    <w:rsid w:val="302406BB"/>
    <w:rsid w:val="30260319"/>
    <w:rsid w:val="3029073E"/>
    <w:rsid w:val="302B105B"/>
    <w:rsid w:val="302B16CD"/>
    <w:rsid w:val="302B54C6"/>
    <w:rsid w:val="302C1B3E"/>
    <w:rsid w:val="302C7EA4"/>
    <w:rsid w:val="302D7203"/>
    <w:rsid w:val="302E2049"/>
    <w:rsid w:val="302E49D3"/>
    <w:rsid w:val="3030596D"/>
    <w:rsid w:val="30310015"/>
    <w:rsid w:val="30317FA7"/>
    <w:rsid w:val="30322811"/>
    <w:rsid w:val="30332009"/>
    <w:rsid w:val="30334522"/>
    <w:rsid w:val="30337203"/>
    <w:rsid w:val="3034574C"/>
    <w:rsid w:val="303502E2"/>
    <w:rsid w:val="30355485"/>
    <w:rsid w:val="30357FA0"/>
    <w:rsid w:val="30381FE3"/>
    <w:rsid w:val="30382689"/>
    <w:rsid w:val="30387581"/>
    <w:rsid w:val="303A6846"/>
    <w:rsid w:val="303C16BD"/>
    <w:rsid w:val="303E5A7A"/>
    <w:rsid w:val="303F5B9E"/>
    <w:rsid w:val="30400B81"/>
    <w:rsid w:val="30413070"/>
    <w:rsid w:val="3041573F"/>
    <w:rsid w:val="304262E6"/>
    <w:rsid w:val="30433024"/>
    <w:rsid w:val="30442F33"/>
    <w:rsid w:val="30450EE8"/>
    <w:rsid w:val="304579DC"/>
    <w:rsid w:val="304650AE"/>
    <w:rsid w:val="30474849"/>
    <w:rsid w:val="30484D4D"/>
    <w:rsid w:val="304932F4"/>
    <w:rsid w:val="30494278"/>
    <w:rsid w:val="304A7C9C"/>
    <w:rsid w:val="304B15AE"/>
    <w:rsid w:val="304B3EC3"/>
    <w:rsid w:val="304E1880"/>
    <w:rsid w:val="304F14EB"/>
    <w:rsid w:val="30502EED"/>
    <w:rsid w:val="3051665B"/>
    <w:rsid w:val="30532068"/>
    <w:rsid w:val="305658BC"/>
    <w:rsid w:val="305807FF"/>
    <w:rsid w:val="30586642"/>
    <w:rsid w:val="30592BC0"/>
    <w:rsid w:val="305A2C86"/>
    <w:rsid w:val="305C47F3"/>
    <w:rsid w:val="305C4DDD"/>
    <w:rsid w:val="305C5B24"/>
    <w:rsid w:val="305C7AFE"/>
    <w:rsid w:val="305D651A"/>
    <w:rsid w:val="305E5BDC"/>
    <w:rsid w:val="305F466D"/>
    <w:rsid w:val="3060608C"/>
    <w:rsid w:val="30620BCE"/>
    <w:rsid w:val="30626049"/>
    <w:rsid w:val="306558FB"/>
    <w:rsid w:val="30664C82"/>
    <w:rsid w:val="306D3318"/>
    <w:rsid w:val="306D4DC0"/>
    <w:rsid w:val="30704389"/>
    <w:rsid w:val="30705D80"/>
    <w:rsid w:val="30712B3D"/>
    <w:rsid w:val="30712BFC"/>
    <w:rsid w:val="307238AD"/>
    <w:rsid w:val="307300B0"/>
    <w:rsid w:val="30732775"/>
    <w:rsid w:val="307377F1"/>
    <w:rsid w:val="30741013"/>
    <w:rsid w:val="30741DDD"/>
    <w:rsid w:val="30763D3F"/>
    <w:rsid w:val="30797DE8"/>
    <w:rsid w:val="307A3ED4"/>
    <w:rsid w:val="307A6DF0"/>
    <w:rsid w:val="307A71BF"/>
    <w:rsid w:val="307C4201"/>
    <w:rsid w:val="307D4642"/>
    <w:rsid w:val="307E5F67"/>
    <w:rsid w:val="307E7865"/>
    <w:rsid w:val="307F0684"/>
    <w:rsid w:val="308024DB"/>
    <w:rsid w:val="30814534"/>
    <w:rsid w:val="308374FD"/>
    <w:rsid w:val="30863841"/>
    <w:rsid w:val="30877397"/>
    <w:rsid w:val="30893D62"/>
    <w:rsid w:val="308943E4"/>
    <w:rsid w:val="30897264"/>
    <w:rsid w:val="30897B63"/>
    <w:rsid w:val="308A2FDE"/>
    <w:rsid w:val="308B52E4"/>
    <w:rsid w:val="308C4B67"/>
    <w:rsid w:val="308D1CB8"/>
    <w:rsid w:val="308F111B"/>
    <w:rsid w:val="309120ED"/>
    <w:rsid w:val="3094521F"/>
    <w:rsid w:val="30947D4D"/>
    <w:rsid w:val="30952A4A"/>
    <w:rsid w:val="309833AF"/>
    <w:rsid w:val="30985287"/>
    <w:rsid w:val="3099157F"/>
    <w:rsid w:val="309A2C1E"/>
    <w:rsid w:val="309C3589"/>
    <w:rsid w:val="309D3C0E"/>
    <w:rsid w:val="309D5B8D"/>
    <w:rsid w:val="309D7508"/>
    <w:rsid w:val="309E1A36"/>
    <w:rsid w:val="309E3715"/>
    <w:rsid w:val="30A034BF"/>
    <w:rsid w:val="30A03660"/>
    <w:rsid w:val="30A12561"/>
    <w:rsid w:val="30A507D8"/>
    <w:rsid w:val="30AA1056"/>
    <w:rsid w:val="30AB34EE"/>
    <w:rsid w:val="30AE4FEB"/>
    <w:rsid w:val="30AE513D"/>
    <w:rsid w:val="30AE5761"/>
    <w:rsid w:val="30AF3616"/>
    <w:rsid w:val="30AF3BEB"/>
    <w:rsid w:val="30B04B7D"/>
    <w:rsid w:val="30B061CD"/>
    <w:rsid w:val="30B12208"/>
    <w:rsid w:val="30B163FB"/>
    <w:rsid w:val="30B17DC8"/>
    <w:rsid w:val="30B36B31"/>
    <w:rsid w:val="30B501EA"/>
    <w:rsid w:val="30B51398"/>
    <w:rsid w:val="30B54068"/>
    <w:rsid w:val="30B724D9"/>
    <w:rsid w:val="30B9471E"/>
    <w:rsid w:val="30BA3B54"/>
    <w:rsid w:val="30BA4F60"/>
    <w:rsid w:val="30BB509B"/>
    <w:rsid w:val="30BE4322"/>
    <w:rsid w:val="30C215E4"/>
    <w:rsid w:val="30C22BE6"/>
    <w:rsid w:val="30C34E56"/>
    <w:rsid w:val="30C4309C"/>
    <w:rsid w:val="30C6413F"/>
    <w:rsid w:val="30C7317F"/>
    <w:rsid w:val="30C86D72"/>
    <w:rsid w:val="30C93C6E"/>
    <w:rsid w:val="30C94B35"/>
    <w:rsid w:val="30CA414A"/>
    <w:rsid w:val="30CB0010"/>
    <w:rsid w:val="30CD104E"/>
    <w:rsid w:val="30CE59A8"/>
    <w:rsid w:val="30CF27D5"/>
    <w:rsid w:val="30CF4830"/>
    <w:rsid w:val="30D03EF8"/>
    <w:rsid w:val="30D26CBC"/>
    <w:rsid w:val="30D57367"/>
    <w:rsid w:val="30D611ED"/>
    <w:rsid w:val="30D62758"/>
    <w:rsid w:val="30D71941"/>
    <w:rsid w:val="30DA5518"/>
    <w:rsid w:val="30DB2EE3"/>
    <w:rsid w:val="30DB342A"/>
    <w:rsid w:val="30DC42A7"/>
    <w:rsid w:val="30DC4DF3"/>
    <w:rsid w:val="30DC7557"/>
    <w:rsid w:val="30DC7A96"/>
    <w:rsid w:val="30DE67D0"/>
    <w:rsid w:val="30E05F44"/>
    <w:rsid w:val="30E151CD"/>
    <w:rsid w:val="30E20D28"/>
    <w:rsid w:val="30E32D2B"/>
    <w:rsid w:val="30E37983"/>
    <w:rsid w:val="30E45145"/>
    <w:rsid w:val="30E46509"/>
    <w:rsid w:val="30E55C75"/>
    <w:rsid w:val="30E629A7"/>
    <w:rsid w:val="30E73EEB"/>
    <w:rsid w:val="30E85A43"/>
    <w:rsid w:val="30EA02C8"/>
    <w:rsid w:val="30EA30E6"/>
    <w:rsid w:val="30EB2253"/>
    <w:rsid w:val="30ED59DD"/>
    <w:rsid w:val="30F1396B"/>
    <w:rsid w:val="30F42EAA"/>
    <w:rsid w:val="30F801AD"/>
    <w:rsid w:val="30F81415"/>
    <w:rsid w:val="30F92217"/>
    <w:rsid w:val="30FB3FE7"/>
    <w:rsid w:val="30FB7E71"/>
    <w:rsid w:val="30FC0319"/>
    <w:rsid w:val="30FC3190"/>
    <w:rsid w:val="30FC41FA"/>
    <w:rsid w:val="30FC79DD"/>
    <w:rsid w:val="30FD5C4B"/>
    <w:rsid w:val="30FE138B"/>
    <w:rsid w:val="30FF14A9"/>
    <w:rsid w:val="30FF341D"/>
    <w:rsid w:val="3100210C"/>
    <w:rsid w:val="31004562"/>
    <w:rsid w:val="3101369A"/>
    <w:rsid w:val="31013D8F"/>
    <w:rsid w:val="310436DA"/>
    <w:rsid w:val="31043996"/>
    <w:rsid w:val="31044F4A"/>
    <w:rsid w:val="31050495"/>
    <w:rsid w:val="310505F9"/>
    <w:rsid w:val="31050BB9"/>
    <w:rsid w:val="3108636A"/>
    <w:rsid w:val="3108789B"/>
    <w:rsid w:val="31094E32"/>
    <w:rsid w:val="310A45D1"/>
    <w:rsid w:val="310B4462"/>
    <w:rsid w:val="310C5C5A"/>
    <w:rsid w:val="310D4B09"/>
    <w:rsid w:val="310E270C"/>
    <w:rsid w:val="310F6BB6"/>
    <w:rsid w:val="311061A4"/>
    <w:rsid w:val="311072D4"/>
    <w:rsid w:val="31153314"/>
    <w:rsid w:val="31157DEA"/>
    <w:rsid w:val="311616BC"/>
    <w:rsid w:val="3117340F"/>
    <w:rsid w:val="31183C1A"/>
    <w:rsid w:val="31193526"/>
    <w:rsid w:val="31195FFB"/>
    <w:rsid w:val="311B1C71"/>
    <w:rsid w:val="311B3C4C"/>
    <w:rsid w:val="311C0899"/>
    <w:rsid w:val="311D7176"/>
    <w:rsid w:val="311E3C6A"/>
    <w:rsid w:val="311E713C"/>
    <w:rsid w:val="31204112"/>
    <w:rsid w:val="312060F1"/>
    <w:rsid w:val="312066D1"/>
    <w:rsid w:val="31212F19"/>
    <w:rsid w:val="312249DB"/>
    <w:rsid w:val="31225CD4"/>
    <w:rsid w:val="31247EF9"/>
    <w:rsid w:val="31260A5A"/>
    <w:rsid w:val="31264344"/>
    <w:rsid w:val="31267276"/>
    <w:rsid w:val="31267CEE"/>
    <w:rsid w:val="31270A95"/>
    <w:rsid w:val="31274506"/>
    <w:rsid w:val="312808CB"/>
    <w:rsid w:val="31294133"/>
    <w:rsid w:val="312967DE"/>
    <w:rsid w:val="312A5C11"/>
    <w:rsid w:val="312B277F"/>
    <w:rsid w:val="312B57F2"/>
    <w:rsid w:val="312C154C"/>
    <w:rsid w:val="312C2A94"/>
    <w:rsid w:val="312D4163"/>
    <w:rsid w:val="312D53A7"/>
    <w:rsid w:val="312E2C6B"/>
    <w:rsid w:val="312E2EDE"/>
    <w:rsid w:val="312F432C"/>
    <w:rsid w:val="3130560D"/>
    <w:rsid w:val="31340566"/>
    <w:rsid w:val="31343636"/>
    <w:rsid w:val="3139511D"/>
    <w:rsid w:val="313B7DB3"/>
    <w:rsid w:val="313C0E23"/>
    <w:rsid w:val="313C49B3"/>
    <w:rsid w:val="313D62FC"/>
    <w:rsid w:val="313D63ED"/>
    <w:rsid w:val="31411FDC"/>
    <w:rsid w:val="314253D4"/>
    <w:rsid w:val="31445A9D"/>
    <w:rsid w:val="31446C0B"/>
    <w:rsid w:val="314470B9"/>
    <w:rsid w:val="31453399"/>
    <w:rsid w:val="314631F5"/>
    <w:rsid w:val="31474144"/>
    <w:rsid w:val="314B4D9E"/>
    <w:rsid w:val="314D00B7"/>
    <w:rsid w:val="314E103B"/>
    <w:rsid w:val="314F021E"/>
    <w:rsid w:val="31500483"/>
    <w:rsid w:val="31510AFD"/>
    <w:rsid w:val="315153F9"/>
    <w:rsid w:val="315433A6"/>
    <w:rsid w:val="315500C5"/>
    <w:rsid w:val="31556720"/>
    <w:rsid w:val="31572B25"/>
    <w:rsid w:val="315A4082"/>
    <w:rsid w:val="315C071C"/>
    <w:rsid w:val="315E5776"/>
    <w:rsid w:val="315E5C08"/>
    <w:rsid w:val="31601945"/>
    <w:rsid w:val="3161574F"/>
    <w:rsid w:val="31617669"/>
    <w:rsid w:val="316205F3"/>
    <w:rsid w:val="31622414"/>
    <w:rsid w:val="3163477A"/>
    <w:rsid w:val="316365E6"/>
    <w:rsid w:val="31640BE3"/>
    <w:rsid w:val="3164459A"/>
    <w:rsid w:val="316652A4"/>
    <w:rsid w:val="316660FA"/>
    <w:rsid w:val="31666B12"/>
    <w:rsid w:val="31675D54"/>
    <w:rsid w:val="3168076F"/>
    <w:rsid w:val="31682F5E"/>
    <w:rsid w:val="31683343"/>
    <w:rsid w:val="3168385E"/>
    <w:rsid w:val="31687F75"/>
    <w:rsid w:val="316B3138"/>
    <w:rsid w:val="316C493A"/>
    <w:rsid w:val="316F77FF"/>
    <w:rsid w:val="31716490"/>
    <w:rsid w:val="31740C6C"/>
    <w:rsid w:val="31757815"/>
    <w:rsid w:val="31761F35"/>
    <w:rsid w:val="3176226F"/>
    <w:rsid w:val="317646E5"/>
    <w:rsid w:val="317719B3"/>
    <w:rsid w:val="31771AF5"/>
    <w:rsid w:val="31784D7E"/>
    <w:rsid w:val="31796992"/>
    <w:rsid w:val="317A3AE9"/>
    <w:rsid w:val="317B4F3A"/>
    <w:rsid w:val="317C1C2D"/>
    <w:rsid w:val="317E1196"/>
    <w:rsid w:val="317E650A"/>
    <w:rsid w:val="31810FBA"/>
    <w:rsid w:val="31835033"/>
    <w:rsid w:val="318468D7"/>
    <w:rsid w:val="31871A84"/>
    <w:rsid w:val="31875C9B"/>
    <w:rsid w:val="31885649"/>
    <w:rsid w:val="31885896"/>
    <w:rsid w:val="318A7DE3"/>
    <w:rsid w:val="318B453A"/>
    <w:rsid w:val="318D77C8"/>
    <w:rsid w:val="3190039B"/>
    <w:rsid w:val="31900A33"/>
    <w:rsid w:val="31903BAC"/>
    <w:rsid w:val="31904CB2"/>
    <w:rsid w:val="319105D1"/>
    <w:rsid w:val="319217FD"/>
    <w:rsid w:val="31924374"/>
    <w:rsid w:val="31924CAE"/>
    <w:rsid w:val="3192550D"/>
    <w:rsid w:val="3194237D"/>
    <w:rsid w:val="31951AEA"/>
    <w:rsid w:val="319548CD"/>
    <w:rsid w:val="3197630D"/>
    <w:rsid w:val="319B5A84"/>
    <w:rsid w:val="319B6D3B"/>
    <w:rsid w:val="319C5053"/>
    <w:rsid w:val="319D34BA"/>
    <w:rsid w:val="319D6552"/>
    <w:rsid w:val="319E22F0"/>
    <w:rsid w:val="319F5F83"/>
    <w:rsid w:val="31A0012B"/>
    <w:rsid w:val="31A15C88"/>
    <w:rsid w:val="31A26F55"/>
    <w:rsid w:val="31A30A40"/>
    <w:rsid w:val="31A32E90"/>
    <w:rsid w:val="31A367CF"/>
    <w:rsid w:val="31A41A06"/>
    <w:rsid w:val="31A62C40"/>
    <w:rsid w:val="31A67B20"/>
    <w:rsid w:val="31AA6A00"/>
    <w:rsid w:val="31AA6CF7"/>
    <w:rsid w:val="31AB744F"/>
    <w:rsid w:val="31AC5B3B"/>
    <w:rsid w:val="31AE19EF"/>
    <w:rsid w:val="31AE6150"/>
    <w:rsid w:val="31AF357F"/>
    <w:rsid w:val="31AF5557"/>
    <w:rsid w:val="31B0500F"/>
    <w:rsid w:val="31B075F2"/>
    <w:rsid w:val="31B11A61"/>
    <w:rsid w:val="31B153A5"/>
    <w:rsid w:val="31B2470E"/>
    <w:rsid w:val="31B2629D"/>
    <w:rsid w:val="31B27552"/>
    <w:rsid w:val="31B56B74"/>
    <w:rsid w:val="31B727B6"/>
    <w:rsid w:val="31BA6713"/>
    <w:rsid w:val="31BD0191"/>
    <w:rsid w:val="31BE0706"/>
    <w:rsid w:val="31BE0D3E"/>
    <w:rsid w:val="31BE5214"/>
    <w:rsid w:val="31C0634D"/>
    <w:rsid w:val="31C2114E"/>
    <w:rsid w:val="31C24D61"/>
    <w:rsid w:val="31C24F7D"/>
    <w:rsid w:val="31C30B67"/>
    <w:rsid w:val="31C361D8"/>
    <w:rsid w:val="31C41E7C"/>
    <w:rsid w:val="31C45EFF"/>
    <w:rsid w:val="31C545C5"/>
    <w:rsid w:val="31C5516E"/>
    <w:rsid w:val="31C61CBC"/>
    <w:rsid w:val="31C700A0"/>
    <w:rsid w:val="31C836F7"/>
    <w:rsid w:val="31C83DA3"/>
    <w:rsid w:val="31CA621B"/>
    <w:rsid w:val="31CB160C"/>
    <w:rsid w:val="31CE6B75"/>
    <w:rsid w:val="31CF15EF"/>
    <w:rsid w:val="31D048E3"/>
    <w:rsid w:val="31D06381"/>
    <w:rsid w:val="31D073BD"/>
    <w:rsid w:val="31D17C56"/>
    <w:rsid w:val="31D43675"/>
    <w:rsid w:val="31D444F1"/>
    <w:rsid w:val="31D51ED8"/>
    <w:rsid w:val="31D9413A"/>
    <w:rsid w:val="31D95C79"/>
    <w:rsid w:val="31DB0957"/>
    <w:rsid w:val="31DB2336"/>
    <w:rsid w:val="31DC1515"/>
    <w:rsid w:val="31DD1845"/>
    <w:rsid w:val="31DE0EF7"/>
    <w:rsid w:val="31DF4CD0"/>
    <w:rsid w:val="31E175AE"/>
    <w:rsid w:val="31E356E7"/>
    <w:rsid w:val="31E42D6D"/>
    <w:rsid w:val="31E46C76"/>
    <w:rsid w:val="31E61245"/>
    <w:rsid w:val="31E64043"/>
    <w:rsid w:val="31E85659"/>
    <w:rsid w:val="31EA1883"/>
    <w:rsid w:val="31EC4B79"/>
    <w:rsid w:val="31EC4E03"/>
    <w:rsid w:val="31EC6C3F"/>
    <w:rsid w:val="31ED2E22"/>
    <w:rsid w:val="31EE1DE0"/>
    <w:rsid w:val="31F02A50"/>
    <w:rsid w:val="31F078B7"/>
    <w:rsid w:val="31F143D8"/>
    <w:rsid w:val="31F175AF"/>
    <w:rsid w:val="31F20C92"/>
    <w:rsid w:val="31F45689"/>
    <w:rsid w:val="31F74568"/>
    <w:rsid w:val="31F94C81"/>
    <w:rsid w:val="31F95839"/>
    <w:rsid w:val="31FA5047"/>
    <w:rsid w:val="31FD1B07"/>
    <w:rsid w:val="31FE0A98"/>
    <w:rsid w:val="31FE1C8D"/>
    <w:rsid w:val="31FF2630"/>
    <w:rsid w:val="32000102"/>
    <w:rsid w:val="32003269"/>
    <w:rsid w:val="32024854"/>
    <w:rsid w:val="32026AA1"/>
    <w:rsid w:val="32037DD3"/>
    <w:rsid w:val="32067417"/>
    <w:rsid w:val="32082089"/>
    <w:rsid w:val="32083ADC"/>
    <w:rsid w:val="32086930"/>
    <w:rsid w:val="320914B7"/>
    <w:rsid w:val="3209597F"/>
    <w:rsid w:val="320A3269"/>
    <w:rsid w:val="320D16F2"/>
    <w:rsid w:val="320E65F3"/>
    <w:rsid w:val="320F02F9"/>
    <w:rsid w:val="320F16C2"/>
    <w:rsid w:val="32112B04"/>
    <w:rsid w:val="32143CFD"/>
    <w:rsid w:val="32144CD5"/>
    <w:rsid w:val="32152FCD"/>
    <w:rsid w:val="32161F85"/>
    <w:rsid w:val="32173301"/>
    <w:rsid w:val="321848E4"/>
    <w:rsid w:val="32184A8C"/>
    <w:rsid w:val="32191830"/>
    <w:rsid w:val="3219514A"/>
    <w:rsid w:val="32195288"/>
    <w:rsid w:val="321C16A2"/>
    <w:rsid w:val="321C41B5"/>
    <w:rsid w:val="322007FB"/>
    <w:rsid w:val="32210EDE"/>
    <w:rsid w:val="32216700"/>
    <w:rsid w:val="32220AC1"/>
    <w:rsid w:val="3222190C"/>
    <w:rsid w:val="32222643"/>
    <w:rsid w:val="32232CDF"/>
    <w:rsid w:val="32254D7A"/>
    <w:rsid w:val="32256B41"/>
    <w:rsid w:val="322633B0"/>
    <w:rsid w:val="3226365E"/>
    <w:rsid w:val="32265979"/>
    <w:rsid w:val="3227139A"/>
    <w:rsid w:val="32282AFC"/>
    <w:rsid w:val="3229532C"/>
    <w:rsid w:val="322C2F7A"/>
    <w:rsid w:val="322D31BB"/>
    <w:rsid w:val="322E1393"/>
    <w:rsid w:val="32327602"/>
    <w:rsid w:val="32333B22"/>
    <w:rsid w:val="32340B2F"/>
    <w:rsid w:val="32342CF6"/>
    <w:rsid w:val="32345C3F"/>
    <w:rsid w:val="3235247A"/>
    <w:rsid w:val="32354DC5"/>
    <w:rsid w:val="32362986"/>
    <w:rsid w:val="32377AC1"/>
    <w:rsid w:val="323A2AE5"/>
    <w:rsid w:val="323A3F82"/>
    <w:rsid w:val="323B1E4D"/>
    <w:rsid w:val="323B1E80"/>
    <w:rsid w:val="323B4950"/>
    <w:rsid w:val="323B52F1"/>
    <w:rsid w:val="323C5787"/>
    <w:rsid w:val="323D5BF4"/>
    <w:rsid w:val="323F4A54"/>
    <w:rsid w:val="32412868"/>
    <w:rsid w:val="324157C7"/>
    <w:rsid w:val="32435911"/>
    <w:rsid w:val="32447663"/>
    <w:rsid w:val="32472678"/>
    <w:rsid w:val="32491093"/>
    <w:rsid w:val="324A43CD"/>
    <w:rsid w:val="324C1E90"/>
    <w:rsid w:val="324C64E1"/>
    <w:rsid w:val="324D1687"/>
    <w:rsid w:val="324D644A"/>
    <w:rsid w:val="324E13DF"/>
    <w:rsid w:val="324E733E"/>
    <w:rsid w:val="324F52E1"/>
    <w:rsid w:val="32500EF5"/>
    <w:rsid w:val="32511703"/>
    <w:rsid w:val="32546F70"/>
    <w:rsid w:val="32556A38"/>
    <w:rsid w:val="32594B2E"/>
    <w:rsid w:val="32595CFA"/>
    <w:rsid w:val="325A3EA7"/>
    <w:rsid w:val="325D23C3"/>
    <w:rsid w:val="325D62A7"/>
    <w:rsid w:val="325E216F"/>
    <w:rsid w:val="325E2185"/>
    <w:rsid w:val="325E56F4"/>
    <w:rsid w:val="325E6129"/>
    <w:rsid w:val="325E63DD"/>
    <w:rsid w:val="32602400"/>
    <w:rsid w:val="32605AC9"/>
    <w:rsid w:val="32620DBA"/>
    <w:rsid w:val="326262ED"/>
    <w:rsid w:val="326539EF"/>
    <w:rsid w:val="326655A7"/>
    <w:rsid w:val="326727B8"/>
    <w:rsid w:val="32683E85"/>
    <w:rsid w:val="326F01A0"/>
    <w:rsid w:val="327130A3"/>
    <w:rsid w:val="32720C2A"/>
    <w:rsid w:val="3272687E"/>
    <w:rsid w:val="327273A3"/>
    <w:rsid w:val="32731E63"/>
    <w:rsid w:val="3274428D"/>
    <w:rsid w:val="32744566"/>
    <w:rsid w:val="32751687"/>
    <w:rsid w:val="327539CD"/>
    <w:rsid w:val="327756A6"/>
    <w:rsid w:val="32792EE7"/>
    <w:rsid w:val="3279709C"/>
    <w:rsid w:val="327B4178"/>
    <w:rsid w:val="327C690F"/>
    <w:rsid w:val="327D6914"/>
    <w:rsid w:val="327F7CAE"/>
    <w:rsid w:val="32803EB7"/>
    <w:rsid w:val="328069A8"/>
    <w:rsid w:val="3281364B"/>
    <w:rsid w:val="32815382"/>
    <w:rsid w:val="32821F58"/>
    <w:rsid w:val="32822074"/>
    <w:rsid w:val="328224FB"/>
    <w:rsid w:val="32832788"/>
    <w:rsid w:val="328519A9"/>
    <w:rsid w:val="32852C5B"/>
    <w:rsid w:val="32854F1E"/>
    <w:rsid w:val="32862209"/>
    <w:rsid w:val="328A27D7"/>
    <w:rsid w:val="328B0C87"/>
    <w:rsid w:val="328B6F52"/>
    <w:rsid w:val="328B7E17"/>
    <w:rsid w:val="328C5333"/>
    <w:rsid w:val="328C5DB6"/>
    <w:rsid w:val="328C5FDD"/>
    <w:rsid w:val="328D0CB5"/>
    <w:rsid w:val="328D776A"/>
    <w:rsid w:val="328F5311"/>
    <w:rsid w:val="329272C7"/>
    <w:rsid w:val="329543A1"/>
    <w:rsid w:val="32954C6A"/>
    <w:rsid w:val="329955A5"/>
    <w:rsid w:val="329A5643"/>
    <w:rsid w:val="329C4C15"/>
    <w:rsid w:val="329C6088"/>
    <w:rsid w:val="329D70C9"/>
    <w:rsid w:val="32A12620"/>
    <w:rsid w:val="32A23A8B"/>
    <w:rsid w:val="32A426F7"/>
    <w:rsid w:val="32A52AB6"/>
    <w:rsid w:val="32A538AE"/>
    <w:rsid w:val="32A53CEA"/>
    <w:rsid w:val="32A5584A"/>
    <w:rsid w:val="32A5698F"/>
    <w:rsid w:val="32A56F1E"/>
    <w:rsid w:val="32A665B0"/>
    <w:rsid w:val="32A72686"/>
    <w:rsid w:val="32A827EB"/>
    <w:rsid w:val="32A90FFD"/>
    <w:rsid w:val="32A92691"/>
    <w:rsid w:val="32AA4EB8"/>
    <w:rsid w:val="32AB3672"/>
    <w:rsid w:val="32AC67F2"/>
    <w:rsid w:val="32AE114C"/>
    <w:rsid w:val="32AF7BDD"/>
    <w:rsid w:val="32B0268F"/>
    <w:rsid w:val="32B41A57"/>
    <w:rsid w:val="32B54BE3"/>
    <w:rsid w:val="32B74957"/>
    <w:rsid w:val="32B810F5"/>
    <w:rsid w:val="32B8117F"/>
    <w:rsid w:val="32B85CB7"/>
    <w:rsid w:val="32B86994"/>
    <w:rsid w:val="32B8710B"/>
    <w:rsid w:val="32B8744B"/>
    <w:rsid w:val="32B959A6"/>
    <w:rsid w:val="32BB180F"/>
    <w:rsid w:val="32BC2869"/>
    <w:rsid w:val="32BC7707"/>
    <w:rsid w:val="32BE3055"/>
    <w:rsid w:val="32BF34E0"/>
    <w:rsid w:val="32C06DDF"/>
    <w:rsid w:val="32C30397"/>
    <w:rsid w:val="32C60953"/>
    <w:rsid w:val="32C90B9F"/>
    <w:rsid w:val="32CA23F6"/>
    <w:rsid w:val="32CD2167"/>
    <w:rsid w:val="32CE212A"/>
    <w:rsid w:val="32CE49B7"/>
    <w:rsid w:val="32CE4DC8"/>
    <w:rsid w:val="32CF748A"/>
    <w:rsid w:val="32D12270"/>
    <w:rsid w:val="32D15F91"/>
    <w:rsid w:val="32D27AC1"/>
    <w:rsid w:val="32D36D3F"/>
    <w:rsid w:val="32D41239"/>
    <w:rsid w:val="32D62FAA"/>
    <w:rsid w:val="32D72BDD"/>
    <w:rsid w:val="32D77F1F"/>
    <w:rsid w:val="32D80BA0"/>
    <w:rsid w:val="32D828C6"/>
    <w:rsid w:val="32DA2F22"/>
    <w:rsid w:val="32DE4412"/>
    <w:rsid w:val="32DF1E3D"/>
    <w:rsid w:val="32DF6A34"/>
    <w:rsid w:val="32E01301"/>
    <w:rsid w:val="32E0459F"/>
    <w:rsid w:val="32E254DF"/>
    <w:rsid w:val="32E33CAE"/>
    <w:rsid w:val="32E34EAA"/>
    <w:rsid w:val="32E409CE"/>
    <w:rsid w:val="32E609F1"/>
    <w:rsid w:val="32E616A8"/>
    <w:rsid w:val="32E6237A"/>
    <w:rsid w:val="32E643F2"/>
    <w:rsid w:val="32E73D1C"/>
    <w:rsid w:val="32E8555D"/>
    <w:rsid w:val="32E87723"/>
    <w:rsid w:val="32EB3AB9"/>
    <w:rsid w:val="32EB4485"/>
    <w:rsid w:val="32ED1381"/>
    <w:rsid w:val="32EF07F8"/>
    <w:rsid w:val="32F01A33"/>
    <w:rsid w:val="32F11F12"/>
    <w:rsid w:val="32F2537E"/>
    <w:rsid w:val="32F5037F"/>
    <w:rsid w:val="32F56831"/>
    <w:rsid w:val="32F7246D"/>
    <w:rsid w:val="32F747A1"/>
    <w:rsid w:val="32F76C94"/>
    <w:rsid w:val="32F76CBB"/>
    <w:rsid w:val="32F91EF2"/>
    <w:rsid w:val="32F9235A"/>
    <w:rsid w:val="32F95035"/>
    <w:rsid w:val="32F95B60"/>
    <w:rsid w:val="32FD0F21"/>
    <w:rsid w:val="32FF758B"/>
    <w:rsid w:val="330152B0"/>
    <w:rsid w:val="3303273D"/>
    <w:rsid w:val="33033E56"/>
    <w:rsid w:val="330402DD"/>
    <w:rsid w:val="330525FD"/>
    <w:rsid w:val="3306538E"/>
    <w:rsid w:val="33073D22"/>
    <w:rsid w:val="3309704B"/>
    <w:rsid w:val="330D5725"/>
    <w:rsid w:val="330E7233"/>
    <w:rsid w:val="330F4F07"/>
    <w:rsid w:val="33102879"/>
    <w:rsid w:val="3310459E"/>
    <w:rsid w:val="33104888"/>
    <w:rsid w:val="331058B7"/>
    <w:rsid w:val="33106ADB"/>
    <w:rsid w:val="331139AF"/>
    <w:rsid w:val="33115F9F"/>
    <w:rsid w:val="33136E69"/>
    <w:rsid w:val="33143846"/>
    <w:rsid w:val="33163DD3"/>
    <w:rsid w:val="33164CCD"/>
    <w:rsid w:val="331811DA"/>
    <w:rsid w:val="33191C29"/>
    <w:rsid w:val="33193077"/>
    <w:rsid w:val="331C33CC"/>
    <w:rsid w:val="331D1540"/>
    <w:rsid w:val="331D3DBF"/>
    <w:rsid w:val="331D5390"/>
    <w:rsid w:val="331D64C4"/>
    <w:rsid w:val="331F5147"/>
    <w:rsid w:val="331F595C"/>
    <w:rsid w:val="33202C53"/>
    <w:rsid w:val="332102FD"/>
    <w:rsid w:val="33211141"/>
    <w:rsid w:val="33220CEC"/>
    <w:rsid w:val="332219A2"/>
    <w:rsid w:val="33224AB4"/>
    <w:rsid w:val="33230661"/>
    <w:rsid w:val="33232937"/>
    <w:rsid w:val="33237FD4"/>
    <w:rsid w:val="33242D70"/>
    <w:rsid w:val="33260AEB"/>
    <w:rsid w:val="33287242"/>
    <w:rsid w:val="3329161F"/>
    <w:rsid w:val="332B649B"/>
    <w:rsid w:val="332D1952"/>
    <w:rsid w:val="33326D11"/>
    <w:rsid w:val="33330CA8"/>
    <w:rsid w:val="33341FAF"/>
    <w:rsid w:val="3335326E"/>
    <w:rsid w:val="333576A0"/>
    <w:rsid w:val="33357730"/>
    <w:rsid w:val="33375FEE"/>
    <w:rsid w:val="33384B2B"/>
    <w:rsid w:val="333A1B60"/>
    <w:rsid w:val="333A1E44"/>
    <w:rsid w:val="333A1FE4"/>
    <w:rsid w:val="333B2FB2"/>
    <w:rsid w:val="333B5266"/>
    <w:rsid w:val="333B5EE8"/>
    <w:rsid w:val="333C2FE7"/>
    <w:rsid w:val="333C34C0"/>
    <w:rsid w:val="333D1458"/>
    <w:rsid w:val="333D58FD"/>
    <w:rsid w:val="333F69A5"/>
    <w:rsid w:val="3340541B"/>
    <w:rsid w:val="33416A3A"/>
    <w:rsid w:val="33425574"/>
    <w:rsid w:val="334268B7"/>
    <w:rsid w:val="33427350"/>
    <w:rsid w:val="334338AC"/>
    <w:rsid w:val="33435C71"/>
    <w:rsid w:val="33453889"/>
    <w:rsid w:val="334554F9"/>
    <w:rsid w:val="33467F41"/>
    <w:rsid w:val="33470D55"/>
    <w:rsid w:val="33491FE9"/>
    <w:rsid w:val="334A5E6E"/>
    <w:rsid w:val="334B4B19"/>
    <w:rsid w:val="334D457C"/>
    <w:rsid w:val="334D7CB1"/>
    <w:rsid w:val="334E6260"/>
    <w:rsid w:val="334F5E23"/>
    <w:rsid w:val="3350411A"/>
    <w:rsid w:val="335148C5"/>
    <w:rsid w:val="335363E5"/>
    <w:rsid w:val="33542AA7"/>
    <w:rsid w:val="3355393D"/>
    <w:rsid w:val="335544AB"/>
    <w:rsid w:val="3356650E"/>
    <w:rsid w:val="33566CE7"/>
    <w:rsid w:val="33575A5C"/>
    <w:rsid w:val="335A7B10"/>
    <w:rsid w:val="335B4472"/>
    <w:rsid w:val="335B4814"/>
    <w:rsid w:val="335B732C"/>
    <w:rsid w:val="335E22FF"/>
    <w:rsid w:val="335E58BB"/>
    <w:rsid w:val="3361064D"/>
    <w:rsid w:val="33612795"/>
    <w:rsid w:val="33630AE3"/>
    <w:rsid w:val="33635BFB"/>
    <w:rsid w:val="33642870"/>
    <w:rsid w:val="336502B8"/>
    <w:rsid w:val="33665A03"/>
    <w:rsid w:val="33694822"/>
    <w:rsid w:val="3369528F"/>
    <w:rsid w:val="336B4324"/>
    <w:rsid w:val="336E16BB"/>
    <w:rsid w:val="336F3787"/>
    <w:rsid w:val="33706AF5"/>
    <w:rsid w:val="3374319E"/>
    <w:rsid w:val="33763BA8"/>
    <w:rsid w:val="337644A3"/>
    <w:rsid w:val="337A2404"/>
    <w:rsid w:val="337B1EC2"/>
    <w:rsid w:val="337C3716"/>
    <w:rsid w:val="337D5671"/>
    <w:rsid w:val="337D6D18"/>
    <w:rsid w:val="337F22BC"/>
    <w:rsid w:val="337F4833"/>
    <w:rsid w:val="33822F9F"/>
    <w:rsid w:val="338316B0"/>
    <w:rsid w:val="338420AF"/>
    <w:rsid w:val="33850568"/>
    <w:rsid w:val="33863D2D"/>
    <w:rsid w:val="33870257"/>
    <w:rsid w:val="338765C3"/>
    <w:rsid w:val="338C73CE"/>
    <w:rsid w:val="338D7B7D"/>
    <w:rsid w:val="338E1B94"/>
    <w:rsid w:val="338E492D"/>
    <w:rsid w:val="338F24FA"/>
    <w:rsid w:val="33910AF7"/>
    <w:rsid w:val="33956730"/>
    <w:rsid w:val="339765A5"/>
    <w:rsid w:val="33985419"/>
    <w:rsid w:val="339A48BB"/>
    <w:rsid w:val="339B1352"/>
    <w:rsid w:val="339B7B82"/>
    <w:rsid w:val="339D12F0"/>
    <w:rsid w:val="33A0039B"/>
    <w:rsid w:val="33A124B9"/>
    <w:rsid w:val="33A1598B"/>
    <w:rsid w:val="33A22E18"/>
    <w:rsid w:val="33A26419"/>
    <w:rsid w:val="33A50C09"/>
    <w:rsid w:val="33A61CC8"/>
    <w:rsid w:val="33A731A6"/>
    <w:rsid w:val="33A82077"/>
    <w:rsid w:val="33A919FD"/>
    <w:rsid w:val="33AA0866"/>
    <w:rsid w:val="33AB1F87"/>
    <w:rsid w:val="33AD0801"/>
    <w:rsid w:val="33AF5AB6"/>
    <w:rsid w:val="33AF6475"/>
    <w:rsid w:val="33B0111A"/>
    <w:rsid w:val="33B167CA"/>
    <w:rsid w:val="33B25F4A"/>
    <w:rsid w:val="33B34D4A"/>
    <w:rsid w:val="33B37A8F"/>
    <w:rsid w:val="33B55DCF"/>
    <w:rsid w:val="33B73FBF"/>
    <w:rsid w:val="33B748C7"/>
    <w:rsid w:val="33B914D3"/>
    <w:rsid w:val="33B92E04"/>
    <w:rsid w:val="33B93BDA"/>
    <w:rsid w:val="33B95B99"/>
    <w:rsid w:val="33BA2ED1"/>
    <w:rsid w:val="33BA316E"/>
    <w:rsid w:val="33BA6ABC"/>
    <w:rsid w:val="33BB5DEC"/>
    <w:rsid w:val="33BD5B89"/>
    <w:rsid w:val="33C26794"/>
    <w:rsid w:val="33C53D94"/>
    <w:rsid w:val="33C62B1F"/>
    <w:rsid w:val="33C64AD3"/>
    <w:rsid w:val="33C66363"/>
    <w:rsid w:val="33C71430"/>
    <w:rsid w:val="33C7749C"/>
    <w:rsid w:val="33C82800"/>
    <w:rsid w:val="33CB6CD2"/>
    <w:rsid w:val="33CB7F3C"/>
    <w:rsid w:val="33CC4928"/>
    <w:rsid w:val="33CD0984"/>
    <w:rsid w:val="33CE7AD8"/>
    <w:rsid w:val="33CF1CF6"/>
    <w:rsid w:val="33D04A58"/>
    <w:rsid w:val="33D15D7E"/>
    <w:rsid w:val="33D33EB9"/>
    <w:rsid w:val="33D348A5"/>
    <w:rsid w:val="33D4034D"/>
    <w:rsid w:val="33D5581F"/>
    <w:rsid w:val="33D64FD8"/>
    <w:rsid w:val="33D652A3"/>
    <w:rsid w:val="33D710D9"/>
    <w:rsid w:val="33D7433A"/>
    <w:rsid w:val="33D74D80"/>
    <w:rsid w:val="33D764D4"/>
    <w:rsid w:val="33D962CD"/>
    <w:rsid w:val="33DA1AAD"/>
    <w:rsid w:val="33DA3D9A"/>
    <w:rsid w:val="33DB3A0C"/>
    <w:rsid w:val="33DE41E3"/>
    <w:rsid w:val="33DF4DA7"/>
    <w:rsid w:val="33E06CA0"/>
    <w:rsid w:val="33E16071"/>
    <w:rsid w:val="33E24718"/>
    <w:rsid w:val="33E24FFC"/>
    <w:rsid w:val="33E25247"/>
    <w:rsid w:val="33E27586"/>
    <w:rsid w:val="33E37200"/>
    <w:rsid w:val="33E404B8"/>
    <w:rsid w:val="33E5020A"/>
    <w:rsid w:val="33E67DEC"/>
    <w:rsid w:val="33E731B7"/>
    <w:rsid w:val="33E770D5"/>
    <w:rsid w:val="33E93ACE"/>
    <w:rsid w:val="33E9546C"/>
    <w:rsid w:val="33E96F84"/>
    <w:rsid w:val="33EA52AA"/>
    <w:rsid w:val="33EA7BBA"/>
    <w:rsid w:val="33EB06EB"/>
    <w:rsid w:val="33EB4DED"/>
    <w:rsid w:val="33EC2B29"/>
    <w:rsid w:val="33ED2C24"/>
    <w:rsid w:val="33ED7811"/>
    <w:rsid w:val="33EF1FD0"/>
    <w:rsid w:val="33F310E4"/>
    <w:rsid w:val="33F33A73"/>
    <w:rsid w:val="33F34B0C"/>
    <w:rsid w:val="33F462E1"/>
    <w:rsid w:val="33F5320B"/>
    <w:rsid w:val="33F70490"/>
    <w:rsid w:val="33F765DC"/>
    <w:rsid w:val="33F8027E"/>
    <w:rsid w:val="33F91570"/>
    <w:rsid w:val="33FA3603"/>
    <w:rsid w:val="33FA3938"/>
    <w:rsid w:val="33FE3567"/>
    <w:rsid w:val="33FF16C4"/>
    <w:rsid w:val="33FF383E"/>
    <w:rsid w:val="33FF38C2"/>
    <w:rsid w:val="34004A8D"/>
    <w:rsid w:val="34014F53"/>
    <w:rsid w:val="34015EB2"/>
    <w:rsid w:val="34043A0B"/>
    <w:rsid w:val="340455D0"/>
    <w:rsid w:val="34046006"/>
    <w:rsid w:val="34047F7E"/>
    <w:rsid w:val="34050263"/>
    <w:rsid w:val="340520FC"/>
    <w:rsid w:val="3405539F"/>
    <w:rsid w:val="34070092"/>
    <w:rsid w:val="34071FB3"/>
    <w:rsid w:val="340804B3"/>
    <w:rsid w:val="340902D2"/>
    <w:rsid w:val="34091032"/>
    <w:rsid w:val="340A29F1"/>
    <w:rsid w:val="34107DB2"/>
    <w:rsid w:val="34114F8E"/>
    <w:rsid w:val="34116211"/>
    <w:rsid w:val="34124C80"/>
    <w:rsid w:val="341260B5"/>
    <w:rsid w:val="34150D5D"/>
    <w:rsid w:val="341774F2"/>
    <w:rsid w:val="34184A2B"/>
    <w:rsid w:val="341A2B88"/>
    <w:rsid w:val="341A799F"/>
    <w:rsid w:val="341B2BCE"/>
    <w:rsid w:val="341C6DDB"/>
    <w:rsid w:val="341E496B"/>
    <w:rsid w:val="3421446F"/>
    <w:rsid w:val="342324E9"/>
    <w:rsid w:val="342352F6"/>
    <w:rsid w:val="342419DD"/>
    <w:rsid w:val="34244A10"/>
    <w:rsid w:val="3424654F"/>
    <w:rsid w:val="34247EFD"/>
    <w:rsid w:val="34250900"/>
    <w:rsid w:val="3425571E"/>
    <w:rsid w:val="342657B8"/>
    <w:rsid w:val="34275936"/>
    <w:rsid w:val="34287851"/>
    <w:rsid w:val="34291889"/>
    <w:rsid w:val="342B03BC"/>
    <w:rsid w:val="342B4315"/>
    <w:rsid w:val="342E2C3F"/>
    <w:rsid w:val="342F043A"/>
    <w:rsid w:val="342F29FE"/>
    <w:rsid w:val="342F584F"/>
    <w:rsid w:val="342F5CDA"/>
    <w:rsid w:val="343018A6"/>
    <w:rsid w:val="34313D9F"/>
    <w:rsid w:val="34313EED"/>
    <w:rsid w:val="34337C03"/>
    <w:rsid w:val="34347CE5"/>
    <w:rsid w:val="34355032"/>
    <w:rsid w:val="34361274"/>
    <w:rsid w:val="3436177C"/>
    <w:rsid w:val="3437180E"/>
    <w:rsid w:val="3438423A"/>
    <w:rsid w:val="34394775"/>
    <w:rsid w:val="343B1F2D"/>
    <w:rsid w:val="343C313F"/>
    <w:rsid w:val="343C5CD8"/>
    <w:rsid w:val="343C7B62"/>
    <w:rsid w:val="343F34CC"/>
    <w:rsid w:val="3440248C"/>
    <w:rsid w:val="344046AD"/>
    <w:rsid w:val="34412637"/>
    <w:rsid w:val="34414AE0"/>
    <w:rsid w:val="34417686"/>
    <w:rsid w:val="34421AC9"/>
    <w:rsid w:val="34424019"/>
    <w:rsid w:val="3443073D"/>
    <w:rsid w:val="3443258F"/>
    <w:rsid w:val="34450CD7"/>
    <w:rsid w:val="34451632"/>
    <w:rsid w:val="34462DEF"/>
    <w:rsid w:val="34466F8A"/>
    <w:rsid w:val="34474871"/>
    <w:rsid w:val="34474DDF"/>
    <w:rsid w:val="344777F7"/>
    <w:rsid w:val="344860E8"/>
    <w:rsid w:val="34492E9F"/>
    <w:rsid w:val="344B1D34"/>
    <w:rsid w:val="344C7551"/>
    <w:rsid w:val="344C7B77"/>
    <w:rsid w:val="344D580A"/>
    <w:rsid w:val="344E3DF3"/>
    <w:rsid w:val="344F16D2"/>
    <w:rsid w:val="344F2A37"/>
    <w:rsid w:val="344F7DF2"/>
    <w:rsid w:val="34517212"/>
    <w:rsid w:val="34523708"/>
    <w:rsid w:val="345238E6"/>
    <w:rsid w:val="3453712B"/>
    <w:rsid w:val="3454162E"/>
    <w:rsid w:val="34564950"/>
    <w:rsid w:val="34576634"/>
    <w:rsid w:val="345C54F6"/>
    <w:rsid w:val="345C56A3"/>
    <w:rsid w:val="345D154C"/>
    <w:rsid w:val="345D7E59"/>
    <w:rsid w:val="345E24C2"/>
    <w:rsid w:val="345E42DB"/>
    <w:rsid w:val="346257E7"/>
    <w:rsid w:val="346335B7"/>
    <w:rsid w:val="34651F6D"/>
    <w:rsid w:val="3466268D"/>
    <w:rsid w:val="346902EB"/>
    <w:rsid w:val="346B1C2D"/>
    <w:rsid w:val="346B553E"/>
    <w:rsid w:val="346C6B1C"/>
    <w:rsid w:val="346D2DDE"/>
    <w:rsid w:val="346E27A2"/>
    <w:rsid w:val="346E282E"/>
    <w:rsid w:val="346F6B6E"/>
    <w:rsid w:val="34700DDA"/>
    <w:rsid w:val="34711E1A"/>
    <w:rsid w:val="3472528E"/>
    <w:rsid w:val="3472557D"/>
    <w:rsid w:val="34730E13"/>
    <w:rsid w:val="34732EA6"/>
    <w:rsid w:val="347330D4"/>
    <w:rsid w:val="34733B64"/>
    <w:rsid w:val="34743C08"/>
    <w:rsid w:val="34757B36"/>
    <w:rsid w:val="34760EF9"/>
    <w:rsid w:val="34761BCB"/>
    <w:rsid w:val="347733A1"/>
    <w:rsid w:val="3477558F"/>
    <w:rsid w:val="34785A6F"/>
    <w:rsid w:val="34787FC7"/>
    <w:rsid w:val="3479587F"/>
    <w:rsid w:val="347A3338"/>
    <w:rsid w:val="347A4751"/>
    <w:rsid w:val="347B0EC5"/>
    <w:rsid w:val="347B2000"/>
    <w:rsid w:val="347B7A8A"/>
    <w:rsid w:val="347D56D4"/>
    <w:rsid w:val="347F151A"/>
    <w:rsid w:val="348045C4"/>
    <w:rsid w:val="34815DA5"/>
    <w:rsid w:val="34836703"/>
    <w:rsid w:val="34846C96"/>
    <w:rsid w:val="34865BDF"/>
    <w:rsid w:val="34872100"/>
    <w:rsid w:val="34891707"/>
    <w:rsid w:val="3489174A"/>
    <w:rsid w:val="348A0AF8"/>
    <w:rsid w:val="348C0FD6"/>
    <w:rsid w:val="348E69CE"/>
    <w:rsid w:val="3490379F"/>
    <w:rsid w:val="34912767"/>
    <w:rsid w:val="349952AF"/>
    <w:rsid w:val="349A48EE"/>
    <w:rsid w:val="349A6C13"/>
    <w:rsid w:val="349B1F47"/>
    <w:rsid w:val="349B6A8C"/>
    <w:rsid w:val="349C03AB"/>
    <w:rsid w:val="349C6C49"/>
    <w:rsid w:val="349C7E3D"/>
    <w:rsid w:val="349E2818"/>
    <w:rsid w:val="349F6F72"/>
    <w:rsid w:val="34A10B34"/>
    <w:rsid w:val="34A10D26"/>
    <w:rsid w:val="34A3562C"/>
    <w:rsid w:val="34A462DA"/>
    <w:rsid w:val="34A6255E"/>
    <w:rsid w:val="34A62611"/>
    <w:rsid w:val="34A85A1D"/>
    <w:rsid w:val="34AB384A"/>
    <w:rsid w:val="34AC0392"/>
    <w:rsid w:val="34AE0082"/>
    <w:rsid w:val="34B02546"/>
    <w:rsid w:val="34B044E8"/>
    <w:rsid w:val="34B071D2"/>
    <w:rsid w:val="34B21783"/>
    <w:rsid w:val="34B315E8"/>
    <w:rsid w:val="34B403C3"/>
    <w:rsid w:val="34B40988"/>
    <w:rsid w:val="34B51FC3"/>
    <w:rsid w:val="34B63A74"/>
    <w:rsid w:val="34B723D8"/>
    <w:rsid w:val="34B833BF"/>
    <w:rsid w:val="34B87105"/>
    <w:rsid w:val="34BA514C"/>
    <w:rsid w:val="34BB2D14"/>
    <w:rsid w:val="34BC12DF"/>
    <w:rsid w:val="34BC2C9C"/>
    <w:rsid w:val="34BD093E"/>
    <w:rsid w:val="34BE42AD"/>
    <w:rsid w:val="34BE6ED1"/>
    <w:rsid w:val="34BF4AD5"/>
    <w:rsid w:val="34BF750B"/>
    <w:rsid w:val="34C0290A"/>
    <w:rsid w:val="34C03B13"/>
    <w:rsid w:val="34C04055"/>
    <w:rsid w:val="34C07F91"/>
    <w:rsid w:val="34C10A60"/>
    <w:rsid w:val="34C16C74"/>
    <w:rsid w:val="34C176EF"/>
    <w:rsid w:val="34C20FAB"/>
    <w:rsid w:val="34C22EFD"/>
    <w:rsid w:val="34C335A4"/>
    <w:rsid w:val="34C345BC"/>
    <w:rsid w:val="34C40D32"/>
    <w:rsid w:val="34C54B41"/>
    <w:rsid w:val="34C63919"/>
    <w:rsid w:val="34C741D1"/>
    <w:rsid w:val="34C87915"/>
    <w:rsid w:val="34CB325D"/>
    <w:rsid w:val="34CB48AB"/>
    <w:rsid w:val="34CD3CE9"/>
    <w:rsid w:val="34CE6A49"/>
    <w:rsid w:val="34CF1233"/>
    <w:rsid w:val="34CF4C65"/>
    <w:rsid w:val="34D0675F"/>
    <w:rsid w:val="34D24BEF"/>
    <w:rsid w:val="34D46A31"/>
    <w:rsid w:val="34D56238"/>
    <w:rsid w:val="34DA6686"/>
    <w:rsid w:val="34DD3B92"/>
    <w:rsid w:val="34DD4F66"/>
    <w:rsid w:val="34DF4535"/>
    <w:rsid w:val="34E01E38"/>
    <w:rsid w:val="34E12B6A"/>
    <w:rsid w:val="34E17036"/>
    <w:rsid w:val="34E21660"/>
    <w:rsid w:val="34E22BFD"/>
    <w:rsid w:val="34E40C60"/>
    <w:rsid w:val="34E5213A"/>
    <w:rsid w:val="34E560CD"/>
    <w:rsid w:val="34E57C55"/>
    <w:rsid w:val="34E606B7"/>
    <w:rsid w:val="34E87FB1"/>
    <w:rsid w:val="34E93ACB"/>
    <w:rsid w:val="34EB41EF"/>
    <w:rsid w:val="34EB78E2"/>
    <w:rsid w:val="34ED1744"/>
    <w:rsid w:val="34EF395D"/>
    <w:rsid w:val="34EF77BD"/>
    <w:rsid w:val="34F101A3"/>
    <w:rsid w:val="34F10644"/>
    <w:rsid w:val="34F13D7F"/>
    <w:rsid w:val="34F21DAF"/>
    <w:rsid w:val="34F22196"/>
    <w:rsid w:val="34F53BC4"/>
    <w:rsid w:val="34F557E8"/>
    <w:rsid w:val="34F637DD"/>
    <w:rsid w:val="34F712AC"/>
    <w:rsid w:val="34F96047"/>
    <w:rsid w:val="34FB5277"/>
    <w:rsid w:val="34FC3E0F"/>
    <w:rsid w:val="34FC788D"/>
    <w:rsid w:val="34FC7D86"/>
    <w:rsid w:val="34FE0054"/>
    <w:rsid w:val="34FF356E"/>
    <w:rsid w:val="34FF7963"/>
    <w:rsid w:val="350015B4"/>
    <w:rsid w:val="35017868"/>
    <w:rsid w:val="35021FB6"/>
    <w:rsid w:val="350506D0"/>
    <w:rsid w:val="35050AF2"/>
    <w:rsid w:val="35070505"/>
    <w:rsid w:val="35092AAE"/>
    <w:rsid w:val="35095C87"/>
    <w:rsid w:val="35096F7E"/>
    <w:rsid w:val="350A78C4"/>
    <w:rsid w:val="350B2B7E"/>
    <w:rsid w:val="350B4385"/>
    <w:rsid w:val="350B51DF"/>
    <w:rsid w:val="350C60B5"/>
    <w:rsid w:val="350D0F20"/>
    <w:rsid w:val="350F5EE1"/>
    <w:rsid w:val="350F76C3"/>
    <w:rsid w:val="35104354"/>
    <w:rsid w:val="35125951"/>
    <w:rsid w:val="35133C4C"/>
    <w:rsid w:val="35137505"/>
    <w:rsid w:val="35144DEA"/>
    <w:rsid w:val="3516062E"/>
    <w:rsid w:val="3516121D"/>
    <w:rsid w:val="35181012"/>
    <w:rsid w:val="351B4712"/>
    <w:rsid w:val="351C5871"/>
    <w:rsid w:val="351C6BF4"/>
    <w:rsid w:val="351D056E"/>
    <w:rsid w:val="351E7103"/>
    <w:rsid w:val="351F1096"/>
    <w:rsid w:val="351F6549"/>
    <w:rsid w:val="35205DC1"/>
    <w:rsid w:val="35222500"/>
    <w:rsid w:val="352352CF"/>
    <w:rsid w:val="35237BA0"/>
    <w:rsid w:val="35250ADF"/>
    <w:rsid w:val="352716D6"/>
    <w:rsid w:val="35274E9E"/>
    <w:rsid w:val="35274F46"/>
    <w:rsid w:val="352764AA"/>
    <w:rsid w:val="35280AC1"/>
    <w:rsid w:val="3528633C"/>
    <w:rsid w:val="352A6F4E"/>
    <w:rsid w:val="352B48CD"/>
    <w:rsid w:val="352C4971"/>
    <w:rsid w:val="352D7216"/>
    <w:rsid w:val="352F351B"/>
    <w:rsid w:val="35300D12"/>
    <w:rsid w:val="35331BAA"/>
    <w:rsid w:val="3533680D"/>
    <w:rsid w:val="35345C6E"/>
    <w:rsid w:val="35357BBC"/>
    <w:rsid w:val="3536495F"/>
    <w:rsid w:val="353675AF"/>
    <w:rsid w:val="35390FC2"/>
    <w:rsid w:val="353C58D4"/>
    <w:rsid w:val="353E1977"/>
    <w:rsid w:val="353E4205"/>
    <w:rsid w:val="353E6E7D"/>
    <w:rsid w:val="353E7C61"/>
    <w:rsid w:val="35406D36"/>
    <w:rsid w:val="35447306"/>
    <w:rsid w:val="354527A4"/>
    <w:rsid w:val="354712FE"/>
    <w:rsid w:val="35472C42"/>
    <w:rsid w:val="35482093"/>
    <w:rsid w:val="354937CC"/>
    <w:rsid w:val="354A0960"/>
    <w:rsid w:val="354A3F75"/>
    <w:rsid w:val="354B49CB"/>
    <w:rsid w:val="355122E7"/>
    <w:rsid w:val="35515344"/>
    <w:rsid w:val="35521376"/>
    <w:rsid w:val="35522C02"/>
    <w:rsid w:val="35526330"/>
    <w:rsid w:val="35527DF7"/>
    <w:rsid w:val="35535DD6"/>
    <w:rsid w:val="3557197E"/>
    <w:rsid w:val="355978BD"/>
    <w:rsid w:val="355A515B"/>
    <w:rsid w:val="355A656E"/>
    <w:rsid w:val="355B07A4"/>
    <w:rsid w:val="355B1124"/>
    <w:rsid w:val="355C762D"/>
    <w:rsid w:val="355D134F"/>
    <w:rsid w:val="355D2D27"/>
    <w:rsid w:val="355D73C3"/>
    <w:rsid w:val="355F3945"/>
    <w:rsid w:val="35611C85"/>
    <w:rsid w:val="35615790"/>
    <w:rsid w:val="35615C50"/>
    <w:rsid w:val="35621CBD"/>
    <w:rsid w:val="35640325"/>
    <w:rsid w:val="35643CD5"/>
    <w:rsid w:val="35645794"/>
    <w:rsid w:val="35680F0C"/>
    <w:rsid w:val="356C70DF"/>
    <w:rsid w:val="356C7620"/>
    <w:rsid w:val="356E36EE"/>
    <w:rsid w:val="356F48CF"/>
    <w:rsid w:val="357038C6"/>
    <w:rsid w:val="35712BDE"/>
    <w:rsid w:val="35716F2E"/>
    <w:rsid w:val="3572228F"/>
    <w:rsid w:val="357238CD"/>
    <w:rsid w:val="357361B8"/>
    <w:rsid w:val="357436A1"/>
    <w:rsid w:val="3574431D"/>
    <w:rsid w:val="35754A05"/>
    <w:rsid w:val="357561FE"/>
    <w:rsid w:val="3576615D"/>
    <w:rsid w:val="357773DF"/>
    <w:rsid w:val="35784D69"/>
    <w:rsid w:val="357956CA"/>
    <w:rsid w:val="357A5C95"/>
    <w:rsid w:val="357B2A36"/>
    <w:rsid w:val="357C24C4"/>
    <w:rsid w:val="357C2C4E"/>
    <w:rsid w:val="357D7725"/>
    <w:rsid w:val="357E72BE"/>
    <w:rsid w:val="357F35B6"/>
    <w:rsid w:val="35807F9B"/>
    <w:rsid w:val="35813A64"/>
    <w:rsid w:val="358259BE"/>
    <w:rsid w:val="35827527"/>
    <w:rsid w:val="35847FA2"/>
    <w:rsid w:val="35852689"/>
    <w:rsid w:val="358A1315"/>
    <w:rsid w:val="358A3334"/>
    <w:rsid w:val="358A3928"/>
    <w:rsid w:val="358C20A2"/>
    <w:rsid w:val="358C71BA"/>
    <w:rsid w:val="358E5F65"/>
    <w:rsid w:val="358F2ABE"/>
    <w:rsid w:val="359065A4"/>
    <w:rsid w:val="35913566"/>
    <w:rsid w:val="35916DE9"/>
    <w:rsid w:val="35930C18"/>
    <w:rsid w:val="35930FD9"/>
    <w:rsid w:val="35934F73"/>
    <w:rsid w:val="35953942"/>
    <w:rsid w:val="35964BE9"/>
    <w:rsid w:val="359652D2"/>
    <w:rsid w:val="3598397E"/>
    <w:rsid w:val="35984A5E"/>
    <w:rsid w:val="35990E47"/>
    <w:rsid w:val="35995F2F"/>
    <w:rsid w:val="359B6D58"/>
    <w:rsid w:val="359B7280"/>
    <w:rsid w:val="359C3B02"/>
    <w:rsid w:val="359D2DC7"/>
    <w:rsid w:val="359D54BD"/>
    <w:rsid w:val="359E4481"/>
    <w:rsid w:val="359F131C"/>
    <w:rsid w:val="359F448D"/>
    <w:rsid w:val="359F48FC"/>
    <w:rsid w:val="35A027D3"/>
    <w:rsid w:val="35A105AB"/>
    <w:rsid w:val="35A14621"/>
    <w:rsid w:val="35A30B2A"/>
    <w:rsid w:val="35A475EB"/>
    <w:rsid w:val="35A50B10"/>
    <w:rsid w:val="35A61940"/>
    <w:rsid w:val="35A662A2"/>
    <w:rsid w:val="35A826B6"/>
    <w:rsid w:val="35AA1E3B"/>
    <w:rsid w:val="35AC48FC"/>
    <w:rsid w:val="35AC6B8D"/>
    <w:rsid w:val="35AE55FC"/>
    <w:rsid w:val="35AF4FBC"/>
    <w:rsid w:val="35B05742"/>
    <w:rsid w:val="35B14712"/>
    <w:rsid w:val="35B15DB8"/>
    <w:rsid w:val="35B2216B"/>
    <w:rsid w:val="35B42006"/>
    <w:rsid w:val="35B74D49"/>
    <w:rsid w:val="35B83B5B"/>
    <w:rsid w:val="35BB1C18"/>
    <w:rsid w:val="35BC358F"/>
    <w:rsid w:val="35BC4472"/>
    <w:rsid w:val="35BE5121"/>
    <w:rsid w:val="35BE77FD"/>
    <w:rsid w:val="35C1177E"/>
    <w:rsid w:val="35C12D7F"/>
    <w:rsid w:val="35C260D0"/>
    <w:rsid w:val="35C354CB"/>
    <w:rsid w:val="35C42C0A"/>
    <w:rsid w:val="35C43726"/>
    <w:rsid w:val="35C44BD4"/>
    <w:rsid w:val="35C45813"/>
    <w:rsid w:val="35C5327C"/>
    <w:rsid w:val="35C56350"/>
    <w:rsid w:val="35C6621C"/>
    <w:rsid w:val="35C66DA1"/>
    <w:rsid w:val="35C71DA2"/>
    <w:rsid w:val="35C71F04"/>
    <w:rsid w:val="35C92025"/>
    <w:rsid w:val="35C948B2"/>
    <w:rsid w:val="35CA3F8F"/>
    <w:rsid w:val="35CA7DC7"/>
    <w:rsid w:val="35CC7B52"/>
    <w:rsid w:val="35CD0E93"/>
    <w:rsid w:val="35CE75B3"/>
    <w:rsid w:val="35D05BB1"/>
    <w:rsid w:val="35D0788F"/>
    <w:rsid w:val="35D11253"/>
    <w:rsid w:val="35D13C5E"/>
    <w:rsid w:val="35D13DE6"/>
    <w:rsid w:val="35D160D3"/>
    <w:rsid w:val="35D23C46"/>
    <w:rsid w:val="35D33F61"/>
    <w:rsid w:val="35D37D80"/>
    <w:rsid w:val="35D46759"/>
    <w:rsid w:val="35D548D9"/>
    <w:rsid w:val="35D6630E"/>
    <w:rsid w:val="35D72B58"/>
    <w:rsid w:val="35D73615"/>
    <w:rsid w:val="35D85191"/>
    <w:rsid w:val="35DA3F80"/>
    <w:rsid w:val="35DB182D"/>
    <w:rsid w:val="35DD2D8F"/>
    <w:rsid w:val="35DD3742"/>
    <w:rsid w:val="35DE30E2"/>
    <w:rsid w:val="35DE61E7"/>
    <w:rsid w:val="35DF6794"/>
    <w:rsid w:val="35E120A7"/>
    <w:rsid w:val="35E2494A"/>
    <w:rsid w:val="35E31711"/>
    <w:rsid w:val="35E36665"/>
    <w:rsid w:val="35E46A4C"/>
    <w:rsid w:val="35E51011"/>
    <w:rsid w:val="35E61AE0"/>
    <w:rsid w:val="35E9166A"/>
    <w:rsid w:val="35E92B18"/>
    <w:rsid w:val="35E97404"/>
    <w:rsid w:val="35EC07BD"/>
    <w:rsid w:val="35ED212E"/>
    <w:rsid w:val="35ED6869"/>
    <w:rsid w:val="35EF0D4E"/>
    <w:rsid w:val="35EF45D6"/>
    <w:rsid w:val="35F015C9"/>
    <w:rsid w:val="35F068D5"/>
    <w:rsid w:val="35F125E9"/>
    <w:rsid w:val="35F143B1"/>
    <w:rsid w:val="35F763A8"/>
    <w:rsid w:val="35F763D5"/>
    <w:rsid w:val="35F84D37"/>
    <w:rsid w:val="35F91A2B"/>
    <w:rsid w:val="35FA6104"/>
    <w:rsid w:val="35FB1A61"/>
    <w:rsid w:val="35FB6594"/>
    <w:rsid w:val="35FC0A51"/>
    <w:rsid w:val="35FC4EAB"/>
    <w:rsid w:val="35FE6E19"/>
    <w:rsid w:val="35FE7130"/>
    <w:rsid w:val="360025C8"/>
    <w:rsid w:val="3600638F"/>
    <w:rsid w:val="36051DEF"/>
    <w:rsid w:val="3607229C"/>
    <w:rsid w:val="360A77A3"/>
    <w:rsid w:val="360B42F6"/>
    <w:rsid w:val="360B6F03"/>
    <w:rsid w:val="360E0D85"/>
    <w:rsid w:val="360E574C"/>
    <w:rsid w:val="36103FED"/>
    <w:rsid w:val="36107824"/>
    <w:rsid w:val="361176AF"/>
    <w:rsid w:val="361215BE"/>
    <w:rsid w:val="361345AB"/>
    <w:rsid w:val="36136E32"/>
    <w:rsid w:val="36146CD1"/>
    <w:rsid w:val="3615082D"/>
    <w:rsid w:val="3615170A"/>
    <w:rsid w:val="36157E98"/>
    <w:rsid w:val="3617504E"/>
    <w:rsid w:val="36176039"/>
    <w:rsid w:val="36177088"/>
    <w:rsid w:val="361A79DC"/>
    <w:rsid w:val="361B4A12"/>
    <w:rsid w:val="361E2696"/>
    <w:rsid w:val="361F2222"/>
    <w:rsid w:val="36202E58"/>
    <w:rsid w:val="36204AAD"/>
    <w:rsid w:val="36211B7B"/>
    <w:rsid w:val="3621510C"/>
    <w:rsid w:val="3622093B"/>
    <w:rsid w:val="3623337C"/>
    <w:rsid w:val="362557D0"/>
    <w:rsid w:val="362615CD"/>
    <w:rsid w:val="362721D8"/>
    <w:rsid w:val="36273E52"/>
    <w:rsid w:val="36280F5A"/>
    <w:rsid w:val="36283BFB"/>
    <w:rsid w:val="36283FAB"/>
    <w:rsid w:val="362905D8"/>
    <w:rsid w:val="36296020"/>
    <w:rsid w:val="362B754D"/>
    <w:rsid w:val="362C54F9"/>
    <w:rsid w:val="362D0359"/>
    <w:rsid w:val="362D0AEF"/>
    <w:rsid w:val="362D6412"/>
    <w:rsid w:val="362E6266"/>
    <w:rsid w:val="362F127B"/>
    <w:rsid w:val="362F20BA"/>
    <w:rsid w:val="362F40F6"/>
    <w:rsid w:val="36302AB4"/>
    <w:rsid w:val="3631202B"/>
    <w:rsid w:val="3636739A"/>
    <w:rsid w:val="3638193E"/>
    <w:rsid w:val="363961A1"/>
    <w:rsid w:val="363A7851"/>
    <w:rsid w:val="363A7944"/>
    <w:rsid w:val="363D2781"/>
    <w:rsid w:val="363D5508"/>
    <w:rsid w:val="363E2ECB"/>
    <w:rsid w:val="363F137F"/>
    <w:rsid w:val="363F2B59"/>
    <w:rsid w:val="363F45EB"/>
    <w:rsid w:val="36412A2A"/>
    <w:rsid w:val="36412A52"/>
    <w:rsid w:val="36416EF7"/>
    <w:rsid w:val="364275D7"/>
    <w:rsid w:val="36443B9D"/>
    <w:rsid w:val="36453066"/>
    <w:rsid w:val="364553F5"/>
    <w:rsid w:val="36473A0C"/>
    <w:rsid w:val="364900F0"/>
    <w:rsid w:val="364926C2"/>
    <w:rsid w:val="364C069C"/>
    <w:rsid w:val="364D17AE"/>
    <w:rsid w:val="364D36D6"/>
    <w:rsid w:val="364D5146"/>
    <w:rsid w:val="364E734D"/>
    <w:rsid w:val="364E7418"/>
    <w:rsid w:val="364E765D"/>
    <w:rsid w:val="3650732A"/>
    <w:rsid w:val="36517A63"/>
    <w:rsid w:val="3653191C"/>
    <w:rsid w:val="36532EF9"/>
    <w:rsid w:val="36533D8B"/>
    <w:rsid w:val="3653700D"/>
    <w:rsid w:val="36541219"/>
    <w:rsid w:val="3656179C"/>
    <w:rsid w:val="365626F6"/>
    <w:rsid w:val="36572F70"/>
    <w:rsid w:val="365A449E"/>
    <w:rsid w:val="365B366B"/>
    <w:rsid w:val="365B69B8"/>
    <w:rsid w:val="365B7D9B"/>
    <w:rsid w:val="365C6DD4"/>
    <w:rsid w:val="365E01BB"/>
    <w:rsid w:val="365F309D"/>
    <w:rsid w:val="36606037"/>
    <w:rsid w:val="3660725D"/>
    <w:rsid w:val="366332C7"/>
    <w:rsid w:val="3663745C"/>
    <w:rsid w:val="36657B0B"/>
    <w:rsid w:val="36660379"/>
    <w:rsid w:val="36661A34"/>
    <w:rsid w:val="36672AC6"/>
    <w:rsid w:val="3667509B"/>
    <w:rsid w:val="36691DC0"/>
    <w:rsid w:val="366A2F5E"/>
    <w:rsid w:val="366A7923"/>
    <w:rsid w:val="366B34F0"/>
    <w:rsid w:val="366C09C6"/>
    <w:rsid w:val="366C16C9"/>
    <w:rsid w:val="366C6BF7"/>
    <w:rsid w:val="366D7126"/>
    <w:rsid w:val="366E52A3"/>
    <w:rsid w:val="366F6501"/>
    <w:rsid w:val="3670010E"/>
    <w:rsid w:val="367053A2"/>
    <w:rsid w:val="3671418E"/>
    <w:rsid w:val="36725CEF"/>
    <w:rsid w:val="3674212C"/>
    <w:rsid w:val="36754E7B"/>
    <w:rsid w:val="3676730F"/>
    <w:rsid w:val="367A562B"/>
    <w:rsid w:val="367B156D"/>
    <w:rsid w:val="367B27CB"/>
    <w:rsid w:val="367B724E"/>
    <w:rsid w:val="367D4F52"/>
    <w:rsid w:val="367F1CC1"/>
    <w:rsid w:val="367F2156"/>
    <w:rsid w:val="367F25D1"/>
    <w:rsid w:val="368013A6"/>
    <w:rsid w:val="36802975"/>
    <w:rsid w:val="36820700"/>
    <w:rsid w:val="36823BCD"/>
    <w:rsid w:val="36831554"/>
    <w:rsid w:val="368B0751"/>
    <w:rsid w:val="368B3908"/>
    <w:rsid w:val="368C670A"/>
    <w:rsid w:val="368D7F48"/>
    <w:rsid w:val="368E39A3"/>
    <w:rsid w:val="368E5AB0"/>
    <w:rsid w:val="368E5AB5"/>
    <w:rsid w:val="368F575D"/>
    <w:rsid w:val="36943732"/>
    <w:rsid w:val="36963878"/>
    <w:rsid w:val="36971E69"/>
    <w:rsid w:val="3697249E"/>
    <w:rsid w:val="36973E62"/>
    <w:rsid w:val="369863FC"/>
    <w:rsid w:val="36986448"/>
    <w:rsid w:val="36987DAF"/>
    <w:rsid w:val="369A0098"/>
    <w:rsid w:val="369C7326"/>
    <w:rsid w:val="369D6779"/>
    <w:rsid w:val="369E04E4"/>
    <w:rsid w:val="369E3CB8"/>
    <w:rsid w:val="36A0645D"/>
    <w:rsid w:val="36A064FB"/>
    <w:rsid w:val="36A156D0"/>
    <w:rsid w:val="36A21FEF"/>
    <w:rsid w:val="36A22D33"/>
    <w:rsid w:val="36A2339A"/>
    <w:rsid w:val="36A61C3A"/>
    <w:rsid w:val="36A83852"/>
    <w:rsid w:val="36A85F7D"/>
    <w:rsid w:val="36A96974"/>
    <w:rsid w:val="36AA30AF"/>
    <w:rsid w:val="36AA44B1"/>
    <w:rsid w:val="36AB1B1D"/>
    <w:rsid w:val="36AF24E0"/>
    <w:rsid w:val="36AF51CA"/>
    <w:rsid w:val="36AF6503"/>
    <w:rsid w:val="36B04436"/>
    <w:rsid w:val="36B051EA"/>
    <w:rsid w:val="36B202AE"/>
    <w:rsid w:val="36B239D7"/>
    <w:rsid w:val="36B2699C"/>
    <w:rsid w:val="36B40E43"/>
    <w:rsid w:val="36B5473A"/>
    <w:rsid w:val="36B57BCE"/>
    <w:rsid w:val="36B97752"/>
    <w:rsid w:val="36BA029B"/>
    <w:rsid w:val="36BA29F9"/>
    <w:rsid w:val="36BA3526"/>
    <w:rsid w:val="36BB321D"/>
    <w:rsid w:val="36BB512F"/>
    <w:rsid w:val="36BE2F6A"/>
    <w:rsid w:val="36BE6232"/>
    <w:rsid w:val="36BF06C5"/>
    <w:rsid w:val="36BF3FDD"/>
    <w:rsid w:val="36BF71B6"/>
    <w:rsid w:val="36C040E4"/>
    <w:rsid w:val="36C23DFA"/>
    <w:rsid w:val="36C32CBE"/>
    <w:rsid w:val="36C356E0"/>
    <w:rsid w:val="36C37802"/>
    <w:rsid w:val="36C60D21"/>
    <w:rsid w:val="36C63B9C"/>
    <w:rsid w:val="36C92B66"/>
    <w:rsid w:val="36CB0D42"/>
    <w:rsid w:val="36CB26B7"/>
    <w:rsid w:val="36CB36B6"/>
    <w:rsid w:val="36CB449C"/>
    <w:rsid w:val="36CD3A6E"/>
    <w:rsid w:val="36CD3EB0"/>
    <w:rsid w:val="36CE451F"/>
    <w:rsid w:val="36CE6C3A"/>
    <w:rsid w:val="36D04072"/>
    <w:rsid w:val="36D05C8F"/>
    <w:rsid w:val="36D2474C"/>
    <w:rsid w:val="36D3006F"/>
    <w:rsid w:val="36D40E2A"/>
    <w:rsid w:val="36D44F64"/>
    <w:rsid w:val="36D47696"/>
    <w:rsid w:val="36D52B77"/>
    <w:rsid w:val="36D53E0A"/>
    <w:rsid w:val="36D55B0B"/>
    <w:rsid w:val="36D5737A"/>
    <w:rsid w:val="36D73DE2"/>
    <w:rsid w:val="36D757C1"/>
    <w:rsid w:val="36D8280C"/>
    <w:rsid w:val="36D84D2B"/>
    <w:rsid w:val="36D85253"/>
    <w:rsid w:val="36D9290F"/>
    <w:rsid w:val="36DA4119"/>
    <w:rsid w:val="36DA4D9C"/>
    <w:rsid w:val="36DA6467"/>
    <w:rsid w:val="36DA7420"/>
    <w:rsid w:val="36DB3164"/>
    <w:rsid w:val="36DB3914"/>
    <w:rsid w:val="36DB742F"/>
    <w:rsid w:val="36DD3C0B"/>
    <w:rsid w:val="36E37C7F"/>
    <w:rsid w:val="36E85230"/>
    <w:rsid w:val="36E93B9F"/>
    <w:rsid w:val="36EA1581"/>
    <w:rsid w:val="36EA722E"/>
    <w:rsid w:val="36EB3B19"/>
    <w:rsid w:val="36EB7F07"/>
    <w:rsid w:val="36EC10B0"/>
    <w:rsid w:val="36EE6798"/>
    <w:rsid w:val="36EF4BAA"/>
    <w:rsid w:val="36F22305"/>
    <w:rsid w:val="36F4252C"/>
    <w:rsid w:val="36F5391D"/>
    <w:rsid w:val="36F543C7"/>
    <w:rsid w:val="36F54682"/>
    <w:rsid w:val="36F731AD"/>
    <w:rsid w:val="36F76163"/>
    <w:rsid w:val="36F82E48"/>
    <w:rsid w:val="36F977E1"/>
    <w:rsid w:val="36FD39DD"/>
    <w:rsid w:val="370040E7"/>
    <w:rsid w:val="37016B5D"/>
    <w:rsid w:val="37062F9F"/>
    <w:rsid w:val="37066EB1"/>
    <w:rsid w:val="370760D2"/>
    <w:rsid w:val="37076253"/>
    <w:rsid w:val="3707749A"/>
    <w:rsid w:val="370831A9"/>
    <w:rsid w:val="370A6747"/>
    <w:rsid w:val="370B6F1D"/>
    <w:rsid w:val="370C0048"/>
    <w:rsid w:val="370D01D3"/>
    <w:rsid w:val="370D10FA"/>
    <w:rsid w:val="370E30DC"/>
    <w:rsid w:val="370E3AA3"/>
    <w:rsid w:val="370F534A"/>
    <w:rsid w:val="371211A3"/>
    <w:rsid w:val="37123090"/>
    <w:rsid w:val="371251AC"/>
    <w:rsid w:val="37125802"/>
    <w:rsid w:val="3713047B"/>
    <w:rsid w:val="37136826"/>
    <w:rsid w:val="37146530"/>
    <w:rsid w:val="37153AF1"/>
    <w:rsid w:val="37160D3E"/>
    <w:rsid w:val="371A28A3"/>
    <w:rsid w:val="371C3899"/>
    <w:rsid w:val="371C520D"/>
    <w:rsid w:val="371D2849"/>
    <w:rsid w:val="371F464D"/>
    <w:rsid w:val="37211D1E"/>
    <w:rsid w:val="372146B0"/>
    <w:rsid w:val="37215D21"/>
    <w:rsid w:val="372244C5"/>
    <w:rsid w:val="37271B5B"/>
    <w:rsid w:val="37275BBD"/>
    <w:rsid w:val="37293643"/>
    <w:rsid w:val="372B0992"/>
    <w:rsid w:val="372B3C6C"/>
    <w:rsid w:val="372B71A0"/>
    <w:rsid w:val="372C5E4E"/>
    <w:rsid w:val="372E701E"/>
    <w:rsid w:val="372F4373"/>
    <w:rsid w:val="373060D7"/>
    <w:rsid w:val="3731364F"/>
    <w:rsid w:val="37313CCC"/>
    <w:rsid w:val="373219D3"/>
    <w:rsid w:val="37325DB4"/>
    <w:rsid w:val="373369F4"/>
    <w:rsid w:val="37376CE7"/>
    <w:rsid w:val="373807E2"/>
    <w:rsid w:val="3738294A"/>
    <w:rsid w:val="373A6541"/>
    <w:rsid w:val="373A6E0D"/>
    <w:rsid w:val="373D69E7"/>
    <w:rsid w:val="373E4CAE"/>
    <w:rsid w:val="37400FED"/>
    <w:rsid w:val="374153FC"/>
    <w:rsid w:val="37427ADB"/>
    <w:rsid w:val="37454199"/>
    <w:rsid w:val="37460C33"/>
    <w:rsid w:val="37463E44"/>
    <w:rsid w:val="37490339"/>
    <w:rsid w:val="374926BB"/>
    <w:rsid w:val="374A7C0B"/>
    <w:rsid w:val="374B112D"/>
    <w:rsid w:val="374B518D"/>
    <w:rsid w:val="374C62E1"/>
    <w:rsid w:val="374D3BA2"/>
    <w:rsid w:val="374D5102"/>
    <w:rsid w:val="374E5959"/>
    <w:rsid w:val="374F21A4"/>
    <w:rsid w:val="3751799A"/>
    <w:rsid w:val="375574C2"/>
    <w:rsid w:val="375659A2"/>
    <w:rsid w:val="37583703"/>
    <w:rsid w:val="37587D80"/>
    <w:rsid w:val="375952C1"/>
    <w:rsid w:val="375A5162"/>
    <w:rsid w:val="375A6869"/>
    <w:rsid w:val="375A7ED3"/>
    <w:rsid w:val="375B3554"/>
    <w:rsid w:val="375B4B68"/>
    <w:rsid w:val="375D1178"/>
    <w:rsid w:val="375D1995"/>
    <w:rsid w:val="375D6069"/>
    <w:rsid w:val="375E10C5"/>
    <w:rsid w:val="375E68B9"/>
    <w:rsid w:val="375F4864"/>
    <w:rsid w:val="3760094D"/>
    <w:rsid w:val="376049D7"/>
    <w:rsid w:val="37610B3C"/>
    <w:rsid w:val="376144B5"/>
    <w:rsid w:val="37615EE7"/>
    <w:rsid w:val="376165B6"/>
    <w:rsid w:val="37641A64"/>
    <w:rsid w:val="376545D6"/>
    <w:rsid w:val="37662F42"/>
    <w:rsid w:val="37684DBF"/>
    <w:rsid w:val="37686D81"/>
    <w:rsid w:val="37696028"/>
    <w:rsid w:val="376A61B9"/>
    <w:rsid w:val="376B4E66"/>
    <w:rsid w:val="376C3035"/>
    <w:rsid w:val="376C436B"/>
    <w:rsid w:val="376D135E"/>
    <w:rsid w:val="376D324E"/>
    <w:rsid w:val="37706442"/>
    <w:rsid w:val="37711E11"/>
    <w:rsid w:val="3772304F"/>
    <w:rsid w:val="37724007"/>
    <w:rsid w:val="37730215"/>
    <w:rsid w:val="377567E5"/>
    <w:rsid w:val="37765577"/>
    <w:rsid w:val="37777D7D"/>
    <w:rsid w:val="377B6D8C"/>
    <w:rsid w:val="377C0D9D"/>
    <w:rsid w:val="377C3950"/>
    <w:rsid w:val="377C3CE5"/>
    <w:rsid w:val="377D01FB"/>
    <w:rsid w:val="377D5A6F"/>
    <w:rsid w:val="377F3D12"/>
    <w:rsid w:val="37802A65"/>
    <w:rsid w:val="37813501"/>
    <w:rsid w:val="378141DE"/>
    <w:rsid w:val="37820867"/>
    <w:rsid w:val="37823D4D"/>
    <w:rsid w:val="378249BF"/>
    <w:rsid w:val="37830EDA"/>
    <w:rsid w:val="378318E9"/>
    <w:rsid w:val="378352E9"/>
    <w:rsid w:val="37867EA7"/>
    <w:rsid w:val="37873CF7"/>
    <w:rsid w:val="37874EAC"/>
    <w:rsid w:val="37880FDB"/>
    <w:rsid w:val="378818F0"/>
    <w:rsid w:val="37896885"/>
    <w:rsid w:val="378A5513"/>
    <w:rsid w:val="378B4FF5"/>
    <w:rsid w:val="378C496D"/>
    <w:rsid w:val="378E16BD"/>
    <w:rsid w:val="378E1D45"/>
    <w:rsid w:val="378E2A55"/>
    <w:rsid w:val="378F0AFE"/>
    <w:rsid w:val="3790135A"/>
    <w:rsid w:val="37914848"/>
    <w:rsid w:val="37930AD5"/>
    <w:rsid w:val="3793110C"/>
    <w:rsid w:val="37953FF3"/>
    <w:rsid w:val="37973809"/>
    <w:rsid w:val="379753EE"/>
    <w:rsid w:val="3799041F"/>
    <w:rsid w:val="379940D7"/>
    <w:rsid w:val="37996701"/>
    <w:rsid w:val="379A3E68"/>
    <w:rsid w:val="379B16A4"/>
    <w:rsid w:val="379C6794"/>
    <w:rsid w:val="379D4D60"/>
    <w:rsid w:val="379E44A5"/>
    <w:rsid w:val="379E7162"/>
    <w:rsid w:val="37A04D3C"/>
    <w:rsid w:val="37A23585"/>
    <w:rsid w:val="37A26571"/>
    <w:rsid w:val="37A35503"/>
    <w:rsid w:val="37A41377"/>
    <w:rsid w:val="37A53E86"/>
    <w:rsid w:val="37A61DD8"/>
    <w:rsid w:val="37A667F3"/>
    <w:rsid w:val="37A66C08"/>
    <w:rsid w:val="37A7791A"/>
    <w:rsid w:val="37A97A19"/>
    <w:rsid w:val="37AA5440"/>
    <w:rsid w:val="37AC1052"/>
    <w:rsid w:val="37AC4193"/>
    <w:rsid w:val="37AC5D32"/>
    <w:rsid w:val="37AD4AB3"/>
    <w:rsid w:val="37B0736B"/>
    <w:rsid w:val="37B17EA0"/>
    <w:rsid w:val="37B33193"/>
    <w:rsid w:val="37B40188"/>
    <w:rsid w:val="37B47E04"/>
    <w:rsid w:val="37B81C87"/>
    <w:rsid w:val="37B85D78"/>
    <w:rsid w:val="37B93234"/>
    <w:rsid w:val="37BA2062"/>
    <w:rsid w:val="37BA4987"/>
    <w:rsid w:val="37BA498A"/>
    <w:rsid w:val="37BB5ADC"/>
    <w:rsid w:val="37BF5843"/>
    <w:rsid w:val="37C078FE"/>
    <w:rsid w:val="37C23D50"/>
    <w:rsid w:val="37C245B2"/>
    <w:rsid w:val="37C3017B"/>
    <w:rsid w:val="37C30E51"/>
    <w:rsid w:val="37C320DA"/>
    <w:rsid w:val="37C33ECB"/>
    <w:rsid w:val="37C34CAB"/>
    <w:rsid w:val="37C555F3"/>
    <w:rsid w:val="37C73DEB"/>
    <w:rsid w:val="37C75EB4"/>
    <w:rsid w:val="37CA7478"/>
    <w:rsid w:val="37CE5522"/>
    <w:rsid w:val="37CF56C7"/>
    <w:rsid w:val="37D11A5B"/>
    <w:rsid w:val="37D3221F"/>
    <w:rsid w:val="37D33CCC"/>
    <w:rsid w:val="37D428D9"/>
    <w:rsid w:val="37D71F1D"/>
    <w:rsid w:val="37DA04ED"/>
    <w:rsid w:val="37DA216C"/>
    <w:rsid w:val="37DD649B"/>
    <w:rsid w:val="37DF00D8"/>
    <w:rsid w:val="37DF0FC9"/>
    <w:rsid w:val="37E2383C"/>
    <w:rsid w:val="37E25196"/>
    <w:rsid w:val="37E37D01"/>
    <w:rsid w:val="37E4210D"/>
    <w:rsid w:val="37E51DF2"/>
    <w:rsid w:val="37E56CB7"/>
    <w:rsid w:val="37E57D04"/>
    <w:rsid w:val="37E93EEF"/>
    <w:rsid w:val="37E95AA2"/>
    <w:rsid w:val="37EA5DA0"/>
    <w:rsid w:val="37EB6002"/>
    <w:rsid w:val="37EC18E5"/>
    <w:rsid w:val="37EF013D"/>
    <w:rsid w:val="37EF3B17"/>
    <w:rsid w:val="37F32B61"/>
    <w:rsid w:val="37F35811"/>
    <w:rsid w:val="37F3754B"/>
    <w:rsid w:val="37F63D21"/>
    <w:rsid w:val="37F649F8"/>
    <w:rsid w:val="37F82E3C"/>
    <w:rsid w:val="37F8353B"/>
    <w:rsid w:val="37FB0980"/>
    <w:rsid w:val="37FE5EFD"/>
    <w:rsid w:val="37FF4189"/>
    <w:rsid w:val="380051F9"/>
    <w:rsid w:val="380209B2"/>
    <w:rsid w:val="38023A76"/>
    <w:rsid w:val="380305CD"/>
    <w:rsid w:val="38031A8A"/>
    <w:rsid w:val="38063186"/>
    <w:rsid w:val="3807134D"/>
    <w:rsid w:val="3807480D"/>
    <w:rsid w:val="380A1D7B"/>
    <w:rsid w:val="380A3A3B"/>
    <w:rsid w:val="380A7701"/>
    <w:rsid w:val="380C7B64"/>
    <w:rsid w:val="380D2F29"/>
    <w:rsid w:val="380D31A9"/>
    <w:rsid w:val="380D5076"/>
    <w:rsid w:val="380D5EFF"/>
    <w:rsid w:val="380E3FBD"/>
    <w:rsid w:val="381018DD"/>
    <w:rsid w:val="38112AC2"/>
    <w:rsid w:val="381156AD"/>
    <w:rsid w:val="38132805"/>
    <w:rsid w:val="38156C6B"/>
    <w:rsid w:val="3816136E"/>
    <w:rsid w:val="3818047C"/>
    <w:rsid w:val="38195811"/>
    <w:rsid w:val="381A4AE8"/>
    <w:rsid w:val="381D0B3D"/>
    <w:rsid w:val="381D4648"/>
    <w:rsid w:val="381E09A9"/>
    <w:rsid w:val="381E53CB"/>
    <w:rsid w:val="381F1249"/>
    <w:rsid w:val="381F3BCD"/>
    <w:rsid w:val="38200FC2"/>
    <w:rsid w:val="38203D5C"/>
    <w:rsid w:val="38211319"/>
    <w:rsid w:val="382129CD"/>
    <w:rsid w:val="382146A8"/>
    <w:rsid w:val="382220E4"/>
    <w:rsid w:val="38252E41"/>
    <w:rsid w:val="382A0FB4"/>
    <w:rsid w:val="382B160A"/>
    <w:rsid w:val="382C15F5"/>
    <w:rsid w:val="382C3035"/>
    <w:rsid w:val="382D5050"/>
    <w:rsid w:val="382F28CD"/>
    <w:rsid w:val="382F6B61"/>
    <w:rsid w:val="38301774"/>
    <w:rsid w:val="38307B2F"/>
    <w:rsid w:val="38316989"/>
    <w:rsid w:val="38316FA2"/>
    <w:rsid w:val="383174A6"/>
    <w:rsid w:val="383478D8"/>
    <w:rsid w:val="38350FB9"/>
    <w:rsid w:val="3835419F"/>
    <w:rsid w:val="3835455D"/>
    <w:rsid w:val="38364FED"/>
    <w:rsid w:val="3837674D"/>
    <w:rsid w:val="38381BD7"/>
    <w:rsid w:val="38387835"/>
    <w:rsid w:val="383910C1"/>
    <w:rsid w:val="383B3CCA"/>
    <w:rsid w:val="383B5FE1"/>
    <w:rsid w:val="383B6276"/>
    <w:rsid w:val="383C15BD"/>
    <w:rsid w:val="383E33DA"/>
    <w:rsid w:val="383F7933"/>
    <w:rsid w:val="383F7AF0"/>
    <w:rsid w:val="3840072A"/>
    <w:rsid w:val="384011F3"/>
    <w:rsid w:val="38404151"/>
    <w:rsid w:val="38405588"/>
    <w:rsid w:val="3840674A"/>
    <w:rsid w:val="384246F6"/>
    <w:rsid w:val="38473A57"/>
    <w:rsid w:val="3847753E"/>
    <w:rsid w:val="3849311B"/>
    <w:rsid w:val="38494C85"/>
    <w:rsid w:val="3849727A"/>
    <w:rsid w:val="384A410B"/>
    <w:rsid w:val="384A5FE0"/>
    <w:rsid w:val="384A7A14"/>
    <w:rsid w:val="384B51DB"/>
    <w:rsid w:val="384B6550"/>
    <w:rsid w:val="384C12FE"/>
    <w:rsid w:val="384C6D4D"/>
    <w:rsid w:val="384D30AF"/>
    <w:rsid w:val="384E4248"/>
    <w:rsid w:val="38504AC9"/>
    <w:rsid w:val="385418FF"/>
    <w:rsid w:val="38547551"/>
    <w:rsid w:val="38553377"/>
    <w:rsid w:val="38570E8D"/>
    <w:rsid w:val="385930A0"/>
    <w:rsid w:val="385B1237"/>
    <w:rsid w:val="385B46DC"/>
    <w:rsid w:val="385C1127"/>
    <w:rsid w:val="385D3160"/>
    <w:rsid w:val="385D430F"/>
    <w:rsid w:val="385E1269"/>
    <w:rsid w:val="385E368E"/>
    <w:rsid w:val="385F3EAF"/>
    <w:rsid w:val="38607C0E"/>
    <w:rsid w:val="38613FF4"/>
    <w:rsid w:val="38641BA7"/>
    <w:rsid w:val="38643DD7"/>
    <w:rsid w:val="38660AC8"/>
    <w:rsid w:val="38663EA9"/>
    <w:rsid w:val="38672962"/>
    <w:rsid w:val="38694B82"/>
    <w:rsid w:val="38696159"/>
    <w:rsid w:val="386C2029"/>
    <w:rsid w:val="386C3465"/>
    <w:rsid w:val="386C7F80"/>
    <w:rsid w:val="386D7969"/>
    <w:rsid w:val="386D7E4B"/>
    <w:rsid w:val="386E123B"/>
    <w:rsid w:val="386E21B8"/>
    <w:rsid w:val="386F2F20"/>
    <w:rsid w:val="386F31F1"/>
    <w:rsid w:val="38700994"/>
    <w:rsid w:val="387045DC"/>
    <w:rsid w:val="38706DC1"/>
    <w:rsid w:val="38713A38"/>
    <w:rsid w:val="38753A27"/>
    <w:rsid w:val="387577DC"/>
    <w:rsid w:val="38757DDC"/>
    <w:rsid w:val="38766DC9"/>
    <w:rsid w:val="38773D5A"/>
    <w:rsid w:val="3877467C"/>
    <w:rsid w:val="38795CB2"/>
    <w:rsid w:val="387979D1"/>
    <w:rsid w:val="387A22F0"/>
    <w:rsid w:val="387B0B46"/>
    <w:rsid w:val="387D4E30"/>
    <w:rsid w:val="387D6AF3"/>
    <w:rsid w:val="387D6D9B"/>
    <w:rsid w:val="387F0CB6"/>
    <w:rsid w:val="387F608F"/>
    <w:rsid w:val="388023B1"/>
    <w:rsid w:val="388038B9"/>
    <w:rsid w:val="388117AC"/>
    <w:rsid w:val="38817336"/>
    <w:rsid w:val="38822375"/>
    <w:rsid w:val="38842298"/>
    <w:rsid w:val="38853155"/>
    <w:rsid w:val="3888042F"/>
    <w:rsid w:val="388875E0"/>
    <w:rsid w:val="388B05E0"/>
    <w:rsid w:val="388C19BF"/>
    <w:rsid w:val="388D231D"/>
    <w:rsid w:val="388F6EB3"/>
    <w:rsid w:val="38910643"/>
    <w:rsid w:val="38915D48"/>
    <w:rsid w:val="38926B4E"/>
    <w:rsid w:val="38926DFB"/>
    <w:rsid w:val="38945142"/>
    <w:rsid w:val="389531C0"/>
    <w:rsid w:val="38970CAE"/>
    <w:rsid w:val="389800E3"/>
    <w:rsid w:val="389911C5"/>
    <w:rsid w:val="389913D0"/>
    <w:rsid w:val="3899188E"/>
    <w:rsid w:val="389C4CFC"/>
    <w:rsid w:val="389C5147"/>
    <w:rsid w:val="389C5F55"/>
    <w:rsid w:val="389C78E7"/>
    <w:rsid w:val="389D77C4"/>
    <w:rsid w:val="389E6365"/>
    <w:rsid w:val="38A053D7"/>
    <w:rsid w:val="38A125B2"/>
    <w:rsid w:val="38A175E0"/>
    <w:rsid w:val="38A3086C"/>
    <w:rsid w:val="38A77305"/>
    <w:rsid w:val="38A9293D"/>
    <w:rsid w:val="38AA54BD"/>
    <w:rsid w:val="38AC24ED"/>
    <w:rsid w:val="38AD55F1"/>
    <w:rsid w:val="38AD6FBF"/>
    <w:rsid w:val="38AD79F2"/>
    <w:rsid w:val="38AE0270"/>
    <w:rsid w:val="38AF05DF"/>
    <w:rsid w:val="38AF7CA6"/>
    <w:rsid w:val="38B23963"/>
    <w:rsid w:val="38B418BB"/>
    <w:rsid w:val="38B454A2"/>
    <w:rsid w:val="38B70B18"/>
    <w:rsid w:val="38B74B11"/>
    <w:rsid w:val="38B828B8"/>
    <w:rsid w:val="38B87596"/>
    <w:rsid w:val="38B878F4"/>
    <w:rsid w:val="38BA1357"/>
    <w:rsid w:val="38BC291E"/>
    <w:rsid w:val="38BC7682"/>
    <w:rsid w:val="38BE59F2"/>
    <w:rsid w:val="38C10477"/>
    <w:rsid w:val="38C20C4F"/>
    <w:rsid w:val="38C25249"/>
    <w:rsid w:val="38C3117A"/>
    <w:rsid w:val="38C37234"/>
    <w:rsid w:val="38C40232"/>
    <w:rsid w:val="38C508D7"/>
    <w:rsid w:val="38CC047F"/>
    <w:rsid w:val="38CD1DA1"/>
    <w:rsid w:val="38CD7F93"/>
    <w:rsid w:val="38D04954"/>
    <w:rsid w:val="38D355D2"/>
    <w:rsid w:val="38D37A62"/>
    <w:rsid w:val="38D407E1"/>
    <w:rsid w:val="38D55493"/>
    <w:rsid w:val="38D6174F"/>
    <w:rsid w:val="38D625AF"/>
    <w:rsid w:val="38D72E7B"/>
    <w:rsid w:val="38D813DE"/>
    <w:rsid w:val="38D84742"/>
    <w:rsid w:val="38D85150"/>
    <w:rsid w:val="38D9143F"/>
    <w:rsid w:val="38DA697B"/>
    <w:rsid w:val="38DA7C37"/>
    <w:rsid w:val="38DB1C02"/>
    <w:rsid w:val="38DB4C44"/>
    <w:rsid w:val="38DE424D"/>
    <w:rsid w:val="38DF7666"/>
    <w:rsid w:val="38E03C72"/>
    <w:rsid w:val="38E07993"/>
    <w:rsid w:val="38E12722"/>
    <w:rsid w:val="38E167AE"/>
    <w:rsid w:val="38E25A38"/>
    <w:rsid w:val="38E53ABC"/>
    <w:rsid w:val="38E54029"/>
    <w:rsid w:val="38EB3AE7"/>
    <w:rsid w:val="38EC01E0"/>
    <w:rsid w:val="38EC4F05"/>
    <w:rsid w:val="38EE434E"/>
    <w:rsid w:val="38EE7C71"/>
    <w:rsid w:val="38F06093"/>
    <w:rsid w:val="38F3351B"/>
    <w:rsid w:val="38F35C68"/>
    <w:rsid w:val="38F442AD"/>
    <w:rsid w:val="38F44734"/>
    <w:rsid w:val="38F53680"/>
    <w:rsid w:val="38F80F33"/>
    <w:rsid w:val="38FC5182"/>
    <w:rsid w:val="38FD1663"/>
    <w:rsid w:val="38FE30C5"/>
    <w:rsid w:val="3900064E"/>
    <w:rsid w:val="39003974"/>
    <w:rsid w:val="39004E90"/>
    <w:rsid w:val="39027DCB"/>
    <w:rsid w:val="39067EC6"/>
    <w:rsid w:val="39082045"/>
    <w:rsid w:val="3908209E"/>
    <w:rsid w:val="390A1FB2"/>
    <w:rsid w:val="390C6D45"/>
    <w:rsid w:val="390E079A"/>
    <w:rsid w:val="390E1A36"/>
    <w:rsid w:val="390E37B2"/>
    <w:rsid w:val="390F526C"/>
    <w:rsid w:val="39104B9D"/>
    <w:rsid w:val="39107226"/>
    <w:rsid w:val="39124799"/>
    <w:rsid w:val="3913789B"/>
    <w:rsid w:val="39140782"/>
    <w:rsid w:val="39144EE5"/>
    <w:rsid w:val="391451FB"/>
    <w:rsid w:val="39155CF4"/>
    <w:rsid w:val="391633DB"/>
    <w:rsid w:val="3918247B"/>
    <w:rsid w:val="39192E0F"/>
    <w:rsid w:val="391933FA"/>
    <w:rsid w:val="391B16CE"/>
    <w:rsid w:val="391F7A7D"/>
    <w:rsid w:val="392148C9"/>
    <w:rsid w:val="392459A6"/>
    <w:rsid w:val="39247F8C"/>
    <w:rsid w:val="39261F9B"/>
    <w:rsid w:val="392813F2"/>
    <w:rsid w:val="392933F8"/>
    <w:rsid w:val="39297ADC"/>
    <w:rsid w:val="392B58DA"/>
    <w:rsid w:val="392B6294"/>
    <w:rsid w:val="392D596F"/>
    <w:rsid w:val="392E1E67"/>
    <w:rsid w:val="392E5DC7"/>
    <w:rsid w:val="392F0DDF"/>
    <w:rsid w:val="393005F6"/>
    <w:rsid w:val="39310AFD"/>
    <w:rsid w:val="393204C7"/>
    <w:rsid w:val="393216E0"/>
    <w:rsid w:val="39334738"/>
    <w:rsid w:val="39344691"/>
    <w:rsid w:val="39345CEF"/>
    <w:rsid w:val="39345D55"/>
    <w:rsid w:val="393549B3"/>
    <w:rsid w:val="393617EA"/>
    <w:rsid w:val="393B77B9"/>
    <w:rsid w:val="393C354D"/>
    <w:rsid w:val="393D47DF"/>
    <w:rsid w:val="393D57AE"/>
    <w:rsid w:val="394050B9"/>
    <w:rsid w:val="39416D13"/>
    <w:rsid w:val="39424DD0"/>
    <w:rsid w:val="3943013A"/>
    <w:rsid w:val="3943597B"/>
    <w:rsid w:val="39436815"/>
    <w:rsid w:val="39440C52"/>
    <w:rsid w:val="39441D11"/>
    <w:rsid w:val="394702D4"/>
    <w:rsid w:val="3948105D"/>
    <w:rsid w:val="39483C97"/>
    <w:rsid w:val="394A5B9B"/>
    <w:rsid w:val="394A6565"/>
    <w:rsid w:val="394A6B0C"/>
    <w:rsid w:val="394B63DB"/>
    <w:rsid w:val="394C1033"/>
    <w:rsid w:val="394E2896"/>
    <w:rsid w:val="39513D04"/>
    <w:rsid w:val="39550DE1"/>
    <w:rsid w:val="39554BB7"/>
    <w:rsid w:val="395575B9"/>
    <w:rsid w:val="39557F0C"/>
    <w:rsid w:val="39585CBB"/>
    <w:rsid w:val="395873A7"/>
    <w:rsid w:val="39590021"/>
    <w:rsid w:val="39594DD8"/>
    <w:rsid w:val="395A6C2F"/>
    <w:rsid w:val="395B0FEE"/>
    <w:rsid w:val="395B2F38"/>
    <w:rsid w:val="395B3E12"/>
    <w:rsid w:val="395C771D"/>
    <w:rsid w:val="395D08DD"/>
    <w:rsid w:val="395F2473"/>
    <w:rsid w:val="395F7CEF"/>
    <w:rsid w:val="39604506"/>
    <w:rsid w:val="39605A03"/>
    <w:rsid w:val="39613AA7"/>
    <w:rsid w:val="3963084C"/>
    <w:rsid w:val="39631821"/>
    <w:rsid w:val="396465E7"/>
    <w:rsid w:val="39647487"/>
    <w:rsid w:val="39657F2C"/>
    <w:rsid w:val="3969064A"/>
    <w:rsid w:val="39697451"/>
    <w:rsid w:val="396A6DB6"/>
    <w:rsid w:val="396A7D50"/>
    <w:rsid w:val="396B78DD"/>
    <w:rsid w:val="396D34A2"/>
    <w:rsid w:val="396E02D5"/>
    <w:rsid w:val="396E37E7"/>
    <w:rsid w:val="396E5E58"/>
    <w:rsid w:val="396F44FF"/>
    <w:rsid w:val="396F50A8"/>
    <w:rsid w:val="396F7AB6"/>
    <w:rsid w:val="39700485"/>
    <w:rsid w:val="39701266"/>
    <w:rsid w:val="3970278E"/>
    <w:rsid w:val="39725B77"/>
    <w:rsid w:val="3973276B"/>
    <w:rsid w:val="397474D6"/>
    <w:rsid w:val="397669B7"/>
    <w:rsid w:val="39774DA5"/>
    <w:rsid w:val="39785521"/>
    <w:rsid w:val="397941D0"/>
    <w:rsid w:val="397A49B7"/>
    <w:rsid w:val="397B2110"/>
    <w:rsid w:val="397C1606"/>
    <w:rsid w:val="397C6A7B"/>
    <w:rsid w:val="397E4305"/>
    <w:rsid w:val="397E5DBD"/>
    <w:rsid w:val="39800BBF"/>
    <w:rsid w:val="39801862"/>
    <w:rsid w:val="39806DB8"/>
    <w:rsid w:val="39817612"/>
    <w:rsid w:val="39820815"/>
    <w:rsid w:val="39823B4F"/>
    <w:rsid w:val="39827B84"/>
    <w:rsid w:val="3984293D"/>
    <w:rsid w:val="39855B35"/>
    <w:rsid w:val="398677C9"/>
    <w:rsid w:val="39867D37"/>
    <w:rsid w:val="398A3942"/>
    <w:rsid w:val="398C4E20"/>
    <w:rsid w:val="398D1B1C"/>
    <w:rsid w:val="398D260E"/>
    <w:rsid w:val="398F0521"/>
    <w:rsid w:val="398F6614"/>
    <w:rsid w:val="398F6C67"/>
    <w:rsid w:val="39907240"/>
    <w:rsid w:val="399242D4"/>
    <w:rsid w:val="399301AB"/>
    <w:rsid w:val="39950BDD"/>
    <w:rsid w:val="399511F9"/>
    <w:rsid w:val="399536AC"/>
    <w:rsid w:val="39970E0C"/>
    <w:rsid w:val="399735D5"/>
    <w:rsid w:val="399747C6"/>
    <w:rsid w:val="39985DC6"/>
    <w:rsid w:val="399A27AF"/>
    <w:rsid w:val="399A4C33"/>
    <w:rsid w:val="399C0FEA"/>
    <w:rsid w:val="399C5F27"/>
    <w:rsid w:val="399C71B0"/>
    <w:rsid w:val="399D0350"/>
    <w:rsid w:val="399D6337"/>
    <w:rsid w:val="39A0283B"/>
    <w:rsid w:val="39A13A3B"/>
    <w:rsid w:val="39A16699"/>
    <w:rsid w:val="39A304EA"/>
    <w:rsid w:val="39A44839"/>
    <w:rsid w:val="39A45D78"/>
    <w:rsid w:val="39A6173D"/>
    <w:rsid w:val="39A65876"/>
    <w:rsid w:val="39A725D2"/>
    <w:rsid w:val="39A73781"/>
    <w:rsid w:val="39A766E3"/>
    <w:rsid w:val="39A82B56"/>
    <w:rsid w:val="39A83E6B"/>
    <w:rsid w:val="39A93BE4"/>
    <w:rsid w:val="39A968BA"/>
    <w:rsid w:val="39AA5D2F"/>
    <w:rsid w:val="39AE3C6E"/>
    <w:rsid w:val="39AE4BBD"/>
    <w:rsid w:val="39AE7C4A"/>
    <w:rsid w:val="39AF58A3"/>
    <w:rsid w:val="39B02537"/>
    <w:rsid w:val="39B10A54"/>
    <w:rsid w:val="39B417CB"/>
    <w:rsid w:val="39B45420"/>
    <w:rsid w:val="39B52093"/>
    <w:rsid w:val="39B55019"/>
    <w:rsid w:val="39B648C8"/>
    <w:rsid w:val="39B71BF4"/>
    <w:rsid w:val="39B83058"/>
    <w:rsid w:val="39B941D5"/>
    <w:rsid w:val="39B97422"/>
    <w:rsid w:val="39BE20C2"/>
    <w:rsid w:val="39BE294D"/>
    <w:rsid w:val="39C016B8"/>
    <w:rsid w:val="39C0179E"/>
    <w:rsid w:val="39C20BAE"/>
    <w:rsid w:val="39C32BC5"/>
    <w:rsid w:val="39C44E87"/>
    <w:rsid w:val="39C46370"/>
    <w:rsid w:val="39C55278"/>
    <w:rsid w:val="39C708A6"/>
    <w:rsid w:val="39C8118A"/>
    <w:rsid w:val="39C82B44"/>
    <w:rsid w:val="39C84455"/>
    <w:rsid w:val="39C924ED"/>
    <w:rsid w:val="39CA34B7"/>
    <w:rsid w:val="39CA650F"/>
    <w:rsid w:val="39CB3216"/>
    <w:rsid w:val="39CC554C"/>
    <w:rsid w:val="39CD2820"/>
    <w:rsid w:val="39CE1E79"/>
    <w:rsid w:val="39CF5350"/>
    <w:rsid w:val="39D11BCB"/>
    <w:rsid w:val="39D121D7"/>
    <w:rsid w:val="39D13B5A"/>
    <w:rsid w:val="39D23494"/>
    <w:rsid w:val="39D34E4B"/>
    <w:rsid w:val="39D44D68"/>
    <w:rsid w:val="39D46003"/>
    <w:rsid w:val="39D5249A"/>
    <w:rsid w:val="39D540A3"/>
    <w:rsid w:val="39D54F9B"/>
    <w:rsid w:val="39D552BE"/>
    <w:rsid w:val="39D80D46"/>
    <w:rsid w:val="39D80F19"/>
    <w:rsid w:val="39DB09DA"/>
    <w:rsid w:val="39DB5CAF"/>
    <w:rsid w:val="39DD364B"/>
    <w:rsid w:val="39DD4502"/>
    <w:rsid w:val="39DF42DB"/>
    <w:rsid w:val="39E03349"/>
    <w:rsid w:val="39E1472C"/>
    <w:rsid w:val="39E25155"/>
    <w:rsid w:val="39E4129E"/>
    <w:rsid w:val="39E472CF"/>
    <w:rsid w:val="39E52A23"/>
    <w:rsid w:val="39E65ECA"/>
    <w:rsid w:val="39E709EB"/>
    <w:rsid w:val="39E74AAE"/>
    <w:rsid w:val="39E907B9"/>
    <w:rsid w:val="39EA0B3E"/>
    <w:rsid w:val="39EA47F5"/>
    <w:rsid w:val="39EA5A0F"/>
    <w:rsid w:val="39EB4F96"/>
    <w:rsid w:val="39EB675D"/>
    <w:rsid w:val="39EC2888"/>
    <w:rsid w:val="39ED20AB"/>
    <w:rsid w:val="39EE7F26"/>
    <w:rsid w:val="39EF4BED"/>
    <w:rsid w:val="39EF656F"/>
    <w:rsid w:val="39F01067"/>
    <w:rsid w:val="39F13310"/>
    <w:rsid w:val="39F37C11"/>
    <w:rsid w:val="39F45CC7"/>
    <w:rsid w:val="39F45F1E"/>
    <w:rsid w:val="39F62598"/>
    <w:rsid w:val="39F66A56"/>
    <w:rsid w:val="39F91A12"/>
    <w:rsid w:val="39FB192B"/>
    <w:rsid w:val="39FB5FBB"/>
    <w:rsid w:val="39FB6884"/>
    <w:rsid w:val="39FB6D20"/>
    <w:rsid w:val="39FD5E0F"/>
    <w:rsid w:val="39FE4684"/>
    <w:rsid w:val="39FF5302"/>
    <w:rsid w:val="3A014AB2"/>
    <w:rsid w:val="3A0172C5"/>
    <w:rsid w:val="3A032CDF"/>
    <w:rsid w:val="3A03509F"/>
    <w:rsid w:val="3A0426D3"/>
    <w:rsid w:val="3A055587"/>
    <w:rsid w:val="3A077FA2"/>
    <w:rsid w:val="3A0800E1"/>
    <w:rsid w:val="3A08677D"/>
    <w:rsid w:val="3A090852"/>
    <w:rsid w:val="3A0922FE"/>
    <w:rsid w:val="3A0A4650"/>
    <w:rsid w:val="3A0A64A5"/>
    <w:rsid w:val="3A0A6DA9"/>
    <w:rsid w:val="3A0B47A7"/>
    <w:rsid w:val="3A0F0889"/>
    <w:rsid w:val="3A127C11"/>
    <w:rsid w:val="3A131204"/>
    <w:rsid w:val="3A150FA3"/>
    <w:rsid w:val="3A15631F"/>
    <w:rsid w:val="3A1634C2"/>
    <w:rsid w:val="3A18277E"/>
    <w:rsid w:val="3A1919FA"/>
    <w:rsid w:val="3A1B5114"/>
    <w:rsid w:val="3A1C5E90"/>
    <w:rsid w:val="3A1C79F4"/>
    <w:rsid w:val="3A1D2534"/>
    <w:rsid w:val="3A1E4C3F"/>
    <w:rsid w:val="3A202D1D"/>
    <w:rsid w:val="3A2110E8"/>
    <w:rsid w:val="3A222FCD"/>
    <w:rsid w:val="3A226D1C"/>
    <w:rsid w:val="3A26763B"/>
    <w:rsid w:val="3A281085"/>
    <w:rsid w:val="3A2947D0"/>
    <w:rsid w:val="3A2A09DB"/>
    <w:rsid w:val="3A2B699C"/>
    <w:rsid w:val="3A2D02AE"/>
    <w:rsid w:val="3A2D1BC1"/>
    <w:rsid w:val="3A2E36E0"/>
    <w:rsid w:val="3A2E6B47"/>
    <w:rsid w:val="3A305AF4"/>
    <w:rsid w:val="3A3071A9"/>
    <w:rsid w:val="3A3101B0"/>
    <w:rsid w:val="3A310FDA"/>
    <w:rsid w:val="3A324BF6"/>
    <w:rsid w:val="3A335B85"/>
    <w:rsid w:val="3A3422B7"/>
    <w:rsid w:val="3A343D58"/>
    <w:rsid w:val="3A36647B"/>
    <w:rsid w:val="3A367F88"/>
    <w:rsid w:val="3A373D29"/>
    <w:rsid w:val="3A380157"/>
    <w:rsid w:val="3A380682"/>
    <w:rsid w:val="3A3B4096"/>
    <w:rsid w:val="3A3C020F"/>
    <w:rsid w:val="3A3D7DCA"/>
    <w:rsid w:val="3A3E2C28"/>
    <w:rsid w:val="3A3F1B3B"/>
    <w:rsid w:val="3A40780F"/>
    <w:rsid w:val="3A40785D"/>
    <w:rsid w:val="3A410A41"/>
    <w:rsid w:val="3A437055"/>
    <w:rsid w:val="3A4706E8"/>
    <w:rsid w:val="3A48035E"/>
    <w:rsid w:val="3A48205D"/>
    <w:rsid w:val="3A48326B"/>
    <w:rsid w:val="3A487B66"/>
    <w:rsid w:val="3A4A0E2B"/>
    <w:rsid w:val="3A4A2B95"/>
    <w:rsid w:val="3A4B71B2"/>
    <w:rsid w:val="3A4C429D"/>
    <w:rsid w:val="3A4D2DE3"/>
    <w:rsid w:val="3A4D6AA8"/>
    <w:rsid w:val="3A4E2018"/>
    <w:rsid w:val="3A4F11BF"/>
    <w:rsid w:val="3A4F4919"/>
    <w:rsid w:val="3A500677"/>
    <w:rsid w:val="3A510B82"/>
    <w:rsid w:val="3A5331E5"/>
    <w:rsid w:val="3A5375FC"/>
    <w:rsid w:val="3A542237"/>
    <w:rsid w:val="3A5438F4"/>
    <w:rsid w:val="3A5511B6"/>
    <w:rsid w:val="3A553CEB"/>
    <w:rsid w:val="3A5A7302"/>
    <w:rsid w:val="3A5C5CFA"/>
    <w:rsid w:val="3A5D0E87"/>
    <w:rsid w:val="3A60257B"/>
    <w:rsid w:val="3A622CF0"/>
    <w:rsid w:val="3A6232D9"/>
    <w:rsid w:val="3A631270"/>
    <w:rsid w:val="3A631B01"/>
    <w:rsid w:val="3A631DA7"/>
    <w:rsid w:val="3A636DCD"/>
    <w:rsid w:val="3A695696"/>
    <w:rsid w:val="3A697502"/>
    <w:rsid w:val="3A6A6212"/>
    <w:rsid w:val="3A6A665B"/>
    <w:rsid w:val="3A6B6E60"/>
    <w:rsid w:val="3A6C4C52"/>
    <w:rsid w:val="3A6D5D85"/>
    <w:rsid w:val="3A6F2380"/>
    <w:rsid w:val="3A7047E8"/>
    <w:rsid w:val="3A714E1C"/>
    <w:rsid w:val="3A72353C"/>
    <w:rsid w:val="3A73763A"/>
    <w:rsid w:val="3A740BF7"/>
    <w:rsid w:val="3A756427"/>
    <w:rsid w:val="3A767046"/>
    <w:rsid w:val="3A773557"/>
    <w:rsid w:val="3A773DDB"/>
    <w:rsid w:val="3A776BE4"/>
    <w:rsid w:val="3A7820B0"/>
    <w:rsid w:val="3A7D31AB"/>
    <w:rsid w:val="3A7D4A8C"/>
    <w:rsid w:val="3A7E0B88"/>
    <w:rsid w:val="3A7F18BF"/>
    <w:rsid w:val="3A801C51"/>
    <w:rsid w:val="3A815255"/>
    <w:rsid w:val="3A832F77"/>
    <w:rsid w:val="3A833EC1"/>
    <w:rsid w:val="3A861858"/>
    <w:rsid w:val="3A866F37"/>
    <w:rsid w:val="3A871121"/>
    <w:rsid w:val="3A877373"/>
    <w:rsid w:val="3A897EA4"/>
    <w:rsid w:val="3A8B3C32"/>
    <w:rsid w:val="3A8C3DF7"/>
    <w:rsid w:val="3A8D2A60"/>
    <w:rsid w:val="3A8F1AA7"/>
    <w:rsid w:val="3A91186E"/>
    <w:rsid w:val="3A9552A4"/>
    <w:rsid w:val="3A966C12"/>
    <w:rsid w:val="3A995A98"/>
    <w:rsid w:val="3A9A6AD0"/>
    <w:rsid w:val="3A9C1E59"/>
    <w:rsid w:val="3A9D4043"/>
    <w:rsid w:val="3A9F2ED2"/>
    <w:rsid w:val="3A9F5E70"/>
    <w:rsid w:val="3AA342AB"/>
    <w:rsid w:val="3AA40F56"/>
    <w:rsid w:val="3AA42070"/>
    <w:rsid w:val="3AA524E1"/>
    <w:rsid w:val="3AA71E13"/>
    <w:rsid w:val="3AA95268"/>
    <w:rsid w:val="3AA95EE3"/>
    <w:rsid w:val="3AAB2577"/>
    <w:rsid w:val="3AAC0779"/>
    <w:rsid w:val="3AAC5B86"/>
    <w:rsid w:val="3AAE5712"/>
    <w:rsid w:val="3AAE67BE"/>
    <w:rsid w:val="3AAF0796"/>
    <w:rsid w:val="3AAF7078"/>
    <w:rsid w:val="3AB00EB4"/>
    <w:rsid w:val="3AB025B6"/>
    <w:rsid w:val="3AB11319"/>
    <w:rsid w:val="3AB21CA7"/>
    <w:rsid w:val="3AB233C1"/>
    <w:rsid w:val="3AB2351E"/>
    <w:rsid w:val="3AB42487"/>
    <w:rsid w:val="3AB42EFF"/>
    <w:rsid w:val="3AB43497"/>
    <w:rsid w:val="3AB43F33"/>
    <w:rsid w:val="3AB57694"/>
    <w:rsid w:val="3AB83C09"/>
    <w:rsid w:val="3ABA4055"/>
    <w:rsid w:val="3ABC16EB"/>
    <w:rsid w:val="3ABC794B"/>
    <w:rsid w:val="3ABE5548"/>
    <w:rsid w:val="3AC10069"/>
    <w:rsid w:val="3AC14DB9"/>
    <w:rsid w:val="3AC157DF"/>
    <w:rsid w:val="3AC30961"/>
    <w:rsid w:val="3AC31627"/>
    <w:rsid w:val="3AC4368F"/>
    <w:rsid w:val="3AC4548F"/>
    <w:rsid w:val="3AC538EA"/>
    <w:rsid w:val="3AC65E24"/>
    <w:rsid w:val="3AC8285E"/>
    <w:rsid w:val="3AC970E5"/>
    <w:rsid w:val="3ACD26AF"/>
    <w:rsid w:val="3ACE1CC8"/>
    <w:rsid w:val="3ACE486D"/>
    <w:rsid w:val="3AD00668"/>
    <w:rsid w:val="3AD06151"/>
    <w:rsid w:val="3AD13A9C"/>
    <w:rsid w:val="3AD273DB"/>
    <w:rsid w:val="3AD62F1B"/>
    <w:rsid w:val="3AD64405"/>
    <w:rsid w:val="3AD73E9D"/>
    <w:rsid w:val="3AD81017"/>
    <w:rsid w:val="3AD8389F"/>
    <w:rsid w:val="3AD87B01"/>
    <w:rsid w:val="3AD90233"/>
    <w:rsid w:val="3AD97E5F"/>
    <w:rsid w:val="3ADC2E22"/>
    <w:rsid w:val="3AE21BB9"/>
    <w:rsid w:val="3AE2635E"/>
    <w:rsid w:val="3AE27112"/>
    <w:rsid w:val="3AE30186"/>
    <w:rsid w:val="3AE329C5"/>
    <w:rsid w:val="3AE410EA"/>
    <w:rsid w:val="3AE41902"/>
    <w:rsid w:val="3AE43C2C"/>
    <w:rsid w:val="3AE43F47"/>
    <w:rsid w:val="3AE476FE"/>
    <w:rsid w:val="3AE63891"/>
    <w:rsid w:val="3AE74414"/>
    <w:rsid w:val="3AE765D2"/>
    <w:rsid w:val="3AE77AEA"/>
    <w:rsid w:val="3AE922FF"/>
    <w:rsid w:val="3AEC40AD"/>
    <w:rsid w:val="3AEF206D"/>
    <w:rsid w:val="3AF2400E"/>
    <w:rsid w:val="3AF275EE"/>
    <w:rsid w:val="3AF34BD1"/>
    <w:rsid w:val="3AF50203"/>
    <w:rsid w:val="3AF84CF1"/>
    <w:rsid w:val="3AF91A6F"/>
    <w:rsid w:val="3AF93209"/>
    <w:rsid w:val="3AFB5F83"/>
    <w:rsid w:val="3AFD0C49"/>
    <w:rsid w:val="3AFE06AE"/>
    <w:rsid w:val="3AFF4C0D"/>
    <w:rsid w:val="3AFF52A0"/>
    <w:rsid w:val="3B001BB9"/>
    <w:rsid w:val="3B011EC1"/>
    <w:rsid w:val="3B021BC4"/>
    <w:rsid w:val="3B034761"/>
    <w:rsid w:val="3B04199C"/>
    <w:rsid w:val="3B051821"/>
    <w:rsid w:val="3B06370E"/>
    <w:rsid w:val="3B066AC5"/>
    <w:rsid w:val="3B0946C6"/>
    <w:rsid w:val="3B095A7F"/>
    <w:rsid w:val="3B0A300D"/>
    <w:rsid w:val="3B0A6828"/>
    <w:rsid w:val="3B0B40EC"/>
    <w:rsid w:val="3B0D265B"/>
    <w:rsid w:val="3B0D32B1"/>
    <w:rsid w:val="3B0E3A19"/>
    <w:rsid w:val="3B0F4651"/>
    <w:rsid w:val="3B100AE5"/>
    <w:rsid w:val="3B107A7D"/>
    <w:rsid w:val="3B107DB9"/>
    <w:rsid w:val="3B111094"/>
    <w:rsid w:val="3B11455D"/>
    <w:rsid w:val="3B117ABA"/>
    <w:rsid w:val="3B1335BD"/>
    <w:rsid w:val="3B147A44"/>
    <w:rsid w:val="3B150F26"/>
    <w:rsid w:val="3B152838"/>
    <w:rsid w:val="3B18040F"/>
    <w:rsid w:val="3B1860F9"/>
    <w:rsid w:val="3B1B638C"/>
    <w:rsid w:val="3B1C49CB"/>
    <w:rsid w:val="3B1E1395"/>
    <w:rsid w:val="3B1E5727"/>
    <w:rsid w:val="3B1E6658"/>
    <w:rsid w:val="3B1E6A9E"/>
    <w:rsid w:val="3B1F3E0E"/>
    <w:rsid w:val="3B1F55C9"/>
    <w:rsid w:val="3B1F6C36"/>
    <w:rsid w:val="3B2340A0"/>
    <w:rsid w:val="3B236F4C"/>
    <w:rsid w:val="3B240042"/>
    <w:rsid w:val="3B245E88"/>
    <w:rsid w:val="3B263F17"/>
    <w:rsid w:val="3B2700CE"/>
    <w:rsid w:val="3B283148"/>
    <w:rsid w:val="3B2846A9"/>
    <w:rsid w:val="3B295A56"/>
    <w:rsid w:val="3B2A4E31"/>
    <w:rsid w:val="3B2B1814"/>
    <w:rsid w:val="3B2D54D5"/>
    <w:rsid w:val="3B2E151A"/>
    <w:rsid w:val="3B2F40B2"/>
    <w:rsid w:val="3B2F4C76"/>
    <w:rsid w:val="3B31205E"/>
    <w:rsid w:val="3B31584C"/>
    <w:rsid w:val="3B317F09"/>
    <w:rsid w:val="3B327EB5"/>
    <w:rsid w:val="3B333F81"/>
    <w:rsid w:val="3B3535EC"/>
    <w:rsid w:val="3B361776"/>
    <w:rsid w:val="3B364CC8"/>
    <w:rsid w:val="3B3713E8"/>
    <w:rsid w:val="3B374AD6"/>
    <w:rsid w:val="3B38013F"/>
    <w:rsid w:val="3B3C6F9E"/>
    <w:rsid w:val="3B3D03D4"/>
    <w:rsid w:val="3B3E3F20"/>
    <w:rsid w:val="3B3F7A90"/>
    <w:rsid w:val="3B4052C7"/>
    <w:rsid w:val="3B410F91"/>
    <w:rsid w:val="3B433CCE"/>
    <w:rsid w:val="3B440C2C"/>
    <w:rsid w:val="3B443F30"/>
    <w:rsid w:val="3B460CA9"/>
    <w:rsid w:val="3B480688"/>
    <w:rsid w:val="3B4B2E28"/>
    <w:rsid w:val="3B4E16C8"/>
    <w:rsid w:val="3B4E2E05"/>
    <w:rsid w:val="3B4E3F4A"/>
    <w:rsid w:val="3B4E4621"/>
    <w:rsid w:val="3B541B0C"/>
    <w:rsid w:val="3B543E87"/>
    <w:rsid w:val="3B5512F8"/>
    <w:rsid w:val="3B5561E4"/>
    <w:rsid w:val="3B5645CF"/>
    <w:rsid w:val="3B5742AB"/>
    <w:rsid w:val="3B581218"/>
    <w:rsid w:val="3B5941BB"/>
    <w:rsid w:val="3B5A37CA"/>
    <w:rsid w:val="3B5A49EF"/>
    <w:rsid w:val="3B5B7FD3"/>
    <w:rsid w:val="3B5D23A9"/>
    <w:rsid w:val="3B6125B9"/>
    <w:rsid w:val="3B626D6A"/>
    <w:rsid w:val="3B641AF1"/>
    <w:rsid w:val="3B641CFA"/>
    <w:rsid w:val="3B6445A8"/>
    <w:rsid w:val="3B656EBB"/>
    <w:rsid w:val="3B685E17"/>
    <w:rsid w:val="3B687DA2"/>
    <w:rsid w:val="3B6A4B2B"/>
    <w:rsid w:val="3B6B406A"/>
    <w:rsid w:val="3B6B65AC"/>
    <w:rsid w:val="3B6B6DBC"/>
    <w:rsid w:val="3B6C2FCB"/>
    <w:rsid w:val="3B6C5D32"/>
    <w:rsid w:val="3B6D2B15"/>
    <w:rsid w:val="3B6D7F81"/>
    <w:rsid w:val="3B6E12B7"/>
    <w:rsid w:val="3B6E6B65"/>
    <w:rsid w:val="3B6F0D08"/>
    <w:rsid w:val="3B70563F"/>
    <w:rsid w:val="3B733D04"/>
    <w:rsid w:val="3B777519"/>
    <w:rsid w:val="3B7A0C1E"/>
    <w:rsid w:val="3B7A1F08"/>
    <w:rsid w:val="3B7A46DB"/>
    <w:rsid w:val="3B7D0C7F"/>
    <w:rsid w:val="3B7E6226"/>
    <w:rsid w:val="3B822275"/>
    <w:rsid w:val="3B823B4E"/>
    <w:rsid w:val="3B8369EC"/>
    <w:rsid w:val="3B85395E"/>
    <w:rsid w:val="3B854A5A"/>
    <w:rsid w:val="3B8558E2"/>
    <w:rsid w:val="3B865AD0"/>
    <w:rsid w:val="3B890EE8"/>
    <w:rsid w:val="3B8B3278"/>
    <w:rsid w:val="3B8B7EDE"/>
    <w:rsid w:val="3B8C2123"/>
    <w:rsid w:val="3B8E131E"/>
    <w:rsid w:val="3B8E16DE"/>
    <w:rsid w:val="3B8E7DDC"/>
    <w:rsid w:val="3B8F6739"/>
    <w:rsid w:val="3B9108BD"/>
    <w:rsid w:val="3B9225A1"/>
    <w:rsid w:val="3B924C82"/>
    <w:rsid w:val="3B936076"/>
    <w:rsid w:val="3B9572C9"/>
    <w:rsid w:val="3B965E66"/>
    <w:rsid w:val="3B970EED"/>
    <w:rsid w:val="3B98139C"/>
    <w:rsid w:val="3B9829C2"/>
    <w:rsid w:val="3B985BFE"/>
    <w:rsid w:val="3B992988"/>
    <w:rsid w:val="3B995377"/>
    <w:rsid w:val="3B9A1C77"/>
    <w:rsid w:val="3B9B1A85"/>
    <w:rsid w:val="3B9D2DDC"/>
    <w:rsid w:val="3B9E4207"/>
    <w:rsid w:val="3BA10DDC"/>
    <w:rsid w:val="3BA2284F"/>
    <w:rsid w:val="3BA24848"/>
    <w:rsid w:val="3BA302B1"/>
    <w:rsid w:val="3BA37BF8"/>
    <w:rsid w:val="3BA40F83"/>
    <w:rsid w:val="3BA45795"/>
    <w:rsid w:val="3BA47ECC"/>
    <w:rsid w:val="3BA66283"/>
    <w:rsid w:val="3BA67390"/>
    <w:rsid w:val="3BA714E6"/>
    <w:rsid w:val="3BA75729"/>
    <w:rsid w:val="3BA77EBC"/>
    <w:rsid w:val="3BA863C4"/>
    <w:rsid w:val="3BAA35E7"/>
    <w:rsid w:val="3BAA6C03"/>
    <w:rsid w:val="3BAB443F"/>
    <w:rsid w:val="3BAC5F31"/>
    <w:rsid w:val="3BAE1771"/>
    <w:rsid w:val="3BB02750"/>
    <w:rsid w:val="3BB10849"/>
    <w:rsid w:val="3BB1606F"/>
    <w:rsid w:val="3BB221ED"/>
    <w:rsid w:val="3BB34B6A"/>
    <w:rsid w:val="3BB42D0A"/>
    <w:rsid w:val="3BB44A70"/>
    <w:rsid w:val="3BB76980"/>
    <w:rsid w:val="3BB86CB0"/>
    <w:rsid w:val="3BB90B04"/>
    <w:rsid w:val="3BBA0E37"/>
    <w:rsid w:val="3BBB6942"/>
    <w:rsid w:val="3BBD0544"/>
    <w:rsid w:val="3BBE1E6B"/>
    <w:rsid w:val="3BBE41EC"/>
    <w:rsid w:val="3BBE74B6"/>
    <w:rsid w:val="3BBF1C4F"/>
    <w:rsid w:val="3BBF2A7B"/>
    <w:rsid w:val="3BBF59E2"/>
    <w:rsid w:val="3BBF6D74"/>
    <w:rsid w:val="3BC32354"/>
    <w:rsid w:val="3BC325B3"/>
    <w:rsid w:val="3BC37EFF"/>
    <w:rsid w:val="3BC55F76"/>
    <w:rsid w:val="3BC564A4"/>
    <w:rsid w:val="3BC569BE"/>
    <w:rsid w:val="3BC77ABE"/>
    <w:rsid w:val="3BCA2A28"/>
    <w:rsid w:val="3BCA2CB2"/>
    <w:rsid w:val="3BCA74E6"/>
    <w:rsid w:val="3BCB1B8E"/>
    <w:rsid w:val="3BCB41E9"/>
    <w:rsid w:val="3BCB5477"/>
    <w:rsid w:val="3BCD7E8B"/>
    <w:rsid w:val="3BD06A91"/>
    <w:rsid w:val="3BD1793B"/>
    <w:rsid w:val="3BD21574"/>
    <w:rsid w:val="3BD276FA"/>
    <w:rsid w:val="3BD41472"/>
    <w:rsid w:val="3BD4670B"/>
    <w:rsid w:val="3BD77395"/>
    <w:rsid w:val="3BD84026"/>
    <w:rsid w:val="3BD85BB9"/>
    <w:rsid w:val="3BD92645"/>
    <w:rsid w:val="3BD97290"/>
    <w:rsid w:val="3BDB08F0"/>
    <w:rsid w:val="3BDC0085"/>
    <w:rsid w:val="3BDC2F11"/>
    <w:rsid w:val="3BDD0071"/>
    <w:rsid w:val="3BDD2070"/>
    <w:rsid w:val="3BDD2693"/>
    <w:rsid w:val="3BE00863"/>
    <w:rsid w:val="3BE22E80"/>
    <w:rsid w:val="3BE27FC1"/>
    <w:rsid w:val="3BE3234C"/>
    <w:rsid w:val="3BE61F2C"/>
    <w:rsid w:val="3BEC1F52"/>
    <w:rsid w:val="3BEE38E7"/>
    <w:rsid w:val="3BEE7986"/>
    <w:rsid w:val="3BEF015F"/>
    <w:rsid w:val="3BF00C7D"/>
    <w:rsid w:val="3BF44149"/>
    <w:rsid w:val="3BF450C8"/>
    <w:rsid w:val="3BF5020E"/>
    <w:rsid w:val="3BF661CA"/>
    <w:rsid w:val="3BF70899"/>
    <w:rsid w:val="3BF71808"/>
    <w:rsid w:val="3BF7706A"/>
    <w:rsid w:val="3BF77079"/>
    <w:rsid w:val="3BF804F4"/>
    <w:rsid w:val="3BF945FC"/>
    <w:rsid w:val="3C011E34"/>
    <w:rsid w:val="3C0331BF"/>
    <w:rsid w:val="3C035DD9"/>
    <w:rsid w:val="3C0458A0"/>
    <w:rsid w:val="3C057622"/>
    <w:rsid w:val="3C0602F1"/>
    <w:rsid w:val="3C0737F7"/>
    <w:rsid w:val="3C09625A"/>
    <w:rsid w:val="3C0B023B"/>
    <w:rsid w:val="3C0C4ADC"/>
    <w:rsid w:val="3C0C7748"/>
    <w:rsid w:val="3C0E5E62"/>
    <w:rsid w:val="3C0F2887"/>
    <w:rsid w:val="3C0F432D"/>
    <w:rsid w:val="3C0F755E"/>
    <w:rsid w:val="3C100A08"/>
    <w:rsid w:val="3C104489"/>
    <w:rsid w:val="3C12275E"/>
    <w:rsid w:val="3C1354DE"/>
    <w:rsid w:val="3C13588C"/>
    <w:rsid w:val="3C1517E9"/>
    <w:rsid w:val="3C154B55"/>
    <w:rsid w:val="3C1619E9"/>
    <w:rsid w:val="3C186ACD"/>
    <w:rsid w:val="3C1917AA"/>
    <w:rsid w:val="3C1A5846"/>
    <w:rsid w:val="3C1D2726"/>
    <w:rsid w:val="3C1D4EC7"/>
    <w:rsid w:val="3C1D75BB"/>
    <w:rsid w:val="3C1E0E96"/>
    <w:rsid w:val="3C1F70B7"/>
    <w:rsid w:val="3C212C5E"/>
    <w:rsid w:val="3C2467BF"/>
    <w:rsid w:val="3C2662F9"/>
    <w:rsid w:val="3C28304C"/>
    <w:rsid w:val="3C285324"/>
    <w:rsid w:val="3C2963D0"/>
    <w:rsid w:val="3C2A1404"/>
    <w:rsid w:val="3C2A5000"/>
    <w:rsid w:val="3C2A7091"/>
    <w:rsid w:val="3C2B2243"/>
    <w:rsid w:val="3C2C6010"/>
    <w:rsid w:val="3C2D1E51"/>
    <w:rsid w:val="3C2D3324"/>
    <w:rsid w:val="3C2D5546"/>
    <w:rsid w:val="3C2E587F"/>
    <w:rsid w:val="3C2E78C4"/>
    <w:rsid w:val="3C2F513D"/>
    <w:rsid w:val="3C304192"/>
    <w:rsid w:val="3C314640"/>
    <w:rsid w:val="3C336FF0"/>
    <w:rsid w:val="3C3434EA"/>
    <w:rsid w:val="3C354772"/>
    <w:rsid w:val="3C3556BA"/>
    <w:rsid w:val="3C355779"/>
    <w:rsid w:val="3C361A53"/>
    <w:rsid w:val="3C376399"/>
    <w:rsid w:val="3C380768"/>
    <w:rsid w:val="3C382DC5"/>
    <w:rsid w:val="3C3A15E3"/>
    <w:rsid w:val="3C3A6AD0"/>
    <w:rsid w:val="3C3C413B"/>
    <w:rsid w:val="3C3C77A9"/>
    <w:rsid w:val="3C3F5A2C"/>
    <w:rsid w:val="3C423831"/>
    <w:rsid w:val="3C42417E"/>
    <w:rsid w:val="3C427695"/>
    <w:rsid w:val="3C433CAE"/>
    <w:rsid w:val="3C43680D"/>
    <w:rsid w:val="3C4427EC"/>
    <w:rsid w:val="3C44344C"/>
    <w:rsid w:val="3C4542B7"/>
    <w:rsid w:val="3C45672C"/>
    <w:rsid w:val="3C471326"/>
    <w:rsid w:val="3C4761EB"/>
    <w:rsid w:val="3C4771F7"/>
    <w:rsid w:val="3C4967E0"/>
    <w:rsid w:val="3C497067"/>
    <w:rsid w:val="3C4A6BB5"/>
    <w:rsid w:val="3C4B0C50"/>
    <w:rsid w:val="3C4C1F88"/>
    <w:rsid w:val="3C4E0A21"/>
    <w:rsid w:val="3C4E69D6"/>
    <w:rsid w:val="3C504974"/>
    <w:rsid w:val="3C506085"/>
    <w:rsid w:val="3C554556"/>
    <w:rsid w:val="3C554CFB"/>
    <w:rsid w:val="3C5671E2"/>
    <w:rsid w:val="3C583DF1"/>
    <w:rsid w:val="3C590551"/>
    <w:rsid w:val="3C597B69"/>
    <w:rsid w:val="3C5A1D67"/>
    <w:rsid w:val="3C5A3D67"/>
    <w:rsid w:val="3C5B0D4E"/>
    <w:rsid w:val="3C5B1AF1"/>
    <w:rsid w:val="3C5C4350"/>
    <w:rsid w:val="3C5D6D84"/>
    <w:rsid w:val="3C605668"/>
    <w:rsid w:val="3C616FD6"/>
    <w:rsid w:val="3C630DF7"/>
    <w:rsid w:val="3C6407B8"/>
    <w:rsid w:val="3C644ADE"/>
    <w:rsid w:val="3C650558"/>
    <w:rsid w:val="3C66209E"/>
    <w:rsid w:val="3C675099"/>
    <w:rsid w:val="3C680146"/>
    <w:rsid w:val="3C6A587D"/>
    <w:rsid w:val="3C6B10BA"/>
    <w:rsid w:val="3C6B5C5B"/>
    <w:rsid w:val="3C6B656A"/>
    <w:rsid w:val="3C6C1771"/>
    <w:rsid w:val="3C6C352E"/>
    <w:rsid w:val="3C6C76C3"/>
    <w:rsid w:val="3C6D68FB"/>
    <w:rsid w:val="3C6E0BDA"/>
    <w:rsid w:val="3C6E74BB"/>
    <w:rsid w:val="3C6F15A8"/>
    <w:rsid w:val="3C6F4BF8"/>
    <w:rsid w:val="3C7178CD"/>
    <w:rsid w:val="3C733268"/>
    <w:rsid w:val="3C73345A"/>
    <w:rsid w:val="3C744E92"/>
    <w:rsid w:val="3C753D53"/>
    <w:rsid w:val="3C754160"/>
    <w:rsid w:val="3C76017B"/>
    <w:rsid w:val="3C7609C2"/>
    <w:rsid w:val="3C767868"/>
    <w:rsid w:val="3C771CEB"/>
    <w:rsid w:val="3C7810FC"/>
    <w:rsid w:val="3C7C1F31"/>
    <w:rsid w:val="3C7C2932"/>
    <w:rsid w:val="3C7F0D42"/>
    <w:rsid w:val="3C8049AF"/>
    <w:rsid w:val="3C8050D3"/>
    <w:rsid w:val="3C806874"/>
    <w:rsid w:val="3C81372E"/>
    <w:rsid w:val="3C847116"/>
    <w:rsid w:val="3C864862"/>
    <w:rsid w:val="3C866609"/>
    <w:rsid w:val="3C875B62"/>
    <w:rsid w:val="3C8878A0"/>
    <w:rsid w:val="3C887F3A"/>
    <w:rsid w:val="3C8A2BBA"/>
    <w:rsid w:val="3C8A6CFD"/>
    <w:rsid w:val="3C8B60F4"/>
    <w:rsid w:val="3C8C0B7A"/>
    <w:rsid w:val="3C8C5CC8"/>
    <w:rsid w:val="3C8E0D41"/>
    <w:rsid w:val="3C8F48AF"/>
    <w:rsid w:val="3C9008BD"/>
    <w:rsid w:val="3C90599E"/>
    <w:rsid w:val="3C931378"/>
    <w:rsid w:val="3C9318B1"/>
    <w:rsid w:val="3C932808"/>
    <w:rsid w:val="3C933D61"/>
    <w:rsid w:val="3C9936A8"/>
    <w:rsid w:val="3C9A0974"/>
    <w:rsid w:val="3C9D735E"/>
    <w:rsid w:val="3C9E1B0E"/>
    <w:rsid w:val="3C9F33AD"/>
    <w:rsid w:val="3C9F4EB4"/>
    <w:rsid w:val="3C9F597A"/>
    <w:rsid w:val="3CA24658"/>
    <w:rsid w:val="3CA31981"/>
    <w:rsid w:val="3CA46442"/>
    <w:rsid w:val="3CA636AE"/>
    <w:rsid w:val="3CA707AF"/>
    <w:rsid w:val="3CA932C2"/>
    <w:rsid w:val="3CAA65A5"/>
    <w:rsid w:val="3CAA6EE9"/>
    <w:rsid w:val="3CAB1354"/>
    <w:rsid w:val="3CAB50E6"/>
    <w:rsid w:val="3CAB6731"/>
    <w:rsid w:val="3CAD0382"/>
    <w:rsid w:val="3CAE5202"/>
    <w:rsid w:val="3CAF2A26"/>
    <w:rsid w:val="3CB0008D"/>
    <w:rsid w:val="3CB0582C"/>
    <w:rsid w:val="3CB20DB2"/>
    <w:rsid w:val="3CB329EA"/>
    <w:rsid w:val="3CB47AB4"/>
    <w:rsid w:val="3CB54174"/>
    <w:rsid w:val="3CB5680E"/>
    <w:rsid w:val="3CB80E18"/>
    <w:rsid w:val="3CBA52BC"/>
    <w:rsid w:val="3CBC17EE"/>
    <w:rsid w:val="3CBC32E0"/>
    <w:rsid w:val="3CBE6FA5"/>
    <w:rsid w:val="3CBF3E77"/>
    <w:rsid w:val="3CBF51CA"/>
    <w:rsid w:val="3CC0047C"/>
    <w:rsid w:val="3CC04A9C"/>
    <w:rsid w:val="3CC13834"/>
    <w:rsid w:val="3CC15783"/>
    <w:rsid w:val="3CC161FC"/>
    <w:rsid w:val="3CC25892"/>
    <w:rsid w:val="3CC264E8"/>
    <w:rsid w:val="3CC45AC9"/>
    <w:rsid w:val="3CC80CA5"/>
    <w:rsid w:val="3CC8387B"/>
    <w:rsid w:val="3CC92E45"/>
    <w:rsid w:val="3CC933F5"/>
    <w:rsid w:val="3CC93E99"/>
    <w:rsid w:val="3CCA2696"/>
    <w:rsid w:val="3CCA2817"/>
    <w:rsid w:val="3CCA7016"/>
    <w:rsid w:val="3CCA7192"/>
    <w:rsid w:val="3CCD5210"/>
    <w:rsid w:val="3CCE0D01"/>
    <w:rsid w:val="3CCE2262"/>
    <w:rsid w:val="3CCE69FB"/>
    <w:rsid w:val="3CD11147"/>
    <w:rsid w:val="3CD1182E"/>
    <w:rsid w:val="3CD21B49"/>
    <w:rsid w:val="3CD25EF5"/>
    <w:rsid w:val="3CD76248"/>
    <w:rsid w:val="3CD76845"/>
    <w:rsid w:val="3CD8340B"/>
    <w:rsid w:val="3CDA76B8"/>
    <w:rsid w:val="3CDD0D25"/>
    <w:rsid w:val="3CDF7270"/>
    <w:rsid w:val="3CE01E6B"/>
    <w:rsid w:val="3CE14840"/>
    <w:rsid w:val="3CE37930"/>
    <w:rsid w:val="3CE70AA0"/>
    <w:rsid w:val="3CE86380"/>
    <w:rsid w:val="3CE87B0D"/>
    <w:rsid w:val="3CEA71F2"/>
    <w:rsid w:val="3CEB7494"/>
    <w:rsid w:val="3CED3061"/>
    <w:rsid w:val="3CED3791"/>
    <w:rsid w:val="3CEF3548"/>
    <w:rsid w:val="3CF05E16"/>
    <w:rsid w:val="3CF10386"/>
    <w:rsid w:val="3CF27FA8"/>
    <w:rsid w:val="3CF36938"/>
    <w:rsid w:val="3CF543A1"/>
    <w:rsid w:val="3CF70958"/>
    <w:rsid w:val="3CF96594"/>
    <w:rsid w:val="3CFA04BF"/>
    <w:rsid w:val="3CFB357A"/>
    <w:rsid w:val="3CFB44F4"/>
    <w:rsid w:val="3CFC5132"/>
    <w:rsid w:val="3CFD00FF"/>
    <w:rsid w:val="3CFD17B4"/>
    <w:rsid w:val="3CFD66FD"/>
    <w:rsid w:val="3CFE30B2"/>
    <w:rsid w:val="3D003E6D"/>
    <w:rsid w:val="3D004B80"/>
    <w:rsid w:val="3D01196B"/>
    <w:rsid w:val="3D026089"/>
    <w:rsid w:val="3D041A6E"/>
    <w:rsid w:val="3D056426"/>
    <w:rsid w:val="3D063FA7"/>
    <w:rsid w:val="3D0B0FDD"/>
    <w:rsid w:val="3D0D32B3"/>
    <w:rsid w:val="3D0D7BB8"/>
    <w:rsid w:val="3D0E679A"/>
    <w:rsid w:val="3D0F1EFC"/>
    <w:rsid w:val="3D111363"/>
    <w:rsid w:val="3D1138E0"/>
    <w:rsid w:val="3D115227"/>
    <w:rsid w:val="3D1235DE"/>
    <w:rsid w:val="3D142157"/>
    <w:rsid w:val="3D1453C2"/>
    <w:rsid w:val="3D1640A8"/>
    <w:rsid w:val="3D165FF6"/>
    <w:rsid w:val="3D167F1A"/>
    <w:rsid w:val="3D171944"/>
    <w:rsid w:val="3D1816E9"/>
    <w:rsid w:val="3D182086"/>
    <w:rsid w:val="3D18438C"/>
    <w:rsid w:val="3D195112"/>
    <w:rsid w:val="3D1A0DAD"/>
    <w:rsid w:val="3D1B5AC4"/>
    <w:rsid w:val="3D1D0A7C"/>
    <w:rsid w:val="3D1E0135"/>
    <w:rsid w:val="3D1E5AAE"/>
    <w:rsid w:val="3D1F18B9"/>
    <w:rsid w:val="3D2068FB"/>
    <w:rsid w:val="3D206BBA"/>
    <w:rsid w:val="3D216F6D"/>
    <w:rsid w:val="3D2208B1"/>
    <w:rsid w:val="3D237DFD"/>
    <w:rsid w:val="3D256117"/>
    <w:rsid w:val="3D2A4B62"/>
    <w:rsid w:val="3D2B4814"/>
    <w:rsid w:val="3D2B5AC8"/>
    <w:rsid w:val="3D2D7F51"/>
    <w:rsid w:val="3D2E6F41"/>
    <w:rsid w:val="3D2F3DB2"/>
    <w:rsid w:val="3D315770"/>
    <w:rsid w:val="3D315AF5"/>
    <w:rsid w:val="3D317AAD"/>
    <w:rsid w:val="3D341091"/>
    <w:rsid w:val="3D34470B"/>
    <w:rsid w:val="3D347453"/>
    <w:rsid w:val="3D353B86"/>
    <w:rsid w:val="3D363CB0"/>
    <w:rsid w:val="3D364847"/>
    <w:rsid w:val="3D3711D4"/>
    <w:rsid w:val="3D376820"/>
    <w:rsid w:val="3D377214"/>
    <w:rsid w:val="3D39066C"/>
    <w:rsid w:val="3D390CBA"/>
    <w:rsid w:val="3D3A0093"/>
    <w:rsid w:val="3D3C00AE"/>
    <w:rsid w:val="3D3C2DAE"/>
    <w:rsid w:val="3D3E03A9"/>
    <w:rsid w:val="3D3E7F83"/>
    <w:rsid w:val="3D3F16BA"/>
    <w:rsid w:val="3D400F61"/>
    <w:rsid w:val="3D40688B"/>
    <w:rsid w:val="3D4372EC"/>
    <w:rsid w:val="3D444B4B"/>
    <w:rsid w:val="3D446795"/>
    <w:rsid w:val="3D452723"/>
    <w:rsid w:val="3D483D7F"/>
    <w:rsid w:val="3D4842E5"/>
    <w:rsid w:val="3D494128"/>
    <w:rsid w:val="3D494B8A"/>
    <w:rsid w:val="3D4A4CD1"/>
    <w:rsid w:val="3D4B420F"/>
    <w:rsid w:val="3D4C51B8"/>
    <w:rsid w:val="3D4D2B34"/>
    <w:rsid w:val="3D4E05D2"/>
    <w:rsid w:val="3D517221"/>
    <w:rsid w:val="3D524742"/>
    <w:rsid w:val="3D526FB6"/>
    <w:rsid w:val="3D534F26"/>
    <w:rsid w:val="3D57479A"/>
    <w:rsid w:val="3D592992"/>
    <w:rsid w:val="3D5A4AED"/>
    <w:rsid w:val="3D5B0798"/>
    <w:rsid w:val="3D5B3157"/>
    <w:rsid w:val="3D5B4A3E"/>
    <w:rsid w:val="3D5D52FD"/>
    <w:rsid w:val="3D605330"/>
    <w:rsid w:val="3D631D17"/>
    <w:rsid w:val="3D6367DB"/>
    <w:rsid w:val="3D640696"/>
    <w:rsid w:val="3D6516F1"/>
    <w:rsid w:val="3D6532FD"/>
    <w:rsid w:val="3D673002"/>
    <w:rsid w:val="3D6B0D05"/>
    <w:rsid w:val="3D6C2582"/>
    <w:rsid w:val="3D6D1C36"/>
    <w:rsid w:val="3D6E4B51"/>
    <w:rsid w:val="3D6F5702"/>
    <w:rsid w:val="3D700CFB"/>
    <w:rsid w:val="3D7355CB"/>
    <w:rsid w:val="3D743353"/>
    <w:rsid w:val="3D745761"/>
    <w:rsid w:val="3D746E11"/>
    <w:rsid w:val="3D76220A"/>
    <w:rsid w:val="3D766811"/>
    <w:rsid w:val="3D767809"/>
    <w:rsid w:val="3D792D0C"/>
    <w:rsid w:val="3D793F9A"/>
    <w:rsid w:val="3D7966FC"/>
    <w:rsid w:val="3D7A09EB"/>
    <w:rsid w:val="3D7C34D0"/>
    <w:rsid w:val="3D7D0A7C"/>
    <w:rsid w:val="3D7D3449"/>
    <w:rsid w:val="3D7D73E4"/>
    <w:rsid w:val="3D7F0D0F"/>
    <w:rsid w:val="3D7F12E0"/>
    <w:rsid w:val="3D7F22D6"/>
    <w:rsid w:val="3D7F39F3"/>
    <w:rsid w:val="3D7F6A7C"/>
    <w:rsid w:val="3D7F7EBE"/>
    <w:rsid w:val="3D800AC5"/>
    <w:rsid w:val="3D805348"/>
    <w:rsid w:val="3D8053F3"/>
    <w:rsid w:val="3D823E91"/>
    <w:rsid w:val="3D83292A"/>
    <w:rsid w:val="3D8406D3"/>
    <w:rsid w:val="3D850EA7"/>
    <w:rsid w:val="3D8810D7"/>
    <w:rsid w:val="3D895CDE"/>
    <w:rsid w:val="3D8B3CA5"/>
    <w:rsid w:val="3D8C2735"/>
    <w:rsid w:val="3D8C3115"/>
    <w:rsid w:val="3D8F1E31"/>
    <w:rsid w:val="3D9005FA"/>
    <w:rsid w:val="3D900A9A"/>
    <w:rsid w:val="3D9033E1"/>
    <w:rsid w:val="3D903495"/>
    <w:rsid w:val="3D93322A"/>
    <w:rsid w:val="3D936C15"/>
    <w:rsid w:val="3D942930"/>
    <w:rsid w:val="3D942EDE"/>
    <w:rsid w:val="3D956229"/>
    <w:rsid w:val="3D963A3A"/>
    <w:rsid w:val="3D980556"/>
    <w:rsid w:val="3D996156"/>
    <w:rsid w:val="3D9E30FD"/>
    <w:rsid w:val="3D9F7AFD"/>
    <w:rsid w:val="3DA06B85"/>
    <w:rsid w:val="3DA24A99"/>
    <w:rsid w:val="3DA3705E"/>
    <w:rsid w:val="3DA63B1D"/>
    <w:rsid w:val="3DA928F1"/>
    <w:rsid w:val="3DA9316C"/>
    <w:rsid w:val="3DAA4A1E"/>
    <w:rsid w:val="3DAB693D"/>
    <w:rsid w:val="3DAB71A7"/>
    <w:rsid w:val="3DAD0F0C"/>
    <w:rsid w:val="3DAE2E6A"/>
    <w:rsid w:val="3DAE7FCE"/>
    <w:rsid w:val="3DAF6B72"/>
    <w:rsid w:val="3DB07359"/>
    <w:rsid w:val="3DB136B5"/>
    <w:rsid w:val="3DB21A6D"/>
    <w:rsid w:val="3DB31038"/>
    <w:rsid w:val="3DB36346"/>
    <w:rsid w:val="3DB61ECE"/>
    <w:rsid w:val="3DB82088"/>
    <w:rsid w:val="3DB827C9"/>
    <w:rsid w:val="3DB84353"/>
    <w:rsid w:val="3DB872AD"/>
    <w:rsid w:val="3DB923E7"/>
    <w:rsid w:val="3DBA2F6E"/>
    <w:rsid w:val="3DBB1AE0"/>
    <w:rsid w:val="3DBB7B67"/>
    <w:rsid w:val="3DBD5E1B"/>
    <w:rsid w:val="3DBD68AA"/>
    <w:rsid w:val="3DBD69AC"/>
    <w:rsid w:val="3DBF2C38"/>
    <w:rsid w:val="3DC033AE"/>
    <w:rsid w:val="3DC26AC1"/>
    <w:rsid w:val="3DC334CE"/>
    <w:rsid w:val="3DC45482"/>
    <w:rsid w:val="3DC67BBA"/>
    <w:rsid w:val="3DC75E32"/>
    <w:rsid w:val="3DCC6916"/>
    <w:rsid w:val="3DCE13BB"/>
    <w:rsid w:val="3DD0715B"/>
    <w:rsid w:val="3DD1576A"/>
    <w:rsid w:val="3DD31268"/>
    <w:rsid w:val="3DD524C0"/>
    <w:rsid w:val="3DD6155F"/>
    <w:rsid w:val="3DD64367"/>
    <w:rsid w:val="3DD70EBD"/>
    <w:rsid w:val="3DD91220"/>
    <w:rsid w:val="3DDD5ED0"/>
    <w:rsid w:val="3DE24758"/>
    <w:rsid w:val="3DE3601B"/>
    <w:rsid w:val="3DE36B8E"/>
    <w:rsid w:val="3DE55A9D"/>
    <w:rsid w:val="3DE83BE3"/>
    <w:rsid w:val="3DE97714"/>
    <w:rsid w:val="3DEA3E54"/>
    <w:rsid w:val="3DEB4CF4"/>
    <w:rsid w:val="3DEC4A6A"/>
    <w:rsid w:val="3DEE3318"/>
    <w:rsid w:val="3DEF6B55"/>
    <w:rsid w:val="3DEF70A9"/>
    <w:rsid w:val="3DF00D99"/>
    <w:rsid w:val="3DF1058C"/>
    <w:rsid w:val="3DF23B87"/>
    <w:rsid w:val="3DF31CE2"/>
    <w:rsid w:val="3DF354F1"/>
    <w:rsid w:val="3DF40454"/>
    <w:rsid w:val="3DF45C71"/>
    <w:rsid w:val="3DF715C5"/>
    <w:rsid w:val="3DF77945"/>
    <w:rsid w:val="3DF853C6"/>
    <w:rsid w:val="3DFA3475"/>
    <w:rsid w:val="3DFC2988"/>
    <w:rsid w:val="3DFC600D"/>
    <w:rsid w:val="3DFD330E"/>
    <w:rsid w:val="3DFE24FE"/>
    <w:rsid w:val="3DFE3629"/>
    <w:rsid w:val="3E041B1D"/>
    <w:rsid w:val="3E042A97"/>
    <w:rsid w:val="3E050761"/>
    <w:rsid w:val="3E055FD5"/>
    <w:rsid w:val="3E0624BB"/>
    <w:rsid w:val="3E084C3F"/>
    <w:rsid w:val="3E0936A7"/>
    <w:rsid w:val="3E09442F"/>
    <w:rsid w:val="3E0A0AAB"/>
    <w:rsid w:val="3E0A0D95"/>
    <w:rsid w:val="3E0A2D70"/>
    <w:rsid w:val="3E0A5FAB"/>
    <w:rsid w:val="3E0B14EC"/>
    <w:rsid w:val="3E100BDA"/>
    <w:rsid w:val="3E1119D4"/>
    <w:rsid w:val="3E115884"/>
    <w:rsid w:val="3E12110C"/>
    <w:rsid w:val="3E126BBD"/>
    <w:rsid w:val="3E146126"/>
    <w:rsid w:val="3E15416F"/>
    <w:rsid w:val="3E157CC4"/>
    <w:rsid w:val="3E17276C"/>
    <w:rsid w:val="3E1B03FA"/>
    <w:rsid w:val="3E1C6EAC"/>
    <w:rsid w:val="3E1D45AD"/>
    <w:rsid w:val="3E1D67A2"/>
    <w:rsid w:val="3E1F0A91"/>
    <w:rsid w:val="3E1F20F7"/>
    <w:rsid w:val="3E206E7C"/>
    <w:rsid w:val="3E212F19"/>
    <w:rsid w:val="3E213C3E"/>
    <w:rsid w:val="3E213DCB"/>
    <w:rsid w:val="3E241224"/>
    <w:rsid w:val="3E26025D"/>
    <w:rsid w:val="3E286F5E"/>
    <w:rsid w:val="3E294DBF"/>
    <w:rsid w:val="3E2A3CEF"/>
    <w:rsid w:val="3E2B5E97"/>
    <w:rsid w:val="3E2F67E3"/>
    <w:rsid w:val="3E334773"/>
    <w:rsid w:val="3E372C7C"/>
    <w:rsid w:val="3E377858"/>
    <w:rsid w:val="3E39410B"/>
    <w:rsid w:val="3E395E24"/>
    <w:rsid w:val="3E3B6E59"/>
    <w:rsid w:val="3E3C3B53"/>
    <w:rsid w:val="3E3E1DFA"/>
    <w:rsid w:val="3E3E7054"/>
    <w:rsid w:val="3E423F85"/>
    <w:rsid w:val="3E4263B1"/>
    <w:rsid w:val="3E43479A"/>
    <w:rsid w:val="3E43746B"/>
    <w:rsid w:val="3E437F2B"/>
    <w:rsid w:val="3E470A67"/>
    <w:rsid w:val="3E470E34"/>
    <w:rsid w:val="3E472317"/>
    <w:rsid w:val="3E493DB8"/>
    <w:rsid w:val="3E4A3E4E"/>
    <w:rsid w:val="3E4B0FFF"/>
    <w:rsid w:val="3E4B13FC"/>
    <w:rsid w:val="3E4C1ABA"/>
    <w:rsid w:val="3E4C3B5F"/>
    <w:rsid w:val="3E4D1C24"/>
    <w:rsid w:val="3E4E7ED7"/>
    <w:rsid w:val="3E4F3232"/>
    <w:rsid w:val="3E4F3E78"/>
    <w:rsid w:val="3E50389A"/>
    <w:rsid w:val="3E526B8F"/>
    <w:rsid w:val="3E54338A"/>
    <w:rsid w:val="3E544E6F"/>
    <w:rsid w:val="3E547688"/>
    <w:rsid w:val="3E572738"/>
    <w:rsid w:val="3E575887"/>
    <w:rsid w:val="3E580CDF"/>
    <w:rsid w:val="3E587AA2"/>
    <w:rsid w:val="3E5E06F8"/>
    <w:rsid w:val="3E5E5708"/>
    <w:rsid w:val="3E602AC6"/>
    <w:rsid w:val="3E610160"/>
    <w:rsid w:val="3E616B5E"/>
    <w:rsid w:val="3E624420"/>
    <w:rsid w:val="3E6349A6"/>
    <w:rsid w:val="3E6450CB"/>
    <w:rsid w:val="3E645E81"/>
    <w:rsid w:val="3E651641"/>
    <w:rsid w:val="3E665CC7"/>
    <w:rsid w:val="3E6669AF"/>
    <w:rsid w:val="3E667F59"/>
    <w:rsid w:val="3E68434E"/>
    <w:rsid w:val="3E685547"/>
    <w:rsid w:val="3E6A1C5D"/>
    <w:rsid w:val="3E6B5B29"/>
    <w:rsid w:val="3E6C1903"/>
    <w:rsid w:val="3E6C27A8"/>
    <w:rsid w:val="3E6C44B2"/>
    <w:rsid w:val="3E7019D4"/>
    <w:rsid w:val="3E705CF7"/>
    <w:rsid w:val="3E723D04"/>
    <w:rsid w:val="3E7321DC"/>
    <w:rsid w:val="3E734066"/>
    <w:rsid w:val="3E736657"/>
    <w:rsid w:val="3E7550ED"/>
    <w:rsid w:val="3E7C42B1"/>
    <w:rsid w:val="3E7C7ECE"/>
    <w:rsid w:val="3E7D0F87"/>
    <w:rsid w:val="3E7D369E"/>
    <w:rsid w:val="3E800DA7"/>
    <w:rsid w:val="3E814726"/>
    <w:rsid w:val="3E8376D7"/>
    <w:rsid w:val="3E8432B8"/>
    <w:rsid w:val="3E8439E3"/>
    <w:rsid w:val="3E8618AC"/>
    <w:rsid w:val="3E864912"/>
    <w:rsid w:val="3E893554"/>
    <w:rsid w:val="3E8A12BF"/>
    <w:rsid w:val="3E8A4C72"/>
    <w:rsid w:val="3E8E21E1"/>
    <w:rsid w:val="3E8E388F"/>
    <w:rsid w:val="3E910038"/>
    <w:rsid w:val="3E917014"/>
    <w:rsid w:val="3E947674"/>
    <w:rsid w:val="3E947796"/>
    <w:rsid w:val="3E952858"/>
    <w:rsid w:val="3E971543"/>
    <w:rsid w:val="3E976623"/>
    <w:rsid w:val="3E984A5C"/>
    <w:rsid w:val="3E9965E3"/>
    <w:rsid w:val="3E9C1998"/>
    <w:rsid w:val="3E9C3FA6"/>
    <w:rsid w:val="3E9E421B"/>
    <w:rsid w:val="3E9E6467"/>
    <w:rsid w:val="3EA86F92"/>
    <w:rsid w:val="3EA9741D"/>
    <w:rsid w:val="3EAA41AA"/>
    <w:rsid w:val="3EAA44AF"/>
    <w:rsid w:val="3EAB61F0"/>
    <w:rsid w:val="3EAD0C63"/>
    <w:rsid w:val="3EAD15CF"/>
    <w:rsid w:val="3EAD4004"/>
    <w:rsid w:val="3EAE23B7"/>
    <w:rsid w:val="3EAE7AE5"/>
    <w:rsid w:val="3EAF568E"/>
    <w:rsid w:val="3EAF7006"/>
    <w:rsid w:val="3EB01A39"/>
    <w:rsid w:val="3EB0767A"/>
    <w:rsid w:val="3EB15D28"/>
    <w:rsid w:val="3EB22FE7"/>
    <w:rsid w:val="3EB27871"/>
    <w:rsid w:val="3EB304CA"/>
    <w:rsid w:val="3EB365F5"/>
    <w:rsid w:val="3EB41215"/>
    <w:rsid w:val="3EB51DF0"/>
    <w:rsid w:val="3EB54C21"/>
    <w:rsid w:val="3EB71180"/>
    <w:rsid w:val="3EB76F19"/>
    <w:rsid w:val="3EB80628"/>
    <w:rsid w:val="3EB81F57"/>
    <w:rsid w:val="3EB85CD4"/>
    <w:rsid w:val="3EB86C80"/>
    <w:rsid w:val="3EB91C11"/>
    <w:rsid w:val="3EBE2C2D"/>
    <w:rsid w:val="3EBF212B"/>
    <w:rsid w:val="3EBF3420"/>
    <w:rsid w:val="3EC04CED"/>
    <w:rsid w:val="3EC12665"/>
    <w:rsid w:val="3EC15EA3"/>
    <w:rsid w:val="3EC20F4F"/>
    <w:rsid w:val="3EC34302"/>
    <w:rsid w:val="3EC44693"/>
    <w:rsid w:val="3EC47CEF"/>
    <w:rsid w:val="3EC51114"/>
    <w:rsid w:val="3EC93A6A"/>
    <w:rsid w:val="3ECA7149"/>
    <w:rsid w:val="3ECB27B3"/>
    <w:rsid w:val="3ECD14F8"/>
    <w:rsid w:val="3ECE6E08"/>
    <w:rsid w:val="3ECF3D53"/>
    <w:rsid w:val="3ED07927"/>
    <w:rsid w:val="3ED2336B"/>
    <w:rsid w:val="3ED23F72"/>
    <w:rsid w:val="3ED34890"/>
    <w:rsid w:val="3ED35E5B"/>
    <w:rsid w:val="3ED5641C"/>
    <w:rsid w:val="3ED91C9C"/>
    <w:rsid w:val="3EDA0A70"/>
    <w:rsid w:val="3EDC4408"/>
    <w:rsid w:val="3EDD01B9"/>
    <w:rsid w:val="3EDF2F9E"/>
    <w:rsid w:val="3EE23FC6"/>
    <w:rsid w:val="3EE52ACB"/>
    <w:rsid w:val="3EE5773D"/>
    <w:rsid w:val="3EE605B3"/>
    <w:rsid w:val="3EE60A74"/>
    <w:rsid w:val="3EE66F9C"/>
    <w:rsid w:val="3EE72675"/>
    <w:rsid w:val="3EEA04D5"/>
    <w:rsid w:val="3EEB2A47"/>
    <w:rsid w:val="3EEB61CD"/>
    <w:rsid w:val="3EEB6828"/>
    <w:rsid w:val="3EEE7A89"/>
    <w:rsid w:val="3EF24DDF"/>
    <w:rsid w:val="3EF51579"/>
    <w:rsid w:val="3EF51D72"/>
    <w:rsid w:val="3EF60769"/>
    <w:rsid w:val="3EF62C8E"/>
    <w:rsid w:val="3EF82C95"/>
    <w:rsid w:val="3EFA0A9B"/>
    <w:rsid w:val="3EFA68EE"/>
    <w:rsid w:val="3EFE0899"/>
    <w:rsid w:val="3EFE549A"/>
    <w:rsid w:val="3EFF5D5F"/>
    <w:rsid w:val="3F012440"/>
    <w:rsid w:val="3F047E39"/>
    <w:rsid w:val="3F05072D"/>
    <w:rsid w:val="3F055026"/>
    <w:rsid w:val="3F06113A"/>
    <w:rsid w:val="3F073E37"/>
    <w:rsid w:val="3F0777E2"/>
    <w:rsid w:val="3F090FCF"/>
    <w:rsid w:val="3F09205E"/>
    <w:rsid w:val="3F0A257F"/>
    <w:rsid w:val="3F0B328A"/>
    <w:rsid w:val="3F0E3F5C"/>
    <w:rsid w:val="3F0F01D3"/>
    <w:rsid w:val="3F100B06"/>
    <w:rsid w:val="3F10268E"/>
    <w:rsid w:val="3F102CEA"/>
    <w:rsid w:val="3F1142E3"/>
    <w:rsid w:val="3F115841"/>
    <w:rsid w:val="3F122916"/>
    <w:rsid w:val="3F13795B"/>
    <w:rsid w:val="3F143DEE"/>
    <w:rsid w:val="3F144ECD"/>
    <w:rsid w:val="3F1502CA"/>
    <w:rsid w:val="3F154CA5"/>
    <w:rsid w:val="3F156573"/>
    <w:rsid w:val="3F183F6F"/>
    <w:rsid w:val="3F186A47"/>
    <w:rsid w:val="3F1A07E3"/>
    <w:rsid w:val="3F1A567C"/>
    <w:rsid w:val="3F1C1A57"/>
    <w:rsid w:val="3F1D51E9"/>
    <w:rsid w:val="3F1F6B11"/>
    <w:rsid w:val="3F211318"/>
    <w:rsid w:val="3F2139E7"/>
    <w:rsid w:val="3F225248"/>
    <w:rsid w:val="3F2360BC"/>
    <w:rsid w:val="3F2504F3"/>
    <w:rsid w:val="3F28199F"/>
    <w:rsid w:val="3F283866"/>
    <w:rsid w:val="3F297CF6"/>
    <w:rsid w:val="3F2C5A6D"/>
    <w:rsid w:val="3F2D2F73"/>
    <w:rsid w:val="3F301500"/>
    <w:rsid w:val="3F330F54"/>
    <w:rsid w:val="3F3506BE"/>
    <w:rsid w:val="3F355232"/>
    <w:rsid w:val="3F372154"/>
    <w:rsid w:val="3F375FA6"/>
    <w:rsid w:val="3F382C0C"/>
    <w:rsid w:val="3F397A0C"/>
    <w:rsid w:val="3F3A041D"/>
    <w:rsid w:val="3F3B1154"/>
    <w:rsid w:val="3F3B2C16"/>
    <w:rsid w:val="3F3C4CFF"/>
    <w:rsid w:val="3F3C724F"/>
    <w:rsid w:val="3F3E49D3"/>
    <w:rsid w:val="3F3E7C20"/>
    <w:rsid w:val="3F426469"/>
    <w:rsid w:val="3F470F5A"/>
    <w:rsid w:val="3F48315F"/>
    <w:rsid w:val="3F484BD6"/>
    <w:rsid w:val="3F493887"/>
    <w:rsid w:val="3F4B0698"/>
    <w:rsid w:val="3F4B2051"/>
    <w:rsid w:val="3F4C1A53"/>
    <w:rsid w:val="3F4C29CB"/>
    <w:rsid w:val="3F4D0BFC"/>
    <w:rsid w:val="3F4D7A3F"/>
    <w:rsid w:val="3F4E311F"/>
    <w:rsid w:val="3F51082B"/>
    <w:rsid w:val="3F51095E"/>
    <w:rsid w:val="3F526EFD"/>
    <w:rsid w:val="3F54352D"/>
    <w:rsid w:val="3F546519"/>
    <w:rsid w:val="3F546C83"/>
    <w:rsid w:val="3F563450"/>
    <w:rsid w:val="3F564094"/>
    <w:rsid w:val="3F5643C7"/>
    <w:rsid w:val="3F564654"/>
    <w:rsid w:val="3F56796B"/>
    <w:rsid w:val="3F58073A"/>
    <w:rsid w:val="3F587F82"/>
    <w:rsid w:val="3F590A0E"/>
    <w:rsid w:val="3F594DF4"/>
    <w:rsid w:val="3F59666E"/>
    <w:rsid w:val="3F596C2D"/>
    <w:rsid w:val="3F59728B"/>
    <w:rsid w:val="3F5A5546"/>
    <w:rsid w:val="3F5A6A45"/>
    <w:rsid w:val="3F5B704A"/>
    <w:rsid w:val="3F5C2A41"/>
    <w:rsid w:val="3F5E1A4A"/>
    <w:rsid w:val="3F645AB4"/>
    <w:rsid w:val="3F647A5A"/>
    <w:rsid w:val="3F667208"/>
    <w:rsid w:val="3F67578C"/>
    <w:rsid w:val="3F683B6E"/>
    <w:rsid w:val="3F683D83"/>
    <w:rsid w:val="3F6A4E3A"/>
    <w:rsid w:val="3F6B0C4C"/>
    <w:rsid w:val="3F6C1294"/>
    <w:rsid w:val="3F6C1545"/>
    <w:rsid w:val="3F6D79B7"/>
    <w:rsid w:val="3F6F5BAA"/>
    <w:rsid w:val="3F6F7F5D"/>
    <w:rsid w:val="3F703106"/>
    <w:rsid w:val="3F705DAC"/>
    <w:rsid w:val="3F7200D6"/>
    <w:rsid w:val="3F7438AB"/>
    <w:rsid w:val="3F7453C9"/>
    <w:rsid w:val="3F75245F"/>
    <w:rsid w:val="3F791A8D"/>
    <w:rsid w:val="3F795D33"/>
    <w:rsid w:val="3F7B452A"/>
    <w:rsid w:val="3F7B53F3"/>
    <w:rsid w:val="3F7B692E"/>
    <w:rsid w:val="3F7C7624"/>
    <w:rsid w:val="3F7E1009"/>
    <w:rsid w:val="3F80726C"/>
    <w:rsid w:val="3F827421"/>
    <w:rsid w:val="3F862DEE"/>
    <w:rsid w:val="3F865F25"/>
    <w:rsid w:val="3F874198"/>
    <w:rsid w:val="3F88405E"/>
    <w:rsid w:val="3F8A59DB"/>
    <w:rsid w:val="3F8D08BC"/>
    <w:rsid w:val="3F8E7D8B"/>
    <w:rsid w:val="3F8F7E24"/>
    <w:rsid w:val="3F910169"/>
    <w:rsid w:val="3F913DE2"/>
    <w:rsid w:val="3F916511"/>
    <w:rsid w:val="3F927DBE"/>
    <w:rsid w:val="3F936DC2"/>
    <w:rsid w:val="3F947F2C"/>
    <w:rsid w:val="3F95649F"/>
    <w:rsid w:val="3F981D66"/>
    <w:rsid w:val="3F9904D9"/>
    <w:rsid w:val="3F9A70B2"/>
    <w:rsid w:val="3F9D3808"/>
    <w:rsid w:val="3F9E309A"/>
    <w:rsid w:val="3F9F2B30"/>
    <w:rsid w:val="3FA14301"/>
    <w:rsid w:val="3FA35C1F"/>
    <w:rsid w:val="3FA376C2"/>
    <w:rsid w:val="3FA40734"/>
    <w:rsid w:val="3FA5438E"/>
    <w:rsid w:val="3FA61185"/>
    <w:rsid w:val="3FA61552"/>
    <w:rsid w:val="3FA66FF9"/>
    <w:rsid w:val="3FA7224B"/>
    <w:rsid w:val="3FA75985"/>
    <w:rsid w:val="3FA85F63"/>
    <w:rsid w:val="3FA947D9"/>
    <w:rsid w:val="3FA9726D"/>
    <w:rsid w:val="3FAD6745"/>
    <w:rsid w:val="3FB03B4E"/>
    <w:rsid w:val="3FB108DA"/>
    <w:rsid w:val="3FB11512"/>
    <w:rsid w:val="3FB239A5"/>
    <w:rsid w:val="3FB23B8C"/>
    <w:rsid w:val="3FB42259"/>
    <w:rsid w:val="3FB639EA"/>
    <w:rsid w:val="3FB83031"/>
    <w:rsid w:val="3FB941A3"/>
    <w:rsid w:val="3FBA25F3"/>
    <w:rsid w:val="3FC01FDF"/>
    <w:rsid w:val="3FC04DCF"/>
    <w:rsid w:val="3FC213F3"/>
    <w:rsid w:val="3FC22F5F"/>
    <w:rsid w:val="3FC3026C"/>
    <w:rsid w:val="3FC34FF0"/>
    <w:rsid w:val="3FC374E4"/>
    <w:rsid w:val="3FC51595"/>
    <w:rsid w:val="3FC83EB9"/>
    <w:rsid w:val="3FC92C1E"/>
    <w:rsid w:val="3FCA3A53"/>
    <w:rsid w:val="3FCB2284"/>
    <w:rsid w:val="3FCC4D99"/>
    <w:rsid w:val="3FCD28C9"/>
    <w:rsid w:val="3FCE0CA7"/>
    <w:rsid w:val="3FCE2B86"/>
    <w:rsid w:val="3FCF024F"/>
    <w:rsid w:val="3FCF4024"/>
    <w:rsid w:val="3FD14192"/>
    <w:rsid w:val="3FD21E88"/>
    <w:rsid w:val="3FD265FD"/>
    <w:rsid w:val="3FD43DB3"/>
    <w:rsid w:val="3FD92B1F"/>
    <w:rsid w:val="3FDA74A5"/>
    <w:rsid w:val="3FDB1D75"/>
    <w:rsid w:val="3FDB4445"/>
    <w:rsid w:val="3FDB5531"/>
    <w:rsid w:val="3FDB7752"/>
    <w:rsid w:val="3FDC0FE9"/>
    <w:rsid w:val="3FDD0E17"/>
    <w:rsid w:val="3FDD6B76"/>
    <w:rsid w:val="3FDE618C"/>
    <w:rsid w:val="3FDE7546"/>
    <w:rsid w:val="3FDF2E1D"/>
    <w:rsid w:val="3FDF6F8D"/>
    <w:rsid w:val="3FE17B95"/>
    <w:rsid w:val="3FE21E77"/>
    <w:rsid w:val="3FE33F33"/>
    <w:rsid w:val="3FE52EC9"/>
    <w:rsid w:val="3FE531AA"/>
    <w:rsid w:val="3FE61F00"/>
    <w:rsid w:val="3FE6663F"/>
    <w:rsid w:val="3FE7412F"/>
    <w:rsid w:val="3FE8219B"/>
    <w:rsid w:val="3FE85C2A"/>
    <w:rsid w:val="3FE942BA"/>
    <w:rsid w:val="3FE94FCB"/>
    <w:rsid w:val="3FEA35F0"/>
    <w:rsid w:val="3FEC1F5E"/>
    <w:rsid w:val="3FEC6770"/>
    <w:rsid w:val="3FEC6D35"/>
    <w:rsid w:val="3FEE0EC9"/>
    <w:rsid w:val="3FF503A5"/>
    <w:rsid w:val="3FF70153"/>
    <w:rsid w:val="3FF850F9"/>
    <w:rsid w:val="3FF93585"/>
    <w:rsid w:val="3FF94276"/>
    <w:rsid w:val="3FFA0C3B"/>
    <w:rsid w:val="3FFA2534"/>
    <w:rsid w:val="3FFE16F8"/>
    <w:rsid w:val="3FFE76D7"/>
    <w:rsid w:val="3FFE775D"/>
    <w:rsid w:val="3FFF13C4"/>
    <w:rsid w:val="3FFF18F9"/>
    <w:rsid w:val="3FFF68F4"/>
    <w:rsid w:val="40020A83"/>
    <w:rsid w:val="40030802"/>
    <w:rsid w:val="400423C9"/>
    <w:rsid w:val="40042764"/>
    <w:rsid w:val="40043B46"/>
    <w:rsid w:val="40055730"/>
    <w:rsid w:val="40055AD1"/>
    <w:rsid w:val="40057A8A"/>
    <w:rsid w:val="40063FAB"/>
    <w:rsid w:val="400737EF"/>
    <w:rsid w:val="40077E2A"/>
    <w:rsid w:val="40077FD8"/>
    <w:rsid w:val="400945AF"/>
    <w:rsid w:val="40095181"/>
    <w:rsid w:val="400A0B14"/>
    <w:rsid w:val="400A1558"/>
    <w:rsid w:val="400C24F7"/>
    <w:rsid w:val="400C66CF"/>
    <w:rsid w:val="400C6A3C"/>
    <w:rsid w:val="400F2FCB"/>
    <w:rsid w:val="400F3EC9"/>
    <w:rsid w:val="40117084"/>
    <w:rsid w:val="40121A43"/>
    <w:rsid w:val="40124D9F"/>
    <w:rsid w:val="40126ECD"/>
    <w:rsid w:val="40127928"/>
    <w:rsid w:val="4013224B"/>
    <w:rsid w:val="40156108"/>
    <w:rsid w:val="40174D4A"/>
    <w:rsid w:val="4017581E"/>
    <w:rsid w:val="40186556"/>
    <w:rsid w:val="40192B14"/>
    <w:rsid w:val="40210378"/>
    <w:rsid w:val="4021470B"/>
    <w:rsid w:val="40231FFD"/>
    <w:rsid w:val="40234019"/>
    <w:rsid w:val="40247C9F"/>
    <w:rsid w:val="40250660"/>
    <w:rsid w:val="4025189E"/>
    <w:rsid w:val="40251CB1"/>
    <w:rsid w:val="40251E13"/>
    <w:rsid w:val="40294B1E"/>
    <w:rsid w:val="402A5B0B"/>
    <w:rsid w:val="402B657F"/>
    <w:rsid w:val="402B6B49"/>
    <w:rsid w:val="402C2702"/>
    <w:rsid w:val="402E405A"/>
    <w:rsid w:val="402F7D80"/>
    <w:rsid w:val="40310BA4"/>
    <w:rsid w:val="40311586"/>
    <w:rsid w:val="40317581"/>
    <w:rsid w:val="40327009"/>
    <w:rsid w:val="4033083E"/>
    <w:rsid w:val="40330E72"/>
    <w:rsid w:val="40331A9C"/>
    <w:rsid w:val="403627EE"/>
    <w:rsid w:val="40363CED"/>
    <w:rsid w:val="40375852"/>
    <w:rsid w:val="403932B0"/>
    <w:rsid w:val="40394C40"/>
    <w:rsid w:val="403A1C12"/>
    <w:rsid w:val="403B7182"/>
    <w:rsid w:val="403F2B35"/>
    <w:rsid w:val="403F4ACB"/>
    <w:rsid w:val="4042252F"/>
    <w:rsid w:val="404342BC"/>
    <w:rsid w:val="404406DF"/>
    <w:rsid w:val="40476E24"/>
    <w:rsid w:val="404834FB"/>
    <w:rsid w:val="404A3D30"/>
    <w:rsid w:val="404C715E"/>
    <w:rsid w:val="404C7735"/>
    <w:rsid w:val="404E118A"/>
    <w:rsid w:val="404F10A9"/>
    <w:rsid w:val="40501F46"/>
    <w:rsid w:val="4052253B"/>
    <w:rsid w:val="40533729"/>
    <w:rsid w:val="40533C09"/>
    <w:rsid w:val="405378A3"/>
    <w:rsid w:val="40560EF4"/>
    <w:rsid w:val="4056752F"/>
    <w:rsid w:val="40586D72"/>
    <w:rsid w:val="40595127"/>
    <w:rsid w:val="405C4983"/>
    <w:rsid w:val="405C5CCF"/>
    <w:rsid w:val="405E3333"/>
    <w:rsid w:val="40605902"/>
    <w:rsid w:val="40605B04"/>
    <w:rsid w:val="40606608"/>
    <w:rsid w:val="4061165C"/>
    <w:rsid w:val="4063411B"/>
    <w:rsid w:val="406361B3"/>
    <w:rsid w:val="40643827"/>
    <w:rsid w:val="4065487A"/>
    <w:rsid w:val="40663573"/>
    <w:rsid w:val="406757BE"/>
    <w:rsid w:val="40676147"/>
    <w:rsid w:val="40693F0A"/>
    <w:rsid w:val="406A4081"/>
    <w:rsid w:val="406A6BD9"/>
    <w:rsid w:val="406B4236"/>
    <w:rsid w:val="406B7A21"/>
    <w:rsid w:val="406E01D7"/>
    <w:rsid w:val="406E2F7E"/>
    <w:rsid w:val="406F098B"/>
    <w:rsid w:val="406F18C5"/>
    <w:rsid w:val="4073479C"/>
    <w:rsid w:val="4075259F"/>
    <w:rsid w:val="407551B5"/>
    <w:rsid w:val="4075562F"/>
    <w:rsid w:val="40764FBD"/>
    <w:rsid w:val="40774E7E"/>
    <w:rsid w:val="40786AC3"/>
    <w:rsid w:val="407963FF"/>
    <w:rsid w:val="407970E6"/>
    <w:rsid w:val="407A50BC"/>
    <w:rsid w:val="407B00C3"/>
    <w:rsid w:val="407C1044"/>
    <w:rsid w:val="407C1A0F"/>
    <w:rsid w:val="407C7A0E"/>
    <w:rsid w:val="407D20D2"/>
    <w:rsid w:val="407D220F"/>
    <w:rsid w:val="407D4644"/>
    <w:rsid w:val="407E30FC"/>
    <w:rsid w:val="407F38FC"/>
    <w:rsid w:val="40800957"/>
    <w:rsid w:val="40815C02"/>
    <w:rsid w:val="408375D4"/>
    <w:rsid w:val="40854EB5"/>
    <w:rsid w:val="40866E6F"/>
    <w:rsid w:val="408704F8"/>
    <w:rsid w:val="40877F9F"/>
    <w:rsid w:val="40884181"/>
    <w:rsid w:val="40892CAC"/>
    <w:rsid w:val="40894C48"/>
    <w:rsid w:val="408A3CD1"/>
    <w:rsid w:val="408B1572"/>
    <w:rsid w:val="408B5609"/>
    <w:rsid w:val="408B7951"/>
    <w:rsid w:val="408D1478"/>
    <w:rsid w:val="40905D9A"/>
    <w:rsid w:val="40911222"/>
    <w:rsid w:val="40912C1B"/>
    <w:rsid w:val="40922A97"/>
    <w:rsid w:val="40924D10"/>
    <w:rsid w:val="409541A9"/>
    <w:rsid w:val="409830A4"/>
    <w:rsid w:val="40987B62"/>
    <w:rsid w:val="409B527C"/>
    <w:rsid w:val="409C03F7"/>
    <w:rsid w:val="409C0EB8"/>
    <w:rsid w:val="409C760C"/>
    <w:rsid w:val="409D1A54"/>
    <w:rsid w:val="409E2696"/>
    <w:rsid w:val="409E6AB9"/>
    <w:rsid w:val="409F3A21"/>
    <w:rsid w:val="40A0349C"/>
    <w:rsid w:val="40A04BF1"/>
    <w:rsid w:val="40A050C1"/>
    <w:rsid w:val="40A07E45"/>
    <w:rsid w:val="40A21401"/>
    <w:rsid w:val="40A367BA"/>
    <w:rsid w:val="40A433CB"/>
    <w:rsid w:val="40A474B1"/>
    <w:rsid w:val="40A7251F"/>
    <w:rsid w:val="40A77374"/>
    <w:rsid w:val="40A836E2"/>
    <w:rsid w:val="40A97DAD"/>
    <w:rsid w:val="40AA5A68"/>
    <w:rsid w:val="40AD3BDD"/>
    <w:rsid w:val="40AE3A83"/>
    <w:rsid w:val="40B03596"/>
    <w:rsid w:val="40B32E6B"/>
    <w:rsid w:val="40B41EB4"/>
    <w:rsid w:val="40B45594"/>
    <w:rsid w:val="40B528BA"/>
    <w:rsid w:val="40B554F2"/>
    <w:rsid w:val="40B61373"/>
    <w:rsid w:val="40B77C5A"/>
    <w:rsid w:val="40B97789"/>
    <w:rsid w:val="40BA1836"/>
    <w:rsid w:val="40BA6D02"/>
    <w:rsid w:val="40BB1C8C"/>
    <w:rsid w:val="40BE20DA"/>
    <w:rsid w:val="40BE3F60"/>
    <w:rsid w:val="40C01E23"/>
    <w:rsid w:val="40C1172B"/>
    <w:rsid w:val="40C15764"/>
    <w:rsid w:val="40C239BB"/>
    <w:rsid w:val="40C2704B"/>
    <w:rsid w:val="40C35418"/>
    <w:rsid w:val="40C4034B"/>
    <w:rsid w:val="40C47AB8"/>
    <w:rsid w:val="40C64670"/>
    <w:rsid w:val="40C71286"/>
    <w:rsid w:val="40C80BC0"/>
    <w:rsid w:val="40C827F0"/>
    <w:rsid w:val="40C92871"/>
    <w:rsid w:val="40C928CB"/>
    <w:rsid w:val="40C96B89"/>
    <w:rsid w:val="40C977C3"/>
    <w:rsid w:val="40CA3CBB"/>
    <w:rsid w:val="40CD3CAF"/>
    <w:rsid w:val="40D05A83"/>
    <w:rsid w:val="40D1193C"/>
    <w:rsid w:val="40D12180"/>
    <w:rsid w:val="40D27AC4"/>
    <w:rsid w:val="40D33E19"/>
    <w:rsid w:val="40D357B2"/>
    <w:rsid w:val="40D92277"/>
    <w:rsid w:val="40DA1EDF"/>
    <w:rsid w:val="40DC256C"/>
    <w:rsid w:val="40DC764F"/>
    <w:rsid w:val="40DD1DE3"/>
    <w:rsid w:val="40DF3FCA"/>
    <w:rsid w:val="40E12558"/>
    <w:rsid w:val="40E1603E"/>
    <w:rsid w:val="40E205EA"/>
    <w:rsid w:val="40E34505"/>
    <w:rsid w:val="40E427C9"/>
    <w:rsid w:val="40E509AA"/>
    <w:rsid w:val="40E5366D"/>
    <w:rsid w:val="40E57E55"/>
    <w:rsid w:val="40E604A9"/>
    <w:rsid w:val="40E65D1F"/>
    <w:rsid w:val="40E66271"/>
    <w:rsid w:val="40E84EAE"/>
    <w:rsid w:val="40E92770"/>
    <w:rsid w:val="40E92989"/>
    <w:rsid w:val="40E9713C"/>
    <w:rsid w:val="40E97C53"/>
    <w:rsid w:val="40EA2E33"/>
    <w:rsid w:val="40EC5413"/>
    <w:rsid w:val="40EC6C3E"/>
    <w:rsid w:val="40ED37F4"/>
    <w:rsid w:val="40EE011C"/>
    <w:rsid w:val="40EE2E05"/>
    <w:rsid w:val="40EE5919"/>
    <w:rsid w:val="40F01553"/>
    <w:rsid w:val="40F22D40"/>
    <w:rsid w:val="40F42628"/>
    <w:rsid w:val="40F42E6E"/>
    <w:rsid w:val="40F46AB0"/>
    <w:rsid w:val="40F472EF"/>
    <w:rsid w:val="40F51C3D"/>
    <w:rsid w:val="40F66775"/>
    <w:rsid w:val="40F7510D"/>
    <w:rsid w:val="40F76FE4"/>
    <w:rsid w:val="40F864D1"/>
    <w:rsid w:val="40F911E1"/>
    <w:rsid w:val="40F95F04"/>
    <w:rsid w:val="40FA2558"/>
    <w:rsid w:val="40FB3746"/>
    <w:rsid w:val="40FB5694"/>
    <w:rsid w:val="40FB5CF2"/>
    <w:rsid w:val="40FB6843"/>
    <w:rsid w:val="40FC1EAD"/>
    <w:rsid w:val="40FC51BC"/>
    <w:rsid w:val="40FE491C"/>
    <w:rsid w:val="40FF1D5B"/>
    <w:rsid w:val="40FF56E9"/>
    <w:rsid w:val="41005F7C"/>
    <w:rsid w:val="41013CD6"/>
    <w:rsid w:val="410152F9"/>
    <w:rsid w:val="41020279"/>
    <w:rsid w:val="4102558C"/>
    <w:rsid w:val="410334A7"/>
    <w:rsid w:val="41034DF2"/>
    <w:rsid w:val="41035526"/>
    <w:rsid w:val="410415E0"/>
    <w:rsid w:val="41057298"/>
    <w:rsid w:val="41060A11"/>
    <w:rsid w:val="41063051"/>
    <w:rsid w:val="410951AE"/>
    <w:rsid w:val="410A36E5"/>
    <w:rsid w:val="410B3DE9"/>
    <w:rsid w:val="410B6CA3"/>
    <w:rsid w:val="410C1892"/>
    <w:rsid w:val="410D04B2"/>
    <w:rsid w:val="410E134C"/>
    <w:rsid w:val="41125D5A"/>
    <w:rsid w:val="41126E47"/>
    <w:rsid w:val="411303BC"/>
    <w:rsid w:val="41150328"/>
    <w:rsid w:val="411516B1"/>
    <w:rsid w:val="41160D53"/>
    <w:rsid w:val="41162EFE"/>
    <w:rsid w:val="411655F7"/>
    <w:rsid w:val="41166B92"/>
    <w:rsid w:val="41173090"/>
    <w:rsid w:val="41180261"/>
    <w:rsid w:val="41180442"/>
    <w:rsid w:val="411A2532"/>
    <w:rsid w:val="411A7052"/>
    <w:rsid w:val="411B2308"/>
    <w:rsid w:val="411B627A"/>
    <w:rsid w:val="411B7C29"/>
    <w:rsid w:val="411D7CBD"/>
    <w:rsid w:val="411F54EA"/>
    <w:rsid w:val="411F59CF"/>
    <w:rsid w:val="41205324"/>
    <w:rsid w:val="412064F9"/>
    <w:rsid w:val="412151DF"/>
    <w:rsid w:val="41231409"/>
    <w:rsid w:val="4124069D"/>
    <w:rsid w:val="41252F89"/>
    <w:rsid w:val="4125461F"/>
    <w:rsid w:val="412568CF"/>
    <w:rsid w:val="4126577D"/>
    <w:rsid w:val="41270863"/>
    <w:rsid w:val="412726BA"/>
    <w:rsid w:val="41275688"/>
    <w:rsid w:val="4129623D"/>
    <w:rsid w:val="412A5193"/>
    <w:rsid w:val="412B22E9"/>
    <w:rsid w:val="412C33E1"/>
    <w:rsid w:val="412D3003"/>
    <w:rsid w:val="412D6F98"/>
    <w:rsid w:val="412E7D8B"/>
    <w:rsid w:val="41315A99"/>
    <w:rsid w:val="413166DB"/>
    <w:rsid w:val="413261E4"/>
    <w:rsid w:val="41331694"/>
    <w:rsid w:val="41333CB2"/>
    <w:rsid w:val="4135545E"/>
    <w:rsid w:val="413700F5"/>
    <w:rsid w:val="41395BB0"/>
    <w:rsid w:val="413B73ED"/>
    <w:rsid w:val="413C0C83"/>
    <w:rsid w:val="413C2DEF"/>
    <w:rsid w:val="413C5AEB"/>
    <w:rsid w:val="413D20AF"/>
    <w:rsid w:val="413D60EF"/>
    <w:rsid w:val="413E2BD1"/>
    <w:rsid w:val="41410BCC"/>
    <w:rsid w:val="41414F49"/>
    <w:rsid w:val="4144227F"/>
    <w:rsid w:val="41446890"/>
    <w:rsid w:val="41453F1B"/>
    <w:rsid w:val="41461FA1"/>
    <w:rsid w:val="41477FFA"/>
    <w:rsid w:val="4148242D"/>
    <w:rsid w:val="414B43FE"/>
    <w:rsid w:val="414B58AB"/>
    <w:rsid w:val="414C3D89"/>
    <w:rsid w:val="414C6C8E"/>
    <w:rsid w:val="414C7B52"/>
    <w:rsid w:val="414D2C31"/>
    <w:rsid w:val="414F6343"/>
    <w:rsid w:val="41505AC7"/>
    <w:rsid w:val="415109B9"/>
    <w:rsid w:val="4157317C"/>
    <w:rsid w:val="4159211A"/>
    <w:rsid w:val="415C3A65"/>
    <w:rsid w:val="416045BE"/>
    <w:rsid w:val="41632F81"/>
    <w:rsid w:val="41661EA1"/>
    <w:rsid w:val="41672ECA"/>
    <w:rsid w:val="416736D0"/>
    <w:rsid w:val="41682B4A"/>
    <w:rsid w:val="41694912"/>
    <w:rsid w:val="41696E35"/>
    <w:rsid w:val="416A2A69"/>
    <w:rsid w:val="416C189B"/>
    <w:rsid w:val="416C642D"/>
    <w:rsid w:val="416D4DA3"/>
    <w:rsid w:val="416D5383"/>
    <w:rsid w:val="416E3A57"/>
    <w:rsid w:val="416E4516"/>
    <w:rsid w:val="416F4D65"/>
    <w:rsid w:val="41722B0D"/>
    <w:rsid w:val="41726787"/>
    <w:rsid w:val="41733EC9"/>
    <w:rsid w:val="41734EB2"/>
    <w:rsid w:val="417513E6"/>
    <w:rsid w:val="41763A5E"/>
    <w:rsid w:val="41767810"/>
    <w:rsid w:val="417A59F9"/>
    <w:rsid w:val="417B5B25"/>
    <w:rsid w:val="417D416B"/>
    <w:rsid w:val="417D5619"/>
    <w:rsid w:val="417D6991"/>
    <w:rsid w:val="41802F86"/>
    <w:rsid w:val="418247D5"/>
    <w:rsid w:val="418516A1"/>
    <w:rsid w:val="4188601A"/>
    <w:rsid w:val="41894321"/>
    <w:rsid w:val="418C56FE"/>
    <w:rsid w:val="418E14EA"/>
    <w:rsid w:val="419355E2"/>
    <w:rsid w:val="4193725D"/>
    <w:rsid w:val="41945FA5"/>
    <w:rsid w:val="41947D57"/>
    <w:rsid w:val="41957535"/>
    <w:rsid w:val="419660C9"/>
    <w:rsid w:val="4197278B"/>
    <w:rsid w:val="41974856"/>
    <w:rsid w:val="41982765"/>
    <w:rsid w:val="41984E10"/>
    <w:rsid w:val="419A37B5"/>
    <w:rsid w:val="419A39AB"/>
    <w:rsid w:val="419B4553"/>
    <w:rsid w:val="419B485A"/>
    <w:rsid w:val="419E3C09"/>
    <w:rsid w:val="419E573D"/>
    <w:rsid w:val="419F34BB"/>
    <w:rsid w:val="41A033FE"/>
    <w:rsid w:val="41A0535F"/>
    <w:rsid w:val="41A12C6A"/>
    <w:rsid w:val="41A17010"/>
    <w:rsid w:val="41A22157"/>
    <w:rsid w:val="41A2562E"/>
    <w:rsid w:val="41A259F5"/>
    <w:rsid w:val="41A26C16"/>
    <w:rsid w:val="41A322A4"/>
    <w:rsid w:val="41A53015"/>
    <w:rsid w:val="41A5660E"/>
    <w:rsid w:val="41A57F76"/>
    <w:rsid w:val="41A60652"/>
    <w:rsid w:val="41A708E0"/>
    <w:rsid w:val="41A75319"/>
    <w:rsid w:val="41AD5B51"/>
    <w:rsid w:val="41AF05F0"/>
    <w:rsid w:val="41AF28BF"/>
    <w:rsid w:val="41AF5910"/>
    <w:rsid w:val="41B12E9E"/>
    <w:rsid w:val="41B2133D"/>
    <w:rsid w:val="41B33653"/>
    <w:rsid w:val="41B53EED"/>
    <w:rsid w:val="41B62357"/>
    <w:rsid w:val="41B62507"/>
    <w:rsid w:val="41B62AEF"/>
    <w:rsid w:val="41B67A8D"/>
    <w:rsid w:val="41B751F9"/>
    <w:rsid w:val="41B82AAE"/>
    <w:rsid w:val="41B91E22"/>
    <w:rsid w:val="41BA6C10"/>
    <w:rsid w:val="41BC1AD9"/>
    <w:rsid w:val="41BD7E6B"/>
    <w:rsid w:val="41C054FB"/>
    <w:rsid w:val="41C200A8"/>
    <w:rsid w:val="41C26DCC"/>
    <w:rsid w:val="41C43896"/>
    <w:rsid w:val="41C56A98"/>
    <w:rsid w:val="41C61FCD"/>
    <w:rsid w:val="41C669AE"/>
    <w:rsid w:val="41C67D50"/>
    <w:rsid w:val="41CA5792"/>
    <w:rsid w:val="41CB1AD6"/>
    <w:rsid w:val="41CD3AC1"/>
    <w:rsid w:val="41CD6050"/>
    <w:rsid w:val="41CE0FEC"/>
    <w:rsid w:val="41CF0CEA"/>
    <w:rsid w:val="41CF181B"/>
    <w:rsid w:val="41CF6D1C"/>
    <w:rsid w:val="41D059F5"/>
    <w:rsid w:val="41D11C14"/>
    <w:rsid w:val="41D13CF4"/>
    <w:rsid w:val="41D159AF"/>
    <w:rsid w:val="41D661C6"/>
    <w:rsid w:val="41D67A0A"/>
    <w:rsid w:val="41D822D9"/>
    <w:rsid w:val="41DB738A"/>
    <w:rsid w:val="41DC0312"/>
    <w:rsid w:val="41DC5AA1"/>
    <w:rsid w:val="41DD107F"/>
    <w:rsid w:val="41DD48CB"/>
    <w:rsid w:val="41DE28EA"/>
    <w:rsid w:val="41DF00F6"/>
    <w:rsid w:val="41E02117"/>
    <w:rsid w:val="41E07729"/>
    <w:rsid w:val="41E21E3D"/>
    <w:rsid w:val="41E257F7"/>
    <w:rsid w:val="41E3133F"/>
    <w:rsid w:val="41E414E0"/>
    <w:rsid w:val="41E43982"/>
    <w:rsid w:val="41E57371"/>
    <w:rsid w:val="41E6325E"/>
    <w:rsid w:val="41E636D1"/>
    <w:rsid w:val="41E63846"/>
    <w:rsid w:val="41E63C1D"/>
    <w:rsid w:val="41E7316D"/>
    <w:rsid w:val="41E85C86"/>
    <w:rsid w:val="41E9372B"/>
    <w:rsid w:val="41EB0D54"/>
    <w:rsid w:val="41EB259C"/>
    <w:rsid w:val="41EC2E5E"/>
    <w:rsid w:val="41EC31C8"/>
    <w:rsid w:val="41EC454F"/>
    <w:rsid w:val="41EC5297"/>
    <w:rsid w:val="41ED3197"/>
    <w:rsid w:val="41EE0DD4"/>
    <w:rsid w:val="41EF60DC"/>
    <w:rsid w:val="41F05877"/>
    <w:rsid w:val="41F51D74"/>
    <w:rsid w:val="41F52D95"/>
    <w:rsid w:val="41F52FAE"/>
    <w:rsid w:val="41F54358"/>
    <w:rsid w:val="41F5654A"/>
    <w:rsid w:val="41F70CAF"/>
    <w:rsid w:val="41F74E06"/>
    <w:rsid w:val="41F919A0"/>
    <w:rsid w:val="41FA01A1"/>
    <w:rsid w:val="41FC5442"/>
    <w:rsid w:val="41FD16EE"/>
    <w:rsid w:val="41FD527E"/>
    <w:rsid w:val="41FE69A9"/>
    <w:rsid w:val="41FF03B0"/>
    <w:rsid w:val="42020315"/>
    <w:rsid w:val="42020B82"/>
    <w:rsid w:val="420340BB"/>
    <w:rsid w:val="42034480"/>
    <w:rsid w:val="42047F85"/>
    <w:rsid w:val="42060D5F"/>
    <w:rsid w:val="4206423F"/>
    <w:rsid w:val="42072777"/>
    <w:rsid w:val="420A56D2"/>
    <w:rsid w:val="420A77A7"/>
    <w:rsid w:val="420B0E0B"/>
    <w:rsid w:val="420B6AA3"/>
    <w:rsid w:val="420C0BB0"/>
    <w:rsid w:val="420C16C6"/>
    <w:rsid w:val="420D2080"/>
    <w:rsid w:val="420D3BBD"/>
    <w:rsid w:val="420D5AA9"/>
    <w:rsid w:val="420E6AB6"/>
    <w:rsid w:val="420F4FC3"/>
    <w:rsid w:val="420F6DAA"/>
    <w:rsid w:val="4211774C"/>
    <w:rsid w:val="42122DBE"/>
    <w:rsid w:val="4213474E"/>
    <w:rsid w:val="42141696"/>
    <w:rsid w:val="421602BE"/>
    <w:rsid w:val="42164B55"/>
    <w:rsid w:val="4217469A"/>
    <w:rsid w:val="42197002"/>
    <w:rsid w:val="421A30A4"/>
    <w:rsid w:val="421B5B97"/>
    <w:rsid w:val="421B5FAB"/>
    <w:rsid w:val="421C266F"/>
    <w:rsid w:val="421C4727"/>
    <w:rsid w:val="421D0B24"/>
    <w:rsid w:val="421F2EB1"/>
    <w:rsid w:val="421F7E92"/>
    <w:rsid w:val="42201443"/>
    <w:rsid w:val="4220468D"/>
    <w:rsid w:val="42205A27"/>
    <w:rsid w:val="42215CF3"/>
    <w:rsid w:val="42220634"/>
    <w:rsid w:val="4222609C"/>
    <w:rsid w:val="42233C46"/>
    <w:rsid w:val="422442EF"/>
    <w:rsid w:val="422541C0"/>
    <w:rsid w:val="42264078"/>
    <w:rsid w:val="422647DB"/>
    <w:rsid w:val="4227439C"/>
    <w:rsid w:val="422A5BE1"/>
    <w:rsid w:val="422B1B31"/>
    <w:rsid w:val="422B6325"/>
    <w:rsid w:val="422F04A7"/>
    <w:rsid w:val="422F65CB"/>
    <w:rsid w:val="42303C50"/>
    <w:rsid w:val="42313708"/>
    <w:rsid w:val="4232338D"/>
    <w:rsid w:val="423307D6"/>
    <w:rsid w:val="42332D17"/>
    <w:rsid w:val="42336010"/>
    <w:rsid w:val="42337F31"/>
    <w:rsid w:val="423424B9"/>
    <w:rsid w:val="42364C8A"/>
    <w:rsid w:val="4237017E"/>
    <w:rsid w:val="42383807"/>
    <w:rsid w:val="423A1302"/>
    <w:rsid w:val="423A1D0C"/>
    <w:rsid w:val="423B26DE"/>
    <w:rsid w:val="423B5BA4"/>
    <w:rsid w:val="423D0901"/>
    <w:rsid w:val="423D6BC3"/>
    <w:rsid w:val="423D7929"/>
    <w:rsid w:val="423E1549"/>
    <w:rsid w:val="423E490E"/>
    <w:rsid w:val="423E64D2"/>
    <w:rsid w:val="42405780"/>
    <w:rsid w:val="42416F8C"/>
    <w:rsid w:val="4241735A"/>
    <w:rsid w:val="42421D78"/>
    <w:rsid w:val="424563BA"/>
    <w:rsid w:val="42483BB0"/>
    <w:rsid w:val="42493BB4"/>
    <w:rsid w:val="42495BCF"/>
    <w:rsid w:val="42497FF9"/>
    <w:rsid w:val="424A3CC2"/>
    <w:rsid w:val="424A7379"/>
    <w:rsid w:val="424B3BCA"/>
    <w:rsid w:val="424C19EE"/>
    <w:rsid w:val="424C5C0A"/>
    <w:rsid w:val="424F3B3A"/>
    <w:rsid w:val="42512A32"/>
    <w:rsid w:val="42515FE0"/>
    <w:rsid w:val="42523A39"/>
    <w:rsid w:val="4252670D"/>
    <w:rsid w:val="42535D86"/>
    <w:rsid w:val="4253640E"/>
    <w:rsid w:val="42536752"/>
    <w:rsid w:val="42541AA1"/>
    <w:rsid w:val="42554DAD"/>
    <w:rsid w:val="42556C09"/>
    <w:rsid w:val="42565500"/>
    <w:rsid w:val="4256673A"/>
    <w:rsid w:val="42583868"/>
    <w:rsid w:val="425A22FB"/>
    <w:rsid w:val="425A6C0A"/>
    <w:rsid w:val="425B22F6"/>
    <w:rsid w:val="425C1A6D"/>
    <w:rsid w:val="425C1DEE"/>
    <w:rsid w:val="425C791E"/>
    <w:rsid w:val="425D4F87"/>
    <w:rsid w:val="425F44F4"/>
    <w:rsid w:val="425F58BB"/>
    <w:rsid w:val="425F5A0A"/>
    <w:rsid w:val="426001DE"/>
    <w:rsid w:val="42621945"/>
    <w:rsid w:val="42642A73"/>
    <w:rsid w:val="42665642"/>
    <w:rsid w:val="42676CE0"/>
    <w:rsid w:val="42694F41"/>
    <w:rsid w:val="426A2FFF"/>
    <w:rsid w:val="426A6161"/>
    <w:rsid w:val="426B70B1"/>
    <w:rsid w:val="426C3976"/>
    <w:rsid w:val="426C5E35"/>
    <w:rsid w:val="426F6530"/>
    <w:rsid w:val="42720FC3"/>
    <w:rsid w:val="42742A60"/>
    <w:rsid w:val="427447A4"/>
    <w:rsid w:val="42745965"/>
    <w:rsid w:val="4274656B"/>
    <w:rsid w:val="42751754"/>
    <w:rsid w:val="427C64A3"/>
    <w:rsid w:val="427F1270"/>
    <w:rsid w:val="427F2641"/>
    <w:rsid w:val="428109B9"/>
    <w:rsid w:val="42830512"/>
    <w:rsid w:val="42833770"/>
    <w:rsid w:val="42842DE7"/>
    <w:rsid w:val="42847F50"/>
    <w:rsid w:val="42863F93"/>
    <w:rsid w:val="428A202D"/>
    <w:rsid w:val="428A3750"/>
    <w:rsid w:val="428A4F9C"/>
    <w:rsid w:val="428A78CD"/>
    <w:rsid w:val="428B70A7"/>
    <w:rsid w:val="428C3B76"/>
    <w:rsid w:val="428E61E5"/>
    <w:rsid w:val="42906C06"/>
    <w:rsid w:val="42911DE5"/>
    <w:rsid w:val="4291481C"/>
    <w:rsid w:val="42915F86"/>
    <w:rsid w:val="42934DC0"/>
    <w:rsid w:val="429439F4"/>
    <w:rsid w:val="42943AFE"/>
    <w:rsid w:val="4294446D"/>
    <w:rsid w:val="4295379D"/>
    <w:rsid w:val="42963BCA"/>
    <w:rsid w:val="42970FF4"/>
    <w:rsid w:val="42985A72"/>
    <w:rsid w:val="429B33F1"/>
    <w:rsid w:val="429B3469"/>
    <w:rsid w:val="429B6BCE"/>
    <w:rsid w:val="429C1194"/>
    <w:rsid w:val="429C36C3"/>
    <w:rsid w:val="429D23E8"/>
    <w:rsid w:val="429E2164"/>
    <w:rsid w:val="429E7E56"/>
    <w:rsid w:val="42A04F59"/>
    <w:rsid w:val="42A076FB"/>
    <w:rsid w:val="42A10A1B"/>
    <w:rsid w:val="42A11C2B"/>
    <w:rsid w:val="42A1279C"/>
    <w:rsid w:val="42A138D1"/>
    <w:rsid w:val="42A17E51"/>
    <w:rsid w:val="42A34B6D"/>
    <w:rsid w:val="42A4423C"/>
    <w:rsid w:val="42A4761F"/>
    <w:rsid w:val="42A478CC"/>
    <w:rsid w:val="42A52F8C"/>
    <w:rsid w:val="42A542AC"/>
    <w:rsid w:val="42A713D3"/>
    <w:rsid w:val="42A77889"/>
    <w:rsid w:val="42A829EB"/>
    <w:rsid w:val="42A96567"/>
    <w:rsid w:val="42AA3A9A"/>
    <w:rsid w:val="42AB562F"/>
    <w:rsid w:val="42AB6127"/>
    <w:rsid w:val="42AB74EA"/>
    <w:rsid w:val="42AC5985"/>
    <w:rsid w:val="42AF2409"/>
    <w:rsid w:val="42B03F36"/>
    <w:rsid w:val="42B221BA"/>
    <w:rsid w:val="42B249F0"/>
    <w:rsid w:val="42B45631"/>
    <w:rsid w:val="42B45F8C"/>
    <w:rsid w:val="42B46F61"/>
    <w:rsid w:val="42B5712F"/>
    <w:rsid w:val="42B62193"/>
    <w:rsid w:val="42B77457"/>
    <w:rsid w:val="42BC15A2"/>
    <w:rsid w:val="42BC5C8B"/>
    <w:rsid w:val="42BC72C4"/>
    <w:rsid w:val="42BD2D7B"/>
    <w:rsid w:val="42C0694D"/>
    <w:rsid w:val="42C206E1"/>
    <w:rsid w:val="42C3551D"/>
    <w:rsid w:val="42C46408"/>
    <w:rsid w:val="42C61DB3"/>
    <w:rsid w:val="42C65954"/>
    <w:rsid w:val="42C80439"/>
    <w:rsid w:val="42C851FB"/>
    <w:rsid w:val="42CA316F"/>
    <w:rsid w:val="42CA5B78"/>
    <w:rsid w:val="42CA66BD"/>
    <w:rsid w:val="42CC4771"/>
    <w:rsid w:val="42CE6AA4"/>
    <w:rsid w:val="42CF32C5"/>
    <w:rsid w:val="42D276E2"/>
    <w:rsid w:val="42D35D88"/>
    <w:rsid w:val="42D46F96"/>
    <w:rsid w:val="42D63A7C"/>
    <w:rsid w:val="42D6542A"/>
    <w:rsid w:val="42D67D3B"/>
    <w:rsid w:val="42D703CF"/>
    <w:rsid w:val="42D73EE6"/>
    <w:rsid w:val="42D82688"/>
    <w:rsid w:val="42D975EB"/>
    <w:rsid w:val="42DB0D53"/>
    <w:rsid w:val="42DB7A70"/>
    <w:rsid w:val="42DD2EEC"/>
    <w:rsid w:val="42DE353F"/>
    <w:rsid w:val="42DE7DAA"/>
    <w:rsid w:val="42E015C0"/>
    <w:rsid w:val="42E12195"/>
    <w:rsid w:val="42E27320"/>
    <w:rsid w:val="42E33719"/>
    <w:rsid w:val="42E65BCC"/>
    <w:rsid w:val="42EB5F23"/>
    <w:rsid w:val="42EB66F4"/>
    <w:rsid w:val="42EE2D3E"/>
    <w:rsid w:val="42F023D5"/>
    <w:rsid w:val="42F059DD"/>
    <w:rsid w:val="42F15571"/>
    <w:rsid w:val="42F15782"/>
    <w:rsid w:val="42F166A4"/>
    <w:rsid w:val="42F20837"/>
    <w:rsid w:val="42F20CB1"/>
    <w:rsid w:val="42F20F48"/>
    <w:rsid w:val="42F46142"/>
    <w:rsid w:val="42F6616A"/>
    <w:rsid w:val="42F70707"/>
    <w:rsid w:val="42F95378"/>
    <w:rsid w:val="42FA3E6A"/>
    <w:rsid w:val="42FB4880"/>
    <w:rsid w:val="42FB5F8E"/>
    <w:rsid w:val="42FC1749"/>
    <w:rsid w:val="42FC3376"/>
    <w:rsid w:val="42FC4BA6"/>
    <w:rsid w:val="42FC5FFB"/>
    <w:rsid w:val="43011893"/>
    <w:rsid w:val="43037FAC"/>
    <w:rsid w:val="430504D5"/>
    <w:rsid w:val="43057774"/>
    <w:rsid w:val="43066102"/>
    <w:rsid w:val="43067D5B"/>
    <w:rsid w:val="43092ACD"/>
    <w:rsid w:val="430A6116"/>
    <w:rsid w:val="430C6EAD"/>
    <w:rsid w:val="430C7DBF"/>
    <w:rsid w:val="430D26C7"/>
    <w:rsid w:val="430E4218"/>
    <w:rsid w:val="430F5D25"/>
    <w:rsid w:val="43102F6E"/>
    <w:rsid w:val="4312556C"/>
    <w:rsid w:val="4313472C"/>
    <w:rsid w:val="4314708F"/>
    <w:rsid w:val="431517CA"/>
    <w:rsid w:val="431578CC"/>
    <w:rsid w:val="4318700F"/>
    <w:rsid w:val="43187140"/>
    <w:rsid w:val="43195BDD"/>
    <w:rsid w:val="431A4F17"/>
    <w:rsid w:val="431A6906"/>
    <w:rsid w:val="431B2988"/>
    <w:rsid w:val="431B368B"/>
    <w:rsid w:val="431B37A5"/>
    <w:rsid w:val="431E016B"/>
    <w:rsid w:val="431E6FBF"/>
    <w:rsid w:val="431E786F"/>
    <w:rsid w:val="431F04B4"/>
    <w:rsid w:val="431F2F30"/>
    <w:rsid w:val="4320654C"/>
    <w:rsid w:val="43213968"/>
    <w:rsid w:val="432321EF"/>
    <w:rsid w:val="432469C2"/>
    <w:rsid w:val="43257FBB"/>
    <w:rsid w:val="4326431C"/>
    <w:rsid w:val="43266FF0"/>
    <w:rsid w:val="432837D3"/>
    <w:rsid w:val="432A31E6"/>
    <w:rsid w:val="432C3844"/>
    <w:rsid w:val="432D37EA"/>
    <w:rsid w:val="432E779F"/>
    <w:rsid w:val="43341C9F"/>
    <w:rsid w:val="433508F8"/>
    <w:rsid w:val="433511EF"/>
    <w:rsid w:val="43357D42"/>
    <w:rsid w:val="433A1F87"/>
    <w:rsid w:val="433B0F03"/>
    <w:rsid w:val="433B3BBF"/>
    <w:rsid w:val="433B534E"/>
    <w:rsid w:val="433B67F6"/>
    <w:rsid w:val="433C66D8"/>
    <w:rsid w:val="433E14C0"/>
    <w:rsid w:val="434067E1"/>
    <w:rsid w:val="43406896"/>
    <w:rsid w:val="434214A0"/>
    <w:rsid w:val="434341C4"/>
    <w:rsid w:val="4343454E"/>
    <w:rsid w:val="43442333"/>
    <w:rsid w:val="43443CA5"/>
    <w:rsid w:val="434634E8"/>
    <w:rsid w:val="43464634"/>
    <w:rsid w:val="43483B52"/>
    <w:rsid w:val="434A17B2"/>
    <w:rsid w:val="434B2981"/>
    <w:rsid w:val="434B53A2"/>
    <w:rsid w:val="434C615F"/>
    <w:rsid w:val="434D2370"/>
    <w:rsid w:val="434E7B3F"/>
    <w:rsid w:val="435047F5"/>
    <w:rsid w:val="43511018"/>
    <w:rsid w:val="43512AAA"/>
    <w:rsid w:val="43513B04"/>
    <w:rsid w:val="435376D3"/>
    <w:rsid w:val="43545D6C"/>
    <w:rsid w:val="435462F2"/>
    <w:rsid w:val="43564DBA"/>
    <w:rsid w:val="43570B57"/>
    <w:rsid w:val="435724AF"/>
    <w:rsid w:val="435737EB"/>
    <w:rsid w:val="435A4281"/>
    <w:rsid w:val="435D31EB"/>
    <w:rsid w:val="435D5BC6"/>
    <w:rsid w:val="435E0A80"/>
    <w:rsid w:val="435E1839"/>
    <w:rsid w:val="435F77D2"/>
    <w:rsid w:val="43634F7B"/>
    <w:rsid w:val="4365456C"/>
    <w:rsid w:val="43661CA9"/>
    <w:rsid w:val="436747B4"/>
    <w:rsid w:val="43674996"/>
    <w:rsid w:val="4368664C"/>
    <w:rsid w:val="43693AC8"/>
    <w:rsid w:val="43693DAE"/>
    <w:rsid w:val="436B078B"/>
    <w:rsid w:val="436B34D1"/>
    <w:rsid w:val="436C23B6"/>
    <w:rsid w:val="436C6099"/>
    <w:rsid w:val="436C7DB4"/>
    <w:rsid w:val="436D2CEF"/>
    <w:rsid w:val="436E553A"/>
    <w:rsid w:val="436E6FB1"/>
    <w:rsid w:val="436F70C8"/>
    <w:rsid w:val="437005D8"/>
    <w:rsid w:val="437074F5"/>
    <w:rsid w:val="43713359"/>
    <w:rsid w:val="43725D9A"/>
    <w:rsid w:val="4375422B"/>
    <w:rsid w:val="4376359A"/>
    <w:rsid w:val="4378144E"/>
    <w:rsid w:val="43792E1A"/>
    <w:rsid w:val="437B684A"/>
    <w:rsid w:val="437C4F87"/>
    <w:rsid w:val="437C7818"/>
    <w:rsid w:val="43801B77"/>
    <w:rsid w:val="438033BE"/>
    <w:rsid w:val="4382158E"/>
    <w:rsid w:val="43824138"/>
    <w:rsid w:val="43824E84"/>
    <w:rsid w:val="43827917"/>
    <w:rsid w:val="43852603"/>
    <w:rsid w:val="438766E9"/>
    <w:rsid w:val="43882A66"/>
    <w:rsid w:val="43896212"/>
    <w:rsid w:val="438A26B2"/>
    <w:rsid w:val="438A3E4B"/>
    <w:rsid w:val="438B318A"/>
    <w:rsid w:val="438C1DB6"/>
    <w:rsid w:val="438D4317"/>
    <w:rsid w:val="438D715D"/>
    <w:rsid w:val="438E1559"/>
    <w:rsid w:val="438F773F"/>
    <w:rsid w:val="4390202A"/>
    <w:rsid w:val="43914EB8"/>
    <w:rsid w:val="4391503B"/>
    <w:rsid w:val="439324CD"/>
    <w:rsid w:val="43932D6C"/>
    <w:rsid w:val="43932E23"/>
    <w:rsid w:val="439412B3"/>
    <w:rsid w:val="4395430C"/>
    <w:rsid w:val="43961E3D"/>
    <w:rsid w:val="43966CCC"/>
    <w:rsid w:val="4397588B"/>
    <w:rsid w:val="439873E6"/>
    <w:rsid w:val="439A193E"/>
    <w:rsid w:val="439A50EB"/>
    <w:rsid w:val="439A6D7A"/>
    <w:rsid w:val="439C17EB"/>
    <w:rsid w:val="439D0278"/>
    <w:rsid w:val="439E72F4"/>
    <w:rsid w:val="439F1324"/>
    <w:rsid w:val="43A0596A"/>
    <w:rsid w:val="43A332D5"/>
    <w:rsid w:val="43A4034A"/>
    <w:rsid w:val="43A42A0F"/>
    <w:rsid w:val="43A46103"/>
    <w:rsid w:val="43A61ED7"/>
    <w:rsid w:val="43A6372A"/>
    <w:rsid w:val="43A63CFA"/>
    <w:rsid w:val="43A6679F"/>
    <w:rsid w:val="43AC431E"/>
    <w:rsid w:val="43AD5811"/>
    <w:rsid w:val="43AE0F2D"/>
    <w:rsid w:val="43AF1214"/>
    <w:rsid w:val="43B056DD"/>
    <w:rsid w:val="43B160F2"/>
    <w:rsid w:val="43B22679"/>
    <w:rsid w:val="43B234BF"/>
    <w:rsid w:val="43B37DB6"/>
    <w:rsid w:val="43B47C0C"/>
    <w:rsid w:val="43B64ED2"/>
    <w:rsid w:val="43B6680C"/>
    <w:rsid w:val="43B75DAA"/>
    <w:rsid w:val="43B87750"/>
    <w:rsid w:val="43B9490F"/>
    <w:rsid w:val="43BA0214"/>
    <w:rsid w:val="43BD1A7E"/>
    <w:rsid w:val="43BD1CF6"/>
    <w:rsid w:val="43BD7FFF"/>
    <w:rsid w:val="43BE24C9"/>
    <w:rsid w:val="43C15C68"/>
    <w:rsid w:val="43C164DE"/>
    <w:rsid w:val="43C35523"/>
    <w:rsid w:val="43C4075E"/>
    <w:rsid w:val="43C42E1B"/>
    <w:rsid w:val="43C601A0"/>
    <w:rsid w:val="43C65C42"/>
    <w:rsid w:val="43C76F25"/>
    <w:rsid w:val="43C91F37"/>
    <w:rsid w:val="43CC5251"/>
    <w:rsid w:val="43CD41DF"/>
    <w:rsid w:val="43CE1F3C"/>
    <w:rsid w:val="43D06988"/>
    <w:rsid w:val="43D10ED7"/>
    <w:rsid w:val="43D17FA7"/>
    <w:rsid w:val="43D322A3"/>
    <w:rsid w:val="43D3553A"/>
    <w:rsid w:val="43D41CD2"/>
    <w:rsid w:val="43D50B0D"/>
    <w:rsid w:val="43D5351C"/>
    <w:rsid w:val="43D71EA8"/>
    <w:rsid w:val="43D753A3"/>
    <w:rsid w:val="43D83C7E"/>
    <w:rsid w:val="43D9227C"/>
    <w:rsid w:val="43DA2732"/>
    <w:rsid w:val="43DF32D4"/>
    <w:rsid w:val="43E00726"/>
    <w:rsid w:val="43E04364"/>
    <w:rsid w:val="43E07783"/>
    <w:rsid w:val="43E16BD5"/>
    <w:rsid w:val="43E22C80"/>
    <w:rsid w:val="43E43DFA"/>
    <w:rsid w:val="43E4426F"/>
    <w:rsid w:val="43E50C66"/>
    <w:rsid w:val="43E57838"/>
    <w:rsid w:val="43E7590F"/>
    <w:rsid w:val="43E8106E"/>
    <w:rsid w:val="43E839FC"/>
    <w:rsid w:val="43E83DF0"/>
    <w:rsid w:val="43E96FC8"/>
    <w:rsid w:val="43EA2BB5"/>
    <w:rsid w:val="43EB433F"/>
    <w:rsid w:val="43EC4503"/>
    <w:rsid w:val="43ED5E6C"/>
    <w:rsid w:val="43ED7A8C"/>
    <w:rsid w:val="43EE086D"/>
    <w:rsid w:val="43EF62AC"/>
    <w:rsid w:val="43F04FF5"/>
    <w:rsid w:val="43F928F7"/>
    <w:rsid w:val="43FA1D1E"/>
    <w:rsid w:val="43FC485F"/>
    <w:rsid w:val="43FC6167"/>
    <w:rsid w:val="43FC74E8"/>
    <w:rsid w:val="43FD18E2"/>
    <w:rsid w:val="43FD2301"/>
    <w:rsid w:val="43FD257D"/>
    <w:rsid w:val="43FD5122"/>
    <w:rsid w:val="43FE2896"/>
    <w:rsid w:val="44000162"/>
    <w:rsid w:val="44003FBD"/>
    <w:rsid w:val="4403060D"/>
    <w:rsid w:val="44040223"/>
    <w:rsid w:val="44040F9B"/>
    <w:rsid w:val="44056606"/>
    <w:rsid w:val="44063181"/>
    <w:rsid w:val="4409673A"/>
    <w:rsid w:val="440A79C6"/>
    <w:rsid w:val="440C2BE2"/>
    <w:rsid w:val="440E1F8B"/>
    <w:rsid w:val="440E6711"/>
    <w:rsid w:val="440E6CC4"/>
    <w:rsid w:val="44101865"/>
    <w:rsid w:val="4410522A"/>
    <w:rsid w:val="44115224"/>
    <w:rsid w:val="44131AE7"/>
    <w:rsid w:val="44190CC8"/>
    <w:rsid w:val="4419113C"/>
    <w:rsid w:val="441A1275"/>
    <w:rsid w:val="441A2F16"/>
    <w:rsid w:val="441A7C30"/>
    <w:rsid w:val="441C0A4F"/>
    <w:rsid w:val="441C7C73"/>
    <w:rsid w:val="441E0BC4"/>
    <w:rsid w:val="441F029D"/>
    <w:rsid w:val="441F1618"/>
    <w:rsid w:val="44217094"/>
    <w:rsid w:val="44233B2C"/>
    <w:rsid w:val="4424405D"/>
    <w:rsid w:val="44263AC3"/>
    <w:rsid w:val="44272307"/>
    <w:rsid w:val="44276B9F"/>
    <w:rsid w:val="44285E4F"/>
    <w:rsid w:val="442A10D0"/>
    <w:rsid w:val="442A2E66"/>
    <w:rsid w:val="442B097E"/>
    <w:rsid w:val="442C1516"/>
    <w:rsid w:val="442C4DA9"/>
    <w:rsid w:val="442E411A"/>
    <w:rsid w:val="442E6252"/>
    <w:rsid w:val="44304520"/>
    <w:rsid w:val="44306AF4"/>
    <w:rsid w:val="44315DC9"/>
    <w:rsid w:val="443245EA"/>
    <w:rsid w:val="4434622E"/>
    <w:rsid w:val="44347300"/>
    <w:rsid w:val="4436720C"/>
    <w:rsid w:val="44376964"/>
    <w:rsid w:val="443803DC"/>
    <w:rsid w:val="443D09EA"/>
    <w:rsid w:val="443E07AA"/>
    <w:rsid w:val="443F6E65"/>
    <w:rsid w:val="44400FAE"/>
    <w:rsid w:val="4441492D"/>
    <w:rsid w:val="4442115E"/>
    <w:rsid w:val="44424CC7"/>
    <w:rsid w:val="44433196"/>
    <w:rsid w:val="44436EE5"/>
    <w:rsid w:val="4444401B"/>
    <w:rsid w:val="444501BF"/>
    <w:rsid w:val="44451BDB"/>
    <w:rsid w:val="44483638"/>
    <w:rsid w:val="44490D49"/>
    <w:rsid w:val="444A58A0"/>
    <w:rsid w:val="444C2EF6"/>
    <w:rsid w:val="444D6A44"/>
    <w:rsid w:val="444E4C83"/>
    <w:rsid w:val="444F3ED1"/>
    <w:rsid w:val="44502F16"/>
    <w:rsid w:val="4453589B"/>
    <w:rsid w:val="44543633"/>
    <w:rsid w:val="44545152"/>
    <w:rsid w:val="44562559"/>
    <w:rsid w:val="44563C83"/>
    <w:rsid w:val="445752F3"/>
    <w:rsid w:val="44594868"/>
    <w:rsid w:val="445B030D"/>
    <w:rsid w:val="445B1108"/>
    <w:rsid w:val="445C0CA3"/>
    <w:rsid w:val="445D43EA"/>
    <w:rsid w:val="445E6A44"/>
    <w:rsid w:val="446039F0"/>
    <w:rsid w:val="44607D22"/>
    <w:rsid w:val="44617258"/>
    <w:rsid w:val="44621E9B"/>
    <w:rsid w:val="44626DA2"/>
    <w:rsid w:val="4464787D"/>
    <w:rsid w:val="446B403E"/>
    <w:rsid w:val="446C3C6B"/>
    <w:rsid w:val="446C43D1"/>
    <w:rsid w:val="446C4CF0"/>
    <w:rsid w:val="44706B20"/>
    <w:rsid w:val="4472212F"/>
    <w:rsid w:val="44760D72"/>
    <w:rsid w:val="44772121"/>
    <w:rsid w:val="4478301D"/>
    <w:rsid w:val="447C29A0"/>
    <w:rsid w:val="4481611A"/>
    <w:rsid w:val="448332B7"/>
    <w:rsid w:val="4484651E"/>
    <w:rsid w:val="448654DB"/>
    <w:rsid w:val="44885C5C"/>
    <w:rsid w:val="4488662C"/>
    <w:rsid w:val="448A169A"/>
    <w:rsid w:val="448A4702"/>
    <w:rsid w:val="448A4C86"/>
    <w:rsid w:val="448B19D8"/>
    <w:rsid w:val="448B519E"/>
    <w:rsid w:val="448C2B63"/>
    <w:rsid w:val="448D109F"/>
    <w:rsid w:val="448E6B7A"/>
    <w:rsid w:val="449078E6"/>
    <w:rsid w:val="44930BDB"/>
    <w:rsid w:val="44937B11"/>
    <w:rsid w:val="449624EF"/>
    <w:rsid w:val="44966D9A"/>
    <w:rsid w:val="4499150A"/>
    <w:rsid w:val="44995A32"/>
    <w:rsid w:val="449A77F4"/>
    <w:rsid w:val="449B68D9"/>
    <w:rsid w:val="449C3B86"/>
    <w:rsid w:val="449C61AC"/>
    <w:rsid w:val="449F6177"/>
    <w:rsid w:val="44A0351E"/>
    <w:rsid w:val="44A10253"/>
    <w:rsid w:val="44A243D4"/>
    <w:rsid w:val="44A80DBA"/>
    <w:rsid w:val="44A915B2"/>
    <w:rsid w:val="44A9238D"/>
    <w:rsid w:val="44A92C1A"/>
    <w:rsid w:val="44AA327E"/>
    <w:rsid w:val="44AB6341"/>
    <w:rsid w:val="44AE775D"/>
    <w:rsid w:val="44AF58CB"/>
    <w:rsid w:val="44AF63F2"/>
    <w:rsid w:val="44B05E22"/>
    <w:rsid w:val="44B254B9"/>
    <w:rsid w:val="44B2550B"/>
    <w:rsid w:val="44B32087"/>
    <w:rsid w:val="44B3223D"/>
    <w:rsid w:val="44B9478C"/>
    <w:rsid w:val="44B951B8"/>
    <w:rsid w:val="44BA49BE"/>
    <w:rsid w:val="44BB039F"/>
    <w:rsid w:val="44BB0AE8"/>
    <w:rsid w:val="44BB4957"/>
    <w:rsid w:val="44BC4307"/>
    <w:rsid w:val="44BF0A4A"/>
    <w:rsid w:val="44C05655"/>
    <w:rsid w:val="44C30DA5"/>
    <w:rsid w:val="44C33AD4"/>
    <w:rsid w:val="44C7023C"/>
    <w:rsid w:val="44C712F1"/>
    <w:rsid w:val="44C71445"/>
    <w:rsid w:val="44C73568"/>
    <w:rsid w:val="44C73EBB"/>
    <w:rsid w:val="44C831C5"/>
    <w:rsid w:val="44C843BF"/>
    <w:rsid w:val="44C95F3F"/>
    <w:rsid w:val="44CA10FD"/>
    <w:rsid w:val="44CA1903"/>
    <w:rsid w:val="44CC505E"/>
    <w:rsid w:val="44CD0C48"/>
    <w:rsid w:val="44CE1DD3"/>
    <w:rsid w:val="44CE31F8"/>
    <w:rsid w:val="44CE5130"/>
    <w:rsid w:val="44D24DCB"/>
    <w:rsid w:val="44D3492B"/>
    <w:rsid w:val="44D5617D"/>
    <w:rsid w:val="44D56877"/>
    <w:rsid w:val="44D869C7"/>
    <w:rsid w:val="44DA1753"/>
    <w:rsid w:val="44DA22FA"/>
    <w:rsid w:val="44DB2030"/>
    <w:rsid w:val="44DB6A3A"/>
    <w:rsid w:val="44DC5C79"/>
    <w:rsid w:val="44DD0285"/>
    <w:rsid w:val="44DD0CDC"/>
    <w:rsid w:val="44DD61F7"/>
    <w:rsid w:val="44DE76B8"/>
    <w:rsid w:val="44E23D49"/>
    <w:rsid w:val="44E32DE8"/>
    <w:rsid w:val="44E4714B"/>
    <w:rsid w:val="44E553CD"/>
    <w:rsid w:val="44E707FD"/>
    <w:rsid w:val="44E71D90"/>
    <w:rsid w:val="44E72E83"/>
    <w:rsid w:val="44E90298"/>
    <w:rsid w:val="44E904CB"/>
    <w:rsid w:val="44EA37B1"/>
    <w:rsid w:val="44EB05B2"/>
    <w:rsid w:val="44ED2435"/>
    <w:rsid w:val="44F32970"/>
    <w:rsid w:val="44F346A2"/>
    <w:rsid w:val="44F47507"/>
    <w:rsid w:val="44F53762"/>
    <w:rsid w:val="44F6684D"/>
    <w:rsid w:val="44F704B4"/>
    <w:rsid w:val="44F838F5"/>
    <w:rsid w:val="44F878FC"/>
    <w:rsid w:val="44F932A8"/>
    <w:rsid w:val="44FA46CB"/>
    <w:rsid w:val="44FA4B0E"/>
    <w:rsid w:val="44FB057B"/>
    <w:rsid w:val="44FB7299"/>
    <w:rsid w:val="44FC70D4"/>
    <w:rsid w:val="44FF5060"/>
    <w:rsid w:val="44FF62CA"/>
    <w:rsid w:val="44FF6B80"/>
    <w:rsid w:val="44FF723C"/>
    <w:rsid w:val="45004B1D"/>
    <w:rsid w:val="450459E1"/>
    <w:rsid w:val="45057157"/>
    <w:rsid w:val="450632DC"/>
    <w:rsid w:val="45070600"/>
    <w:rsid w:val="45076ABB"/>
    <w:rsid w:val="45077E2D"/>
    <w:rsid w:val="45082F97"/>
    <w:rsid w:val="45092403"/>
    <w:rsid w:val="450A00E7"/>
    <w:rsid w:val="450B3C0F"/>
    <w:rsid w:val="450B3C26"/>
    <w:rsid w:val="450B4781"/>
    <w:rsid w:val="450D1534"/>
    <w:rsid w:val="450D456E"/>
    <w:rsid w:val="450F3809"/>
    <w:rsid w:val="450F5AAF"/>
    <w:rsid w:val="451030E8"/>
    <w:rsid w:val="4510516E"/>
    <w:rsid w:val="45124223"/>
    <w:rsid w:val="451354AF"/>
    <w:rsid w:val="451515F0"/>
    <w:rsid w:val="45152617"/>
    <w:rsid w:val="45156F54"/>
    <w:rsid w:val="45170938"/>
    <w:rsid w:val="45170B78"/>
    <w:rsid w:val="451735FC"/>
    <w:rsid w:val="451A4871"/>
    <w:rsid w:val="451B4358"/>
    <w:rsid w:val="451C1E54"/>
    <w:rsid w:val="451C2A1A"/>
    <w:rsid w:val="451C5CE6"/>
    <w:rsid w:val="451D4C7E"/>
    <w:rsid w:val="451D6F2C"/>
    <w:rsid w:val="451F5BB6"/>
    <w:rsid w:val="45200465"/>
    <w:rsid w:val="4521123E"/>
    <w:rsid w:val="4522686F"/>
    <w:rsid w:val="45227116"/>
    <w:rsid w:val="45233FDC"/>
    <w:rsid w:val="4523574E"/>
    <w:rsid w:val="45243F91"/>
    <w:rsid w:val="4524557C"/>
    <w:rsid w:val="4525090A"/>
    <w:rsid w:val="45261506"/>
    <w:rsid w:val="45270F2B"/>
    <w:rsid w:val="45283428"/>
    <w:rsid w:val="45294A91"/>
    <w:rsid w:val="452C287D"/>
    <w:rsid w:val="452E31B9"/>
    <w:rsid w:val="452F21D5"/>
    <w:rsid w:val="4530322A"/>
    <w:rsid w:val="453122C1"/>
    <w:rsid w:val="4532416D"/>
    <w:rsid w:val="453439B3"/>
    <w:rsid w:val="4535200B"/>
    <w:rsid w:val="45364818"/>
    <w:rsid w:val="45371629"/>
    <w:rsid w:val="45371B31"/>
    <w:rsid w:val="453746A5"/>
    <w:rsid w:val="45395252"/>
    <w:rsid w:val="4539610B"/>
    <w:rsid w:val="453A777A"/>
    <w:rsid w:val="453B41FD"/>
    <w:rsid w:val="453B469F"/>
    <w:rsid w:val="453B4C0A"/>
    <w:rsid w:val="453B6A4C"/>
    <w:rsid w:val="453C79D1"/>
    <w:rsid w:val="453E471D"/>
    <w:rsid w:val="453E4748"/>
    <w:rsid w:val="453F4A7E"/>
    <w:rsid w:val="453F7C88"/>
    <w:rsid w:val="45404B92"/>
    <w:rsid w:val="45413018"/>
    <w:rsid w:val="454217BA"/>
    <w:rsid w:val="45437096"/>
    <w:rsid w:val="454467CD"/>
    <w:rsid w:val="4545766C"/>
    <w:rsid w:val="45463197"/>
    <w:rsid w:val="454835AE"/>
    <w:rsid w:val="454B1A17"/>
    <w:rsid w:val="454B2513"/>
    <w:rsid w:val="454B2EC3"/>
    <w:rsid w:val="454B7CF4"/>
    <w:rsid w:val="454C211A"/>
    <w:rsid w:val="454D3796"/>
    <w:rsid w:val="454D3811"/>
    <w:rsid w:val="454D5FC7"/>
    <w:rsid w:val="454E2C24"/>
    <w:rsid w:val="454F3B29"/>
    <w:rsid w:val="454F452C"/>
    <w:rsid w:val="455065E1"/>
    <w:rsid w:val="45535C78"/>
    <w:rsid w:val="45561FBC"/>
    <w:rsid w:val="45580DF2"/>
    <w:rsid w:val="4559194E"/>
    <w:rsid w:val="455944B0"/>
    <w:rsid w:val="455A6169"/>
    <w:rsid w:val="455C1557"/>
    <w:rsid w:val="455C6865"/>
    <w:rsid w:val="455F2060"/>
    <w:rsid w:val="456316DE"/>
    <w:rsid w:val="456318BD"/>
    <w:rsid w:val="4563424B"/>
    <w:rsid w:val="45634912"/>
    <w:rsid w:val="456429D5"/>
    <w:rsid w:val="45643C54"/>
    <w:rsid w:val="45643D48"/>
    <w:rsid w:val="45647ACD"/>
    <w:rsid w:val="45652CBE"/>
    <w:rsid w:val="456579C0"/>
    <w:rsid w:val="45670B36"/>
    <w:rsid w:val="456868B8"/>
    <w:rsid w:val="456A0391"/>
    <w:rsid w:val="456A6DCC"/>
    <w:rsid w:val="456B717B"/>
    <w:rsid w:val="456C657D"/>
    <w:rsid w:val="456C7041"/>
    <w:rsid w:val="456D6E01"/>
    <w:rsid w:val="456F2500"/>
    <w:rsid w:val="45716628"/>
    <w:rsid w:val="457253FD"/>
    <w:rsid w:val="45743434"/>
    <w:rsid w:val="457454EE"/>
    <w:rsid w:val="45747AA5"/>
    <w:rsid w:val="4576727E"/>
    <w:rsid w:val="45772281"/>
    <w:rsid w:val="457731B6"/>
    <w:rsid w:val="45783626"/>
    <w:rsid w:val="45785196"/>
    <w:rsid w:val="45787799"/>
    <w:rsid w:val="4578798F"/>
    <w:rsid w:val="4582105C"/>
    <w:rsid w:val="45833E1F"/>
    <w:rsid w:val="4585104A"/>
    <w:rsid w:val="458A2EEF"/>
    <w:rsid w:val="458B6B8E"/>
    <w:rsid w:val="458C264C"/>
    <w:rsid w:val="458C51E9"/>
    <w:rsid w:val="458D302A"/>
    <w:rsid w:val="458D3059"/>
    <w:rsid w:val="458E7F87"/>
    <w:rsid w:val="45903E4A"/>
    <w:rsid w:val="45912A81"/>
    <w:rsid w:val="45920DAB"/>
    <w:rsid w:val="4593491B"/>
    <w:rsid w:val="4593521A"/>
    <w:rsid w:val="45941013"/>
    <w:rsid w:val="4594139B"/>
    <w:rsid w:val="45953D43"/>
    <w:rsid w:val="459616F7"/>
    <w:rsid w:val="45962139"/>
    <w:rsid w:val="45964EBF"/>
    <w:rsid w:val="459712BD"/>
    <w:rsid w:val="459A1F72"/>
    <w:rsid w:val="459A41D7"/>
    <w:rsid w:val="459C01FF"/>
    <w:rsid w:val="459C1746"/>
    <w:rsid w:val="459E6E28"/>
    <w:rsid w:val="45A26A21"/>
    <w:rsid w:val="45A27BD2"/>
    <w:rsid w:val="45A319FA"/>
    <w:rsid w:val="45A45451"/>
    <w:rsid w:val="45A46F9E"/>
    <w:rsid w:val="45A55E99"/>
    <w:rsid w:val="45A61EEC"/>
    <w:rsid w:val="45A6705B"/>
    <w:rsid w:val="45A92BC0"/>
    <w:rsid w:val="45AA61EE"/>
    <w:rsid w:val="45AC3C14"/>
    <w:rsid w:val="45AC4018"/>
    <w:rsid w:val="45AE3674"/>
    <w:rsid w:val="45AF3D62"/>
    <w:rsid w:val="45AF4DCC"/>
    <w:rsid w:val="45B14998"/>
    <w:rsid w:val="45B22172"/>
    <w:rsid w:val="45B233B2"/>
    <w:rsid w:val="45B305AA"/>
    <w:rsid w:val="45B37901"/>
    <w:rsid w:val="45B37CA7"/>
    <w:rsid w:val="45B432BD"/>
    <w:rsid w:val="45B61E9C"/>
    <w:rsid w:val="45B73BFE"/>
    <w:rsid w:val="45BB1058"/>
    <w:rsid w:val="45BB7D83"/>
    <w:rsid w:val="45BC39B2"/>
    <w:rsid w:val="45BC5DA6"/>
    <w:rsid w:val="45BD56DC"/>
    <w:rsid w:val="45BE27B6"/>
    <w:rsid w:val="45C17553"/>
    <w:rsid w:val="45C30D80"/>
    <w:rsid w:val="45C360F2"/>
    <w:rsid w:val="45C42102"/>
    <w:rsid w:val="45C63420"/>
    <w:rsid w:val="45C759C2"/>
    <w:rsid w:val="45C75ECE"/>
    <w:rsid w:val="45C75EFD"/>
    <w:rsid w:val="45C81267"/>
    <w:rsid w:val="45C84900"/>
    <w:rsid w:val="45C85A40"/>
    <w:rsid w:val="45CA1EA2"/>
    <w:rsid w:val="45CA5B8F"/>
    <w:rsid w:val="45CB058E"/>
    <w:rsid w:val="45CC2CE2"/>
    <w:rsid w:val="45CD2F37"/>
    <w:rsid w:val="45CF4A4F"/>
    <w:rsid w:val="45D04602"/>
    <w:rsid w:val="45D04EA5"/>
    <w:rsid w:val="45D12E26"/>
    <w:rsid w:val="45D13B08"/>
    <w:rsid w:val="45D331C6"/>
    <w:rsid w:val="45D50F19"/>
    <w:rsid w:val="45D56885"/>
    <w:rsid w:val="45D6509C"/>
    <w:rsid w:val="45D71CF5"/>
    <w:rsid w:val="45D84FE0"/>
    <w:rsid w:val="45DA05F8"/>
    <w:rsid w:val="45DA36FD"/>
    <w:rsid w:val="45DA390C"/>
    <w:rsid w:val="45DB0EA1"/>
    <w:rsid w:val="45DB1BC8"/>
    <w:rsid w:val="45DB6D9D"/>
    <w:rsid w:val="45DF533B"/>
    <w:rsid w:val="45E05143"/>
    <w:rsid w:val="45E22C77"/>
    <w:rsid w:val="45E27E4B"/>
    <w:rsid w:val="45E335E6"/>
    <w:rsid w:val="45E4333B"/>
    <w:rsid w:val="45E70F04"/>
    <w:rsid w:val="45E80465"/>
    <w:rsid w:val="45E85AEB"/>
    <w:rsid w:val="45E975E6"/>
    <w:rsid w:val="45EA29E8"/>
    <w:rsid w:val="45EB5C1E"/>
    <w:rsid w:val="45ED4237"/>
    <w:rsid w:val="45EE3DC2"/>
    <w:rsid w:val="45F151E4"/>
    <w:rsid w:val="45F24337"/>
    <w:rsid w:val="45F274B4"/>
    <w:rsid w:val="45F43056"/>
    <w:rsid w:val="45F54D6D"/>
    <w:rsid w:val="45F80BCA"/>
    <w:rsid w:val="45F96937"/>
    <w:rsid w:val="45FB03B0"/>
    <w:rsid w:val="45FB3578"/>
    <w:rsid w:val="45FE18C9"/>
    <w:rsid w:val="460011FE"/>
    <w:rsid w:val="4600417C"/>
    <w:rsid w:val="46022C3B"/>
    <w:rsid w:val="4602502F"/>
    <w:rsid w:val="46035215"/>
    <w:rsid w:val="460412CA"/>
    <w:rsid w:val="46075A90"/>
    <w:rsid w:val="46080F83"/>
    <w:rsid w:val="46087E5D"/>
    <w:rsid w:val="46094747"/>
    <w:rsid w:val="460C5174"/>
    <w:rsid w:val="460E7183"/>
    <w:rsid w:val="460F205F"/>
    <w:rsid w:val="461002B0"/>
    <w:rsid w:val="4610342B"/>
    <w:rsid w:val="46114105"/>
    <w:rsid w:val="46114231"/>
    <w:rsid w:val="46115AE1"/>
    <w:rsid w:val="4612081E"/>
    <w:rsid w:val="461215F3"/>
    <w:rsid w:val="4612216A"/>
    <w:rsid w:val="4614114A"/>
    <w:rsid w:val="46152129"/>
    <w:rsid w:val="46164D4C"/>
    <w:rsid w:val="461863AB"/>
    <w:rsid w:val="46193A1E"/>
    <w:rsid w:val="461A63C6"/>
    <w:rsid w:val="461C0FF8"/>
    <w:rsid w:val="461D09EC"/>
    <w:rsid w:val="461D1817"/>
    <w:rsid w:val="461D48DF"/>
    <w:rsid w:val="461D6612"/>
    <w:rsid w:val="46205FE2"/>
    <w:rsid w:val="46206520"/>
    <w:rsid w:val="4620745B"/>
    <w:rsid w:val="46215C15"/>
    <w:rsid w:val="4624283E"/>
    <w:rsid w:val="46264411"/>
    <w:rsid w:val="46266A66"/>
    <w:rsid w:val="46267FBD"/>
    <w:rsid w:val="46282D98"/>
    <w:rsid w:val="46283398"/>
    <w:rsid w:val="46292346"/>
    <w:rsid w:val="46294A6F"/>
    <w:rsid w:val="462C071E"/>
    <w:rsid w:val="462C560E"/>
    <w:rsid w:val="462F137E"/>
    <w:rsid w:val="46301035"/>
    <w:rsid w:val="46314F2A"/>
    <w:rsid w:val="463204A1"/>
    <w:rsid w:val="46334C7C"/>
    <w:rsid w:val="46337B4F"/>
    <w:rsid w:val="4634063F"/>
    <w:rsid w:val="4634256D"/>
    <w:rsid w:val="46345855"/>
    <w:rsid w:val="4635487B"/>
    <w:rsid w:val="463640D2"/>
    <w:rsid w:val="46380F0C"/>
    <w:rsid w:val="463C071C"/>
    <w:rsid w:val="463C273B"/>
    <w:rsid w:val="463D5B2C"/>
    <w:rsid w:val="463D6EED"/>
    <w:rsid w:val="463E0CC1"/>
    <w:rsid w:val="463F6701"/>
    <w:rsid w:val="463F7756"/>
    <w:rsid w:val="464014CC"/>
    <w:rsid w:val="46402788"/>
    <w:rsid w:val="464576E6"/>
    <w:rsid w:val="464865F4"/>
    <w:rsid w:val="46486ABE"/>
    <w:rsid w:val="46487180"/>
    <w:rsid w:val="464972D0"/>
    <w:rsid w:val="464A0C91"/>
    <w:rsid w:val="464B0722"/>
    <w:rsid w:val="464C25CF"/>
    <w:rsid w:val="464C68CA"/>
    <w:rsid w:val="464D5E50"/>
    <w:rsid w:val="464E17B4"/>
    <w:rsid w:val="46513970"/>
    <w:rsid w:val="465171CE"/>
    <w:rsid w:val="46535F98"/>
    <w:rsid w:val="46542CD0"/>
    <w:rsid w:val="46553DF0"/>
    <w:rsid w:val="465550D1"/>
    <w:rsid w:val="46567449"/>
    <w:rsid w:val="465704F1"/>
    <w:rsid w:val="4657538E"/>
    <w:rsid w:val="46582462"/>
    <w:rsid w:val="46590B7B"/>
    <w:rsid w:val="465951BD"/>
    <w:rsid w:val="465B1190"/>
    <w:rsid w:val="465E6C0F"/>
    <w:rsid w:val="465F41DA"/>
    <w:rsid w:val="466128B8"/>
    <w:rsid w:val="46622C89"/>
    <w:rsid w:val="466316E8"/>
    <w:rsid w:val="46631CBA"/>
    <w:rsid w:val="46636409"/>
    <w:rsid w:val="46644B03"/>
    <w:rsid w:val="46650CF9"/>
    <w:rsid w:val="46657BC0"/>
    <w:rsid w:val="466816DA"/>
    <w:rsid w:val="46686916"/>
    <w:rsid w:val="46695062"/>
    <w:rsid w:val="46695F17"/>
    <w:rsid w:val="46697C47"/>
    <w:rsid w:val="466A275A"/>
    <w:rsid w:val="466A4EC6"/>
    <w:rsid w:val="466A734E"/>
    <w:rsid w:val="466C4301"/>
    <w:rsid w:val="466D1DBF"/>
    <w:rsid w:val="466D5889"/>
    <w:rsid w:val="467046B5"/>
    <w:rsid w:val="467079B0"/>
    <w:rsid w:val="46712493"/>
    <w:rsid w:val="46713C15"/>
    <w:rsid w:val="4674024D"/>
    <w:rsid w:val="4675546D"/>
    <w:rsid w:val="46760371"/>
    <w:rsid w:val="4676544D"/>
    <w:rsid w:val="4679117E"/>
    <w:rsid w:val="46792030"/>
    <w:rsid w:val="46794F8F"/>
    <w:rsid w:val="467E7B0C"/>
    <w:rsid w:val="468019C5"/>
    <w:rsid w:val="46807A63"/>
    <w:rsid w:val="46823578"/>
    <w:rsid w:val="46834770"/>
    <w:rsid w:val="46847E17"/>
    <w:rsid w:val="468572EA"/>
    <w:rsid w:val="46872425"/>
    <w:rsid w:val="46880EDF"/>
    <w:rsid w:val="468A04CE"/>
    <w:rsid w:val="468A0BCA"/>
    <w:rsid w:val="468A5BBC"/>
    <w:rsid w:val="468B7844"/>
    <w:rsid w:val="468C0D80"/>
    <w:rsid w:val="4690459E"/>
    <w:rsid w:val="46922581"/>
    <w:rsid w:val="46931801"/>
    <w:rsid w:val="46963F83"/>
    <w:rsid w:val="46974D10"/>
    <w:rsid w:val="46976BC6"/>
    <w:rsid w:val="46986A0F"/>
    <w:rsid w:val="469C2498"/>
    <w:rsid w:val="469C5C6F"/>
    <w:rsid w:val="469C793C"/>
    <w:rsid w:val="469C7B25"/>
    <w:rsid w:val="469E0725"/>
    <w:rsid w:val="469F09C8"/>
    <w:rsid w:val="469F5191"/>
    <w:rsid w:val="46A038E3"/>
    <w:rsid w:val="46A26460"/>
    <w:rsid w:val="46A40A79"/>
    <w:rsid w:val="46A40E60"/>
    <w:rsid w:val="46A63010"/>
    <w:rsid w:val="46AA58BE"/>
    <w:rsid w:val="46AA65FD"/>
    <w:rsid w:val="46AA770F"/>
    <w:rsid w:val="46AA7B9C"/>
    <w:rsid w:val="46AC4A99"/>
    <w:rsid w:val="46AD0401"/>
    <w:rsid w:val="46AD3CD5"/>
    <w:rsid w:val="46AE2E62"/>
    <w:rsid w:val="46B16482"/>
    <w:rsid w:val="46B25CAD"/>
    <w:rsid w:val="46B26C77"/>
    <w:rsid w:val="46B37ED5"/>
    <w:rsid w:val="46B40DE2"/>
    <w:rsid w:val="46B432E1"/>
    <w:rsid w:val="46B43A97"/>
    <w:rsid w:val="46B54A0B"/>
    <w:rsid w:val="46B55169"/>
    <w:rsid w:val="46B570CC"/>
    <w:rsid w:val="46B81309"/>
    <w:rsid w:val="46BA0811"/>
    <w:rsid w:val="46BB66CE"/>
    <w:rsid w:val="46BC5100"/>
    <w:rsid w:val="46BD5245"/>
    <w:rsid w:val="46BD73EC"/>
    <w:rsid w:val="46C14289"/>
    <w:rsid w:val="46C21D61"/>
    <w:rsid w:val="46C479A6"/>
    <w:rsid w:val="46C722B1"/>
    <w:rsid w:val="46C72536"/>
    <w:rsid w:val="46C875FC"/>
    <w:rsid w:val="46CB4DCA"/>
    <w:rsid w:val="46CE3552"/>
    <w:rsid w:val="46D00345"/>
    <w:rsid w:val="46D143AA"/>
    <w:rsid w:val="46D2444D"/>
    <w:rsid w:val="46D46C97"/>
    <w:rsid w:val="46D552CB"/>
    <w:rsid w:val="46D602F9"/>
    <w:rsid w:val="46D6344B"/>
    <w:rsid w:val="46D7410D"/>
    <w:rsid w:val="46D938BD"/>
    <w:rsid w:val="46DA65E1"/>
    <w:rsid w:val="46DB1DEB"/>
    <w:rsid w:val="46DB528E"/>
    <w:rsid w:val="46DD0A06"/>
    <w:rsid w:val="46DD1CA2"/>
    <w:rsid w:val="46DE656D"/>
    <w:rsid w:val="46DF14FE"/>
    <w:rsid w:val="46DF23B2"/>
    <w:rsid w:val="46E05210"/>
    <w:rsid w:val="46E07C85"/>
    <w:rsid w:val="46E176C1"/>
    <w:rsid w:val="46E23DBA"/>
    <w:rsid w:val="46E37E90"/>
    <w:rsid w:val="46E405D9"/>
    <w:rsid w:val="46E4794B"/>
    <w:rsid w:val="46E61016"/>
    <w:rsid w:val="46E83D2F"/>
    <w:rsid w:val="46E921A1"/>
    <w:rsid w:val="46E95B6A"/>
    <w:rsid w:val="46EA7586"/>
    <w:rsid w:val="46EB58E1"/>
    <w:rsid w:val="46EB6078"/>
    <w:rsid w:val="46EB77C0"/>
    <w:rsid w:val="46ED23FF"/>
    <w:rsid w:val="46ED287D"/>
    <w:rsid w:val="46EE6EE3"/>
    <w:rsid w:val="46EF660D"/>
    <w:rsid w:val="46F52B5F"/>
    <w:rsid w:val="46F6139A"/>
    <w:rsid w:val="46F90E8A"/>
    <w:rsid w:val="46F954A4"/>
    <w:rsid w:val="46FE095D"/>
    <w:rsid w:val="46FE5E99"/>
    <w:rsid w:val="46FF2199"/>
    <w:rsid w:val="47004B0A"/>
    <w:rsid w:val="47011472"/>
    <w:rsid w:val="4701464A"/>
    <w:rsid w:val="470241FA"/>
    <w:rsid w:val="470253A8"/>
    <w:rsid w:val="47035EBA"/>
    <w:rsid w:val="470379E0"/>
    <w:rsid w:val="47046E21"/>
    <w:rsid w:val="4705483F"/>
    <w:rsid w:val="47070645"/>
    <w:rsid w:val="47080128"/>
    <w:rsid w:val="4708293D"/>
    <w:rsid w:val="47084A02"/>
    <w:rsid w:val="47095E1D"/>
    <w:rsid w:val="470B48B9"/>
    <w:rsid w:val="470C0639"/>
    <w:rsid w:val="470C4A53"/>
    <w:rsid w:val="470C5901"/>
    <w:rsid w:val="470C6FAA"/>
    <w:rsid w:val="470D2738"/>
    <w:rsid w:val="470D357A"/>
    <w:rsid w:val="4710525C"/>
    <w:rsid w:val="47105C80"/>
    <w:rsid w:val="471065E6"/>
    <w:rsid w:val="47106A61"/>
    <w:rsid w:val="471524B7"/>
    <w:rsid w:val="47161859"/>
    <w:rsid w:val="471A4761"/>
    <w:rsid w:val="471B6B7A"/>
    <w:rsid w:val="471C011E"/>
    <w:rsid w:val="471D2D62"/>
    <w:rsid w:val="471E38FD"/>
    <w:rsid w:val="47221667"/>
    <w:rsid w:val="4722378C"/>
    <w:rsid w:val="47223AC5"/>
    <w:rsid w:val="47252C64"/>
    <w:rsid w:val="47284A83"/>
    <w:rsid w:val="472850E6"/>
    <w:rsid w:val="472A48A5"/>
    <w:rsid w:val="472B5119"/>
    <w:rsid w:val="472D4546"/>
    <w:rsid w:val="473023F0"/>
    <w:rsid w:val="47302AB3"/>
    <w:rsid w:val="47344B59"/>
    <w:rsid w:val="47362653"/>
    <w:rsid w:val="473824C8"/>
    <w:rsid w:val="47384DB1"/>
    <w:rsid w:val="47392E36"/>
    <w:rsid w:val="4739373D"/>
    <w:rsid w:val="473A1028"/>
    <w:rsid w:val="473A219A"/>
    <w:rsid w:val="473B2A34"/>
    <w:rsid w:val="473B74D5"/>
    <w:rsid w:val="473E6BB7"/>
    <w:rsid w:val="473F1B0C"/>
    <w:rsid w:val="473F48F3"/>
    <w:rsid w:val="473F57CD"/>
    <w:rsid w:val="474002F7"/>
    <w:rsid w:val="47411D6B"/>
    <w:rsid w:val="47431F24"/>
    <w:rsid w:val="47441E2D"/>
    <w:rsid w:val="474479E3"/>
    <w:rsid w:val="47451E15"/>
    <w:rsid w:val="47461466"/>
    <w:rsid w:val="474645E6"/>
    <w:rsid w:val="47473E37"/>
    <w:rsid w:val="47474E16"/>
    <w:rsid w:val="474C5639"/>
    <w:rsid w:val="474E38B3"/>
    <w:rsid w:val="4750384C"/>
    <w:rsid w:val="47516A5A"/>
    <w:rsid w:val="47543629"/>
    <w:rsid w:val="4755008A"/>
    <w:rsid w:val="47554A04"/>
    <w:rsid w:val="47561FB4"/>
    <w:rsid w:val="47567347"/>
    <w:rsid w:val="4757561D"/>
    <w:rsid w:val="475B1ABD"/>
    <w:rsid w:val="475C2C44"/>
    <w:rsid w:val="475C39EA"/>
    <w:rsid w:val="475C3F1C"/>
    <w:rsid w:val="475E3E74"/>
    <w:rsid w:val="475E7E0C"/>
    <w:rsid w:val="475F2872"/>
    <w:rsid w:val="475F532D"/>
    <w:rsid w:val="47611B41"/>
    <w:rsid w:val="47620726"/>
    <w:rsid w:val="47620783"/>
    <w:rsid w:val="47646FE7"/>
    <w:rsid w:val="47647881"/>
    <w:rsid w:val="476558C3"/>
    <w:rsid w:val="4766063D"/>
    <w:rsid w:val="47666960"/>
    <w:rsid w:val="4767028A"/>
    <w:rsid w:val="47676356"/>
    <w:rsid w:val="47685B1E"/>
    <w:rsid w:val="47691999"/>
    <w:rsid w:val="476936CC"/>
    <w:rsid w:val="47697833"/>
    <w:rsid w:val="476A6E1F"/>
    <w:rsid w:val="476B001C"/>
    <w:rsid w:val="476B652F"/>
    <w:rsid w:val="476D38DB"/>
    <w:rsid w:val="47702F4D"/>
    <w:rsid w:val="47734847"/>
    <w:rsid w:val="47763237"/>
    <w:rsid w:val="47766E67"/>
    <w:rsid w:val="47785800"/>
    <w:rsid w:val="47786B86"/>
    <w:rsid w:val="47792E1E"/>
    <w:rsid w:val="4779309F"/>
    <w:rsid w:val="47797A83"/>
    <w:rsid w:val="477A004F"/>
    <w:rsid w:val="477A7C82"/>
    <w:rsid w:val="477A7CE0"/>
    <w:rsid w:val="477E1FF8"/>
    <w:rsid w:val="478073D0"/>
    <w:rsid w:val="478124C2"/>
    <w:rsid w:val="4782648C"/>
    <w:rsid w:val="4783735D"/>
    <w:rsid w:val="47843BB8"/>
    <w:rsid w:val="478453F9"/>
    <w:rsid w:val="47851F52"/>
    <w:rsid w:val="478627BC"/>
    <w:rsid w:val="47870D36"/>
    <w:rsid w:val="478719CE"/>
    <w:rsid w:val="478767FF"/>
    <w:rsid w:val="478D0E14"/>
    <w:rsid w:val="478E323A"/>
    <w:rsid w:val="478E4074"/>
    <w:rsid w:val="47914E92"/>
    <w:rsid w:val="47924237"/>
    <w:rsid w:val="479315D6"/>
    <w:rsid w:val="47952DA4"/>
    <w:rsid w:val="47955DD9"/>
    <w:rsid w:val="47962D0E"/>
    <w:rsid w:val="47987E01"/>
    <w:rsid w:val="479B6321"/>
    <w:rsid w:val="479C133A"/>
    <w:rsid w:val="479D34C7"/>
    <w:rsid w:val="479F7ACD"/>
    <w:rsid w:val="47A133D9"/>
    <w:rsid w:val="47A14469"/>
    <w:rsid w:val="47A255BE"/>
    <w:rsid w:val="47A26CAB"/>
    <w:rsid w:val="47A32045"/>
    <w:rsid w:val="47A5726F"/>
    <w:rsid w:val="47A661CA"/>
    <w:rsid w:val="47A729B5"/>
    <w:rsid w:val="47A83B36"/>
    <w:rsid w:val="47AA681B"/>
    <w:rsid w:val="47AC6F31"/>
    <w:rsid w:val="47AD6A84"/>
    <w:rsid w:val="47AF12B5"/>
    <w:rsid w:val="47AF27F4"/>
    <w:rsid w:val="47AF61B5"/>
    <w:rsid w:val="47B22AA3"/>
    <w:rsid w:val="47B32481"/>
    <w:rsid w:val="47B34480"/>
    <w:rsid w:val="47B50E0C"/>
    <w:rsid w:val="47B60807"/>
    <w:rsid w:val="47B65010"/>
    <w:rsid w:val="47B65EED"/>
    <w:rsid w:val="47B75D97"/>
    <w:rsid w:val="47B838DA"/>
    <w:rsid w:val="47B870C8"/>
    <w:rsid w:val="47B93A64"/>
    <w:rsid w:val="47B962E7"/>
    <w:rsid w:val="47BA6DB0"/>
    <w:rsid w:val="47BB2AFD"/>
    <w:rsid w:val="47BB4765"/>
    <w:rsid w:val="47BC7B50"/>
    <w:rsid w:val="47BD0EE2"/>
    <w:rsid w:val="47BD18A5"/>
    <w:rsid w:val="47BE5C1B"/>
    <w:rsid w:val="47BF098A"/>
    <w:rsid w:val="47BF5769"/>
    <w:rsid w:val="47C04A4E"/>
    <w:rsid w:val="47C06147"/>
    <w:rsid w:val="47C11036"/>
    <w:rsid w:val="47C3448E"/>
    <w:rsid w:val="47C47BF8"/>
    <w:rsid w:val="47C53AAD"/>
    <w:rsid w:val="47C5492F"/>
    <w:rsid w:val="47C67876"/>
    <w:rsid w:val="47CA4DD9"/>
    <w:rsid w:val="47CB00F6"/>
    <w:rsid w:val="47CB0F9D"/>
    <w:rsid w:val="47CD5A71"/>
    <w:rsid w:val="47CE7903"/>
    <w:rsid w:val="47CF60FE"/>
    <w:rsid w:val="47D135FC"/>
    <w:rsid w:val="47D2655A"/>
    <w:rsid w:val="47D37724"/>
    <w:rsid w:val="47D42B80"/>
    <w:rsid w:val="47D502F0"/>
    <w:rsid w:val="47D5183B"/>
    <w:rsid w:val="47D528AA"/>
    <w:rsid w:val="47D60EE1"/>
    <w:rsid w:val="47D615E9"/>
    <w:rsid w:val="47D716E6"/>
    <w:rsid w:val="47D73E89"/>
    <w:rsid w:val="47D859BD"/>
    <w:rsid w:val="47DB76EF"/>
    <w:rsid w:val="47DC0C3B"/>
    <w:rsid w:val="47DD79A7"/>
    <w:rsid w:val="47DF1779"/>
    <w:rsid w:val="47DF7D59"/>
    <w:rsid w:val="47E0043C"/>
    <w:rsid w:val="47E43988"/>
    <w:rsid w:val="47E5561A"/>
    <w:rsid w:val="47E73189"/>
    <w:rsid w:val="47E769D1"/>
    <w:rsid w:val="47E94A45"/>
    <w:rsid w:val="47EA7016"/>
    <w:rsid w:val="47ED7491"/>
    <w:rsid w:val="47EE6E2A"/>
    <w:rsid w:val="47EF13E9"/>
    <w:rsid w:val="47F0727E"/>
    <w:rsid w:val="47F13E81"/>
    <w:rsid w:val="47F27AB0"/>
    <w:rsid w:val="47F720D1"/>
    <w:rsid w:val="47F7620E"/>
    <w:rsid w:val="47F82753"/>
    <w:rsid w:val="47F95C0C"/>
    <w:rsid w:val="47FA4A5D"/>
    <w:rsid w:val="47FA553D"/>
    <w:rsid w:val="47FB26FA"/>
    <w:rsid w:val="47FC2129"/>
    <w:rsid w:val="47FD39EE"/>
    <w:rsid w:val="47FD6C07"/>
    <w:rsid w:val="47FE3EC1"/>
    <w:rsid w:val="47FF1C53"/>
    <w:rsid w:val="47FF2D2E"/>
    <w:rsid w:val="47FF3C4A"/>
    <w:rsid w:val="47FF70CD"/>
    <w:rsid w:val="48020418"/>
    <w:rsid w:val="48020B66"/>
    <w:rsid w:val="48024D98"/>
    <w:rsid w:val="48046B5C"/>
    <w:rsid w:val="48052946"/>
    <w:rsid w:val="48070405"/>
    <w:rsid w:val="480868D5"/>
    <w:rsid w:val="480937D0"/>
    <w:rsid w:val="48096212"/>
    <w:rsid w:val="48097727"/>
    <w:rsid w:val="480A488C"/>
    <w:rsid w:val="480B7569"/>
    <w:rsid w:val="480F284F"/>
    <w:rsid w:val="48101736"/>
    <w:rsid w:val="48112C33"/>
    <w:rsid w:val="48122AC9"/>
    <w:rsid w:val="48127621"/>
    <w:rsid w:val="48134936"/>
    <w:rsid w:val="48144BCF"/>
    <w:rsid w:val="48163605"/>
    <w:rsid w:val="48166341"/>
    <w:rsid w:val="481719F6"/>
    <w:rsid w:val="48172D5B"/>
    <w:rsid w:val="48175C0A"/>
    <w:rsid w:val="48185AB6"/>
    <w:rsid w:val="481926F7"/>
    <w:rsid w:val="48194A48"/>
    <w:rsid w:val="481958BA"/>
    <w:rsid w:val="481A30FF"/>
    <w:rsid w:val="481B0EE3"/>
    <w:rsid w:val="481B1A3D"/>
    <w:rsid w:val="481B2FDB"/>
    <w:rsid w:val="481F0BA1"/>
    <w:rsid w:val="481F0D69"/>
    <w:rsid w:val="481F35FC"/>
    <w:rsid w:val="482163FD"/>
    <w:rsid w:val="48225BC5"/>
    <w:rsid w:val="48245A54"/>
    <w:rsid w:val="48260A42"/>
    <w:rsid w:val="48297972"/>
    <w:rsid w:val="482A4757"/>
    <w:rsid w:val="482A58FF"/>
    <w:rsid w:val="482B29F6"/>
    <w:rsid w:val="482C180D"/>
    <w:rsid w:val="482E2F95"/>
    <w:rsid w:val="482E5369"/>
    <w:rsid w:val="482E6FBA"/>
    <w:rsid w:val="48301330"/>
    <w:rsid w:val="48303C83"/>
    <w:rsid w:val="48321F5E"/>
    <w:rsid w:val="48322053"/>
    <w:rsid w:val="48325243"/>
    <w:rsid w:val="48330B4B"/>
    <w:rsid w:val="48350B99"/>
    <w:rsid w:val="4835221C"/>
    <w:rsid w:val="48363481"/>
    <w:rsid w:val="483B4071"/>
    <w:rsid w:val="483B6ADD"/>
    <w:rsid w:val="483B6FC3"/>
    <w:rsid w:val="483C3B78"/>
    <w:rsid w:val="483C52AF"/>
    <w:rsid w:val="483E3A31"/>
    <w:rsid w:val="483F307E"/>
    <w:rsid w:val="483F7A0E"/>
    <w:rsid w:val="48415197"/>
    <w:rsid w:val="48420A82"/>
    <w:rsid w:val="484307CE"/>
    <w:rsid w:val="48441875"/>
    <w:rsid w:val="48457CB3"/>
    <w:rsid w:val="48472BAF"/>
    <w:rsid w:val="48477947"/>
    <w:rsid w:val="48482E5F"/>
    <w:rsid w:val="48482F2F"/>
    <w:rsid w:val="48487B93"/>
    <w:rsid w:val="48487F93"/>
    <w:rsid w:val="484A3A34"/>
    <w:rsid w:val="484B6749"/>
    <w:rsid w:val="484D4A98"/>
    <w:rsid w:val="484E4AC0"/>
    <w:rsid w:val="484F0BE2"/>
    <w:rsid w:val="484F74AA"/>
    <w:rsid w:val="48533EDE"/>
    <w:rsid w:val="48540C9E"/>
    <w:rsid w:val="48550E79"/>
    <w:rsid w:val="48555B41"/>
    <w:rsid w:val="485669E2"/>
    <w:rsid w:val="4857264A"/>
    <w:rsid w:val="48574628"/>
    <w:rsid w:val="485827D8"/>
    <w:rsid w:val="48586020"/>
    <w:rsid w:val="48586AFA"/>
    <w:rsid w:val="485A6D0E"/>
    <w:rsid w:val="485B59C2"/>
    <w:rsid w:val="485B7DE9"/>
    <w:rsid w:val="485E3545"/>
    <w:rsid w:val="485E7B4F"/>
    <w:rsid w:val="486001CC"/>
    <w:rsid w:val="48601369"/>
    <w:rsid w:val="48607406"/>
    <w:rsid w:val="4861398C"/>
    <w:rsid w:val="48626236"/>
    <w:rsid w:val="48627800"/>
    <w:rsid w:val="4863397B"/>
    <w:rsid w:val="486566B9"/>
    <w:rsid w:val="48660D5A"/>
    <w:rsid w:val="486732C1"/>
    <w:rsid w:val="48673318"/>
    <w:rsid w:val="48685463"/>
    <w:rsid w:val="486B00A2"/>
    <w:rsid w:val="486B2E0E"/>
    <w:rsid w:val="486D5FAC"/>
    <w:rsid w:val="486E1CB4"/>
    <w:rsid w:val="486E1E8F"/>
    <w:rsid w:val="486F1EEF"/>
    <w:rsid w:val="48714B61"/>
    <w:rsid w:val="487212DB"/>
    <w:rsid w:val="48721C58"/>
    <w:rsid w:val="487237E8"/>
    <w:rsid w:val="48724B6D"/>
    <w:rsid w:val="487273DC"/>
    <w:rsid w:val="48744203"/>
    <w:rsid w:val="48746048"/>
    <w:rsid w:val="48750949"/>
    <w:rsid w:val="48753E7E"/>
    <w:rsid w:val="48755CE0"/>
    <w:rsid w:val="487575A7"/>
    <w:rsid w:val="4876415C"/>
    <w:rsid w:val="487B119C"/>
    <w:rsid w:val="487B1815"/>
    <w:rsid w:val="487F0FB0"/>
    <w:rsid w:val="487F1B4D"/>
    <w:rsid w:val="487F2727"/>
    <w:rsid w:val="488073BE"/>
    <w:rsid w:val="48810ECF"/>
    <w:rsid w:val="488121CF"/>
    <w:rsid w:val="48814E7D"/>
    <w:rsid w:val="48815A78"/>
    <w:rsid w:val="488304D8"/>
    <w:rsid w:val="4883319C"/>
    <w:rsid w:val="48836CD5"/>
    <w:rsid w:val="48850272"/>
    <w:rsid w:val="48850A65"/>
    <w:rsid w:val="4885568F"/>
    <w:rsid w:val="4886090D"/>
    <w:rsid w:val="48873FB3"/>
    <w:rsid w:val="48882559"/>
    <w:rsid w:val="48882874"/>
    <w:rsid w:val="48885371"/>
    <w:rsid w:val="488853C2"/>
    <w:rsid w:val="488C2DEE"/>
    <w:rsid w:val="488C3E10"/>
    <w:rsid w:val="488C474C"/>
    <w:rsid w:val="488D78EE"/>
    <w:rsid w:val="488F33AB"/>
    <w:rsid w:val="48916B8E"/>
    <w:rsid w:val="48920EDF"/>
    <w:rsid w:val="489269FA"/>
    <w:rsid w:val="48947A81"/>
    <w:rsid w:val="48950C9A"/>
    <w:rsid w:val="489579C9"/>
    <w:rsid w:val="4896372E"/>
    <w:rsid w:val="48964567"/>
    <w:rsid w:val="489772EB"/>
    <w:rsid w:val="48981B47"/>
    <w:rsid w:val="48986383"/>
    <w:rsid w:val="489A2CC5"/>
    <w:rsid w:val="489B29A4"/>
    <w:rsid w:val="489B78F7"/>
    <w:rsid w:val="489D73C5"/>
    <w:rsid w:val="489E752C"/>
    <w:rsid w:val="48A00AFC"/>
    <w:rsid w:val="48A0107E"/>
    <w:rsid w:val="48A077E4"/>
    <w:rsid w:val="48A16B44"/>
    <w:rsid w:val="48A43A8D"/>
    <w:rsid w:val="48A56A1E"/>
    <w:rsid w:val="48A73173"/>
    <w:rsid w:val="48A73D31"/>
    <w:rsid w:val="48A813B8"/>
    <w:rsid w:val="48A825A7"/>
    <w:rsid w:val="48AA6820"/>
    <w:rsid w:val="48AC6517"/>
    <w:rsid w:val="48AD4C9F"/>
    <w:rsid w:val="48AF0C41"/>
    <w:rsid w:val="48B04FF2"/>
    <w:rsid w:val="48B228C1"/>
    <w:rsid w:val="48B41A3D"/>
    <w:rsid w:val="48B573CD"/>
    <w:rsid w:val="48B64190"/>
    <w:rsid w:val="48B772FF"/>
    <w:rsid w:val="48B859C8"/>
    <w:rsid w:val="48B9010C"/>
    <w:rsid w:val="48B925F8"/>
    <w:rsid w:val="48B9380D"/>
    <w:rsid w:val="48BA66F4"/>
    <w:rsid w:val="48BC0F2C"/>
    <w:rsid w:val="48BC2368"/>
    <w:rsid w:val="48BC2B97"/>
    <w:rsid w:val="48BC37D8"/>
    <w:rsid w:val="48BD0C9B"/>
    <w:rsid w:val="48BD0DF8"/>
    <w:rsid w:val="48BE1E2B"/>
    <w:rsid w:val="48BF513D"/>
    <w:rsid w:val="48C06D9C"/>
    <w:rsid w:val="48C13C8D"/>
    <w:rsid w:val="48C35CCD"/>
    <w:rsid w:val="48C44A9D"/>
    <w:rsid w:val="48C52D2C"/>
    <w:rsid w:val="48CD53AD"/>
    <w:rsid w:val="48CE5467"/>
    <w:rsid w:val="48CE6CDA"/>
    <w:rsid w:val="48CF785C"/>
    <w:rsid w:val="48D06829"/>
    <w:rsid w:val="48D13B59"/>
    <w:rsid w:val="48D42CA8"/>
    <w:rsid w:val="48D63368"/>
    <w:rsid w:val="48D6460B"/>
    <w:rsid w:val="48D671C2"/>
    <w:rsid w:val="48D822B6"/>
    <w:rsid w:val="48DA2FF6"/>
    <w:rsid w:val="48DA74A6"/>
    <w:rsid w:val="48DC0F25"/>
    <w:rsid w:val="48DE00D5"/>
    <w:rsid w:val="48DF00E0"/>
    <w:rsid w:val="48DF63FC"/>
    <w:rsid w:val="48DF66C7"/>
    <w:rsid w:val="48E0177E"/>
    <w:rsid w:val="48E15667"/>
    <w:rsid w:val="48E209D5"/>
    <w:rsid w:val="48E27707"/>
    <w:rsid w:val="48E4009D"/>
    <w:rsid w:val="48E75F63"/>
    <w:rsid w:val="48E82495"/>
    <w:rsid w:val="48E8729B"/>
    <w:rsid w:val="48EA338E"/>
    <w:rsid w:val="48EE33C2"/>
    <w:rsid w:val="48F051EB"/>
    <w:rsid w:val="48F0679A"/>
    <w:rsid w:val="48F13A15"/>
    <w:rsid w:val="48F5670D"/>
    <w:rsid w:val="48F64A7B"/>
    <w:rsid w:val="48F66674"/>
    <w:rsid w:val="48F76753"/>
    <w:rsid w:val="48F90FAD"/>
    <w:rsid w:val="48FA189F"/>
    <w:rsid w:val="48FB2213"/>
    <w:rsid w:val="48FC7F60"/>
    <w:rsid w:val="48FE6C5A"/>
    <w:rsid w:val="48FF0FF7"/>
    <w:rsid w:val="48FF3604"/>
    <w:rsid w:val="48FF60B1"/>
    <w:rsid w:val="49000DE9"/>
    <w:rsid w:val="49001FA8"/>
    <w:rsid w:val="490164C7"/>
    <w:rsid w:val="49061762"/>
    <w:rsid w:val="49076D77"/>
    <w:rsid w:val="490919D6"/>
    <w:rsid w:val="490A105A"/>
    <w:rsid w:val="490B0736"/>
    <w:rsid w:val="490B1248"/>
    <w:rsid w:val="490B2182"/>
    <w:rsid w:val="490B374C"/>
    <w:rsid w:val="490C1A13"/>
    <w:rsid w:val="490E11A1"/>
    <w:rsid w:val="490E2827"/>
    <w:rsid w:val="490F4DFD"/>
    <w:rsid w:val="490F78B3"/>
    <w:rsid w:val="4911131D"/>
    <w:rsid w:val="49111E77"/>
    <w:rsid w:val="49123967"/>
    <w:rsid w:val="49127182"/>
    <w:rsid w:val="4917123E"/>
    <w:rsid w:val="491719C9"/>
    <w:rsid w:val="49181503"/>
    <w:rsid w:val="49181919"/>
    <w:rsid w:val="49194400"/>
    <w:rsid w:val="491A1C23"/>
    <w:rsid w:val="491C1CF9"/>
    <w:rsid w:val="491C5237"/>
    <w:rsid w:val="491D623A"/>
    <w:rsid w:val="491F2158"/>
    <w:rsid w:val="491F3481"/>
    <w:rsid w:val="491F3FBA"/>
    <w:rsid w:val="491F4871"/>
    <w:rsid w:val="49205B9B"/>
    <w:rsid w:val="4920637F"/>
    <w:rsid w:val="49207771"/>
    <w:rsid w:val="49215474"/>
    <w:rsid w:val="49222B7B"/>
    <w:rsid w:val="49223DC0"/>
    <w:rsid w:val="49235B15"/>
    <w:rsid w:val="49241A7D"/>
    <w:rsid w:val="492446A2"/>
    <w:rsid w:val="4927372F"/>
    <w:rsid w:val="49276F30"/>
    <w:rsid w:val="49284452"/>
    <w:rsid w:val="492C5334"/>
    <w:rsid w:val="492D1AF4"/>
    <w:rsid w:val="492D5819"/>
    <w:rsid w:val="492E0500"/>
    <w:rsid w:val="493113CD"/>
    <w:rsid w:val="49321F35"/>
    <w:rsid w:val="49331CB2"/>
    <w:rsid w:val="49332069"/>
    <w:rsid w:val="49373733"/>
    <w:rsid w:val="493814C9"/>
    <w:rsid w:val="49382550"/>
    <w:rsid w:val="4938329A"/>
    <w:rsid w:val="493A3E85"/>
    <w:rsid w:val="493B3864"/>
    <w:rsid w:val="493C3E54"/>
    <w:rsid w:val="49401536"/>
    <w:rsid w:val="4940241E"/>
    <w:rsid w:val="49406F09"/>
    <w:rsid w:val="494103C4"/>
    <w:rsid w:val="49435C91"/>
    <w:rsid w:val="494503EE"/>
    <w:rsid w:val="494524BA"/>
    <w:rsid w:val="494558E8"/>
    <w:rsid w:val="49461FD1"/>
    <w:rsid w:val="49465670"/>
    <w:rsid w:val="494717F8"/>
    <w:rsid w:val="4949671F"/>
    <w:rsid w:val="494A2B8E"/>
    <w:rsid w:val="494B763D"/>
    <w:rsid w:val="494C04A6"/>
    <w:rsid w:val="494D1B58"/>
    <w:rsid w:val="494F10CD"/>
    <w:rsid w:val="4950344C"/>
    <w:rsid w:val="4950647F"/>
    <w:rsid w:val="4952127E"/>
    <w:rsid w:val="495326FE"/>
    <w:rsid w:val="49533405"/>
    <w:rsid w:val="49540521"/>
    <w:rsid w:val="49542E56"/>
    <w:rsid w:val="495812E3"/>
    <w:rsid w:val="495860E5"/>
    <w:rsid w:val="495908DC"/>
    <w:rsid w:val="495A09BB"/>
    <w:rsid w:val="495A5650"/>
    <w:rsid w:val="495C0F90"/>
    <w:rsid w:val="495C4496"/>
    <w:rsid w:val="495D6684"/>
    <w:rsid w:val="495F2081"/>
    <w:rsid w:val="495F4FED"/>
    <w:rsid w:val="4960341F"/>
    <w:rsid w:val="496162B9"/>
    <w:rsid w:val="49620679"/>
    <w:rsid w:val="49660215"/>
    <w:rsid w:val="49665C99"/>
    <w:rsid w:val="49670235"/>
    <w:rsid w:val="49690458"/>
    <w:rsid w:val="496A36D4"/>
    <w:rsid w:val="496A6C70"/>
    <w:rsid w:val="496B447C"/>
    <w:rsid w:val="496C2581"/>
    <w:rsid w:val="496C5100"/>
    <w:rsid w:val="496D716D"/>
    <w:rsid w:val="49710DE3"/>
    <w:rsid w:val="49724221"/>
    <w:rsid w:val="49730D48"/>
    <w:rsid w:val="49743887"/>
    <w:rsid w:val="49753292"/>
    <w:rsid w:val="497954B2"/>
    <w:rsid w:val="49795767"/>
    <w:rsid w:val="497B0D00"/>
    <w:rsid w:val="497B67A0"/>
    <w:rsid w:val="497B7D24"/>
    <w:rsid w:val="497C0A1F"/>
    <w:rsid w:val="497D1786"/>
    <w:rsid w:val="49813B00"/>
    <w:rsid w:val="49840740"/>
    <w:rsid w:val="498445EB"/>
    <w:rsid w:val="49863344"/>
    <w:rsid w:val="498937EA"/>
    <w:rsid w:val="49894AD0"/>
    <w:rsid w:val="49894C80"/>
    <w:rsid w:val="498A66C2"/>
    <w:rsid w:val="498C09DF"/>
    <w:rsid w:val="498C3FE9"/>
    <w:rsid w:val="498C49E2"/>
    <w:rsid w:val="498D75A5"/>
    <w:rsid w:val="498F1ACF"/>
    <w:rsid w:val="499028FF"/>
    <w:rsid w:val="499265E5"/>
    <w:rsid w:val="499276EE"/>
    <w:rsid w:val="49937CB0"/>
    <w:rsid w:val="499440B3"/>
    <w:rsid w:val="49944C5E"/>
    <w:rsid w:val="499514E6"/>
    <w:rsid w:val="49955912"/>
    <w:rsid w:val="499569A7"/>
    <w:rsid w:val="499A2B38"/>
    <w:rsid w:val="499B483E"/>
    <w:rsid w:val="499B7F12"/>
    <w:rsid w:val="499D3506"/>
    <w:rsid w:val="499E0F24"/>
    <w:rsid w:val="499E67F4"/>
    <w:rsid w:val="49A12C05"/>
    <w:rsid w:val="49A3779D"/>
    <w:rsid w:val="49A41682"/>
    <w:rsid w:val="49A47780"/>
    <w:rsid w:val="49A819F4"/>
    <w:rsid w:val="49A861E2"/>
    <w:rsid w:val="49AA48FE"/>
    <w:rsid w:val="49AD6688"/>
    <w:rsid w:val="49AE1CD2"/>
    <w:rsid w:val="49AF229F"/>
    <w:rsid w:val="49B025C6"/>
    <w:rsid w:val="49B02A4D"/>
    <w:rsid w:val="49B232E9"/>
    <w:rsid w:val="49B432FA"/>
    <w:rsid w:val="49B653D4"/>
    <w:rsid w:val="49B67C03"/>
    <w:rsid w:val="49B801FE"/>
    <w:rsid w:val="49BB1B57"/>
    <w:rsid w:val="49BD46FC"/>
    <w:rsid w:val="49BD50FF"/>
    <w:rsid w:val="49BE0D6A"/>
    <w:rsid w:val="49BE5DBE"/>
    <w:rsid w:val="49BE6D4A"/>
    <w:rsid w:val="49C05B39"/>
    <w:rsid w:val="49C1561F"/>
    <w:rsid w:val="49C15C78"/>
    <w:rsid w:val="49C274F8"/>
    <w:rsid w:val="49C30969"/>
    <w:rsid w:val="49C35A70"/>
    <w:rsid w:val="49C528D3"/>
    <w:rsid w:val="49C64817"/>
    <w:rsid w:val="49C66D49"/>
    <w:rsid w:val="49C66D79"/>
    <w:rsid w:val="49C76693"/>
    <w:rsid w:val="49C8505D"/>
    <w:rsid w:val="49C91405"/>
    <w:rsid w:val="49C92BF7"/>
    <w:rsid w:val="49C95F60"/>
    <w:rsid w:val="49CB33A9"/>
    <w:rsid w:val="49CB3D45"/>
    <w:rsid w:val="49CD6EE3"/>
    <w:rsid w:val="49D017EE"/>
    <w:rsid w:val="49D0549A"/>
    <w:rsid w:val="49D17051"/>
    <w:rsid w:val="49D22741"/>
    <w:rsid w:val="49D22BC8"/>
    <w:rsid w:val="49D24DE9"/>
    <w:rsid w:val="49D318D1"/>
    <w:rsid w:val="49D44559"/>
    <w:rsid w:val="49D5797F"/>
    <w:rsid w:val="49D757F5"/>
    <w:rsid w:val="49D83D9F"/>
    <w:rsid w:val="49D84AFC"/>
    <w:rsid w:val="49DA2FA9"/>
    <w:rsid w:val="49DA5D09"/>
    <w:rsid w:val="49DA65F0"/>
    <w:rsid w:val="49DA6BE3"/>
    <w:rsid w:val="49DB2D6E"/>
    <w:rsid w:val="49DB77E4"/>
    <w:rsid w:val="49DC623A"/>
    <w:rsid w:val="49DE23DE"/>
    <w:rsid w:val="49DF0B6A"/>
    <w:rsid w:val="49DF3323"/>
    <w:rsid w:val="49E118AB"/>
    <w:rsid w:val="49E13B07"/>
    <w:rsid w:val="49E1422B"/>
    <w:rsid w:val="49E33F99"/>
    <w:rsid w:val="49E47D76"/>
    <w:rsid w:val="49E55370"/>
    <w:rsid w:val="49E63850"/>
    <w:rsid w:val="49E94181"/>
    <w:rsid w:val="49EC19C9"/>
    <w:rsid w:val="49ED0F3F"/>
    <w:rsid w:val="49EE29B0"/>
    <w:rsid w:val="49EE5052"/>
    <w:rsid w:val="49F05910"/>
    <w:rsid w:val="49F07258"/>
    <w:rsid w:val="49F323DD"/>
    <w:rsid w:val="49F45A25"/>
    <w:rsid w:val="49F7156C"/>
    <w:rsid w:val="49F85B7B"/>
    <w:rsid w:val="49F90BF2"/>
    <w:rsid w:val="49F92BC6"/>
    <w:rsid w:val="49F963B4"/>
    <w:rsid w:val="49F9654E"/>
    <w:rsid w:val="49FA2886"/>
    <w:rsid w:val="49FB0084"/>
    <w:rsid w:val="49FC5D2D"/>
    <w:rsid w:val="49FE16F0"/>
    <w:rsid w:val="49FF6DB7"/>
    <w:rsid w:val="4A003465"/>
    <w:rsid w:val="4A0178E6"/>
    <w:rsid w:val="4A037BE0"/>
    <w:rsid w:val="4A057502"/>
    <w:rsid w:val="4A061A32"/>
    <w:rsid w:val="4A07230C"/>
    <w:rsid w:val="4A0A475B"/>
    <w:rsid w:val="4A0C39DD"/>
    <w:rsid w:val="4A0C5E1B"/>
    <w:rsid w:val="4A0D3236"/>
    <w:rsid w:val="4A0E3777"/>
    <w:rsid w:val="4A0E4BCD"/>
    <w:rsid w:val="4A127323"/>
    <w:rsid w:val="4A136C32"/>
    <w:rsid w:val="4A143541"/>
    <w:rsid w:val="4A143E98"/>
    <w:rsid w:val="4A1631D9"/>
    <w:rsid w:val="4A163B4B"/>
    <w:rsid w:val="4A165F01"/>
    <w:rsid w:val="4A176631"/>
    <w:rsid w:val="4A1A229B"/>
    <w:rsid w:val="4A1A4766"/>
    <w:rsid w:val="4A1B18DD"/>
    <w:rsid w:val="4A1B1BB8"/>
    <w:rsid w:val="4A1C74EC"/>
    <w:rsid w:val="4A1D1DEF"/>
    <w:rsid w:val="4A203642"/>
    <w:rsid w:val="4A217BDB"/>
    <w:rsid w:val="4A2275E6"/>
    <w:rsid w:val="4A23467C"/>
    <w:rsid w:val="4A2356A8"/>
    <w:rsid w:val="4A294B31"/>
    <w:rsid w:val="4A2A2A23"/>
    <w:rsid w:val="4A2B6504"/>
    <w:rsid w:val="4A2C4AF9"/>
    <w:rsid w:val="4A2D045D"/>
    <w:rsid w:val="4A2D2AA6"/>
    <w:rsid w:val="4A2D5205"/>
    <w:rsid w:val="4A2D7D5E"/>
    <w:rsid w:val="4A2E0774"/>
    <w:rsid w:val="4A2E42BF"/>
    <w:rsid w:val="4A2E59C3"/>
    <w:rsid w:val="4A300636"/>
    <w:rsid w:val="4A302D61"/>
    <w:rsid w:val="4A324C44"/>
    <w:rsid w:val="4A334A64"/>
    <w:rsid w:val="4A34226B"/>
    <w:rsid w:val="4A34695C"/>
    <w:rsid w:val="4A364BB3"/>
    <w:rsid w:val="4A3662D1"/>
    <w:rsid w:val="4A37216C"/>
    <w:rsid w:val="4A372B41"/>
    <w:rsid w:val="4A396701"/>
    <w:rsid w:val="4A396FFC"/>
    <w:rsid w:val="4A3A1840"/>
    <w:rsid w:val="4A3A301A"/>
    <w:rsid w:val="4A3A7175"/>
    <w:rsid w:val="4A3C068D"/>
    <w:rsid w:val="4A3C0A5D"/>
    <w:rsid w:val="4A3C7D80"/>
    <w:rsid w:val="4A3E42B2"/>
    <w:rsid w:val="4A3E7FB0"/>
    <w:rsid w:val="4A3F3B7B"/>
    <w:rsid w:val="4A3F526D"/>
    <w:rsid w:val="4A4010D0"/>
    <w:rsid w:val="4A422227"/>
    <w:rsid w:val="4A454308"/>
    <w:rsid w:val="4A4813DE"/>
    <w:rsid w:val="4A485D2E"/>
    <w:rsid w:val="4A497EBE"/>
    <w:rsid w:val="4A4B3429"/>
    <w:rsid w:val="4A4F21E1"/>
    <w:rsid w:val="4A5215FA"/>
    <w:rsid w:val="4A5433D5"/>
    <w:rsid w:val="4A551A72"/>
    <w:rsid w:val="4A561F0A"/>
    <w:rsid w:val="4A577164"/>
    <w:rsid w:val="4A5A0AE2"/>
    <w:rsid w:val="4A5C1B73"/>
    <w:rsid w:val="4A5C6A7A"/>
    <w:rsid w:val="4A5E5550"/>
    <w:rsid w:val="4A600E32"/>
    <w:rsid w:val="4A607189"/>
    <w:rsid w:val="4A615D3F"/>
    <w:rsid w:val="4A623E93"/>
    <w:rsid w:val="4A645E8D"/>
    <w:rsid w:val="4A653BD9"/>
    <w:rsid w:val="4A664835"/>
    <w:rsid w:val="4A677BFF"/>
    <w:rsid w:val="4A6A4945"/>
    <w:rsid w:val="4A6B7748"/>
    <w:rsid w:val="4A6C7501"/>
    <w:rsid w:val="4A6F1204"/>
    <w:rsid w:val="4A7023F2"/>
    <w:rsid w:val="4A7210F0"/>
    <w:rsid w:val="4A721531"/>
    <w:rsid w:val="4A733C47"/>
    <w:rsid w:val="4A736EE4"/>
    <w:rsid w:val="4A742FA9"/>
    <w:rsid w:val="4A762556"/>
    <w:rsid w:val="4A7642F0"/>
    <w:rsid w:val="4A764989"/>
    <w:rsid w:val="4A770B23"/>
    <w:rsid w:val="4A7A1EAD"/>
    <w:rsid w:val="4A7A5C8A"/>
    <w:rsid w:val="4A7C10B9"/>
    <w:rsid w:val="4A7C3113"/>
    <w:rsid w:val="4A7E0DBF"/>
    <w:rsid w:val="4A7E568A"/>
    <w:rsid w:val="4A7F1E51"/>
    <w:rsid w:val="4A7F70DC"/>
    <w:rsid w:val="4A800C52"/>
    <w:rsid w:val="4A80562C"/>
    <w:rsid w:val="4A806EA7"/>
    <w:rsid w:val="4A807C6D"/>
    <w:rsid w:val="4A810DF4"/>
    <w:rsid w:val="4A8224C3"/>
    <w:rsid w:val="4A8437DF"/>
    <w:rsid w:val="4A84516B"/>
    <w:rsid w:val="4A857597"/>
    <w:rsid w:val="4A866C5F"/>
    <w:rsid w:val="4A867698"/>
    <w:rsid w:val="4A8A233D"/>
    <w:rsid w:val="4A8A2580"/>
    <w:rsid w:val="4A8B357F"/>
    <w:rsid w:val="4A8B673C"/>
    <w:rsid w:val="4A8C2D2E"/>
    <w:rsid w:val="4A8C6F99"/>
    <w:rsid w:val="4A8D26CD"/>
    <w:rsid w:val="4A900ABA"/>
    <w:rsid w:val="4A900D60"/>
    <w:rsid w:val="4A90297F"/>
    <w:rsid w:val="4A905779"/>
    <w:rsid w:val="4A912A72"/>
    <w:rsid w:val="4A933FB2"/>
    <w:rsid w:val="4A951B97"/>
    <w:rsid w:val="4A95768C"/>
    <w:rsid w:val="4A977C46"/>
    <w:rsid w:val="4A991C1E"/>
    <w:rsid w:val="4A9B5C1E"/>
    <w:rsid w:val="4A9C4416"/>
    <w:rsid w:val="4A9C4F07"/>
    <w:rsid w:val="4A9C525D"/>
    <w:rsid w:val="4A9D7DD6"/>
    <w:rsid w:val="4A9E3433"/>
    <w:rsid w:val="4A9F0EE0"/>
    <w:rsid w:val="4A9F1E02"/>
    <w:rsid w:val="4AA04534"/>
    <w:rsid w:val="4AA06F68"/>
    <w:rsid w:val="4AA140B3"/>
    <w:rsid w:val="4AA22C14"/>
    <w:rsid w:val="4AA419A6"/>
    <w:rsid w:val="4AA43B39"/>
    <w:rsid w:val="4AA53B79"/>
    <w:rsid w:val="4AA617B8"/>
    <w:rsid w:val="4AA65A65"/>
    <w:rsid w:val="4AA7141B"/>
    <w:rsid w:val="4AA74837"/>
    <w:rsid w:val="4AA853E3"/>
    <w:rsid w:val="4AA86B9B"/>
    <w:rsid w:val="4AAA17A6"/>
    <w:rsid w:val="4AAB73EB"/>
    <w:rsid w:val="4AAD44EB"/>
    <w:rsid w:val="4AAD7462"/>
    <w:rsid w:val="4AAF693C"/>
    <w:rsid w:val="4AB121F7"/>
    <w:rsid w:val="4AB14A28"/>
    <w:rsid w:val="4AB35D59"/>
    <w:rsid w:val="4AB373B6"/>
    <w:rsid w:val="4AB45BE5"/>
    <w:rsid w:val="4AB5199A"/>
    <w:rsid w:val="4AB65562"/>
    <w:rsid w:val="4AB8525F"/>
    <w:rsid w:val="4ABA3552"/>
    <w:rsid w:val="4ABA65ED"/>
    <w:rsid w:val="4ABA76CB"/>
    <w:rsid w:val="4ABB5C7C"/>
    <w:rsid w:val="4ABB6350"/>
    <w:rsid w:val="4ABC61B2"/>
    <w:rsid w:val="4ABD2DA5"/>
    <w:rsid w:val="4ABD4B22"/>
    <w:rsid w:val="4ABD5ED7"/>
    <w:rsid w:val="4ABF0B71"/>
    <w:rsid w:val="4ABF3E2F"/>
    <w:rsid w:val="4AC00BD5"/>
    <w:rsid w:val="4AC10407"/>
    <w:rsid w:val="4AC144F7"/>
    <w:rsid w:val="4AC2748F"/>
    <w:rsid w:val="4AC31C22"/>
    <w:rsid w:val="4AC42E6D"/>
    <w:rsid w:val="4AC578B0"/>
    <w:rsid w:val="4AC70D07"/>
    <w:rsid w:val="4AC8705F"/>
    <w:rsid w:val="4ACB7CBD"/>
    <w:rsid w:val="4ACD3D4B"/>
    <w:rsid w:val="4ACD5D57"/>
    <w:rsid w:val="4ACE30C6"/>
    <w:rsid w:val="4ACE30FB"/>
    <w:rsid w:val="4ACE5AE3"/>
    <w:rsid w:val="4ACF2EB1"/>
    <w:rsid w:val="4AD02C30"/>
    <w:rsid w:val="4AD219C5"/>
    <w:rsid w:val="4AD250CA"/>
    <w:rsid w:val="4AD560B6"/>
    <w:rsid w:val="4AD90F51"/>
    <w:rsid w:val="4ADA57E0"/>
    <w:rsid w:val="4ADB04DC"/>
    <w:rsid w:val="4ADC6FB8"/>
    <w:rsid w:val="4ADD509D"/>
    <w:rsid w:val="4ADE099E"/>
    <w:rsid w:val="4AE1524A"/>
    <w:rsid w:val="4AE21042"/>
    <w:rsid w:val="4AE40122"/>
    <w:rsid w:val="4AE4119A"/>
    <w:rsid w:val="4AE440A1"/>
    <w:rsid w:val="4AE57B8E"/>
    <w:rsid w:val="4AE713C9"/>
    <w:rsid w:val="4AE857A2"/>
    <w:rsid w:val="4AE86A6F"/>
    <w:rsid w:val="4AE8796A"/>
    <w:rsid w:val="4AE9108E"/>
    <w:rsid w:val="4AEA51F2"/>
    <w:rsid w:val="4AEA7622"/>
    <w:rsid w:val="4AEC514C"/>
    <w:rsid w:val="4AEC7BEA"/>
    <w:rsid w:val="4AED061F"/>
    <w:rsid w:val="4AED6B15"/>
    <w:rsid w:val="4AF01F6C"/>
    <w:rsid w:val="4AF23731"/>
    <w:rsid w:val="4AF25D64"/>
    <w:rsid w:val="4AF408A5"/>
    <w:rsid w:val="4AF458EF"/>
    <w:rsid w:val="4AF46D8F"/>
    <w:rsid w:val="4AF478D3"/>
    <w:rsid w:val="4AF6276F"/>
    <w:rsid w:val="4AF63FBD"/>
    <w:rsid w:val="4AF96C84"/>
    <w:rsid w:val="4AFB176D"/>
    <w:rsid w:val="4AFC77DD"/>
    <w:rsid w:val="4AFC7D9A"/>
    <w:rsid w:val="4AFD255C"/>
    <w:rsid w:val="4AFE01AD"/>
    <w:rsid w:val="4AFE0427"/>
    <w:rsid w:val="4AFE42F9"/>
    <w:rsid w:val="4AFF387C"/>
    <w:rsid w:val="4B0058B4"/>
    <w:rsid w:val="4B005E3F"/>
    <w:rsid w:val="4B010DA6"/>
    <w:rsid w:val="4B013FB4"/>
    <w:rsid w:val="4B0235B8"/>
    <w:rsid w:val="4B031FBF"/>
    <w:rsid w:val="4B042C33"/>
    <w:rsid w:val="4B094949"/>
    <w:rsid w:val="4B095C3F"/>
    <w:rsid w:val="4B096193"/>
    <w:rsid w:val="4B097574"/>
    <w:rsid w:val="4B0A54FD"/>
    <w:rsid w:val="4B0A55FE"/>
    <w:rsid w:val="4B0C3F67"/>
    <w:rsid w:val="4B0C66AE"/>
    <w:rsid w:val="4B0D40EF"/>
    <w:rsid w:val="4B0D4BE7"/>
    <w:rsid w:val="4B0E35F4"/>
    <w:rsid w:val="4B0E51C7"/>
    <w:rsid w:val="4B106329"/>
    <w:rsid w:val="4B1328FA"/>
    <w:rsid w:val="4B143ECE"/>
    <w:rsid w:val="4B1631BA"/>
    <w:rsid w:val="4B185361"/>
    <w:rsid w:val="4B187C94"/>
    <w:rsid w:val="4B192C35"/>
    <w:rsid w:val="4B1964D9"/>
    <w:rsid w:val="4B1B2E25"/>
    <w:rsid w:val="4B1C78CC"/>
    <w:rsid w:val="4B1D30BA"/>
    <w:rsid w:val="4B1F053A"/>
    <w:rsid w:val="4B201F2D"/>
    <w:rsid w:val="4B205530"/>
    <w:rsid w:val="4B223752"/>
    <w:rsid w:val="4B2301A6"/>
    <w:rsid w:val="4B234635"/>
    <w:rsid w:val="4B2443C9"/>
    <w:rsid w:val="4B251714"/>
    <w:rsid w:val="4B2524C9"/>
    <w:rsid w:val="4B256597"/>
    <w:rsid w:val="4B256B80"/>
    <w:rsid w:val="4B270EE2"/>
    <w:rsid w:val="4B272199"/>
    <w:rsid w:val="4B276FFB"/>
    <w:rsid w:val="4B2941AF"/>
    <w:rsid w:val="4B2D2298"/>
    <w:rsid w:val="4B300853"/>
    <w:rsid w:val="4B300BCE"/>
    <w:rsid w:val="4B3063FD"/>
    <w:rsid w:val="4B30755F"/>
    <w:rsid w:val="4B307D75"/>
    <w:rsid w:val="4B324662"/>
    <w:rsid w:val="4B337180"/>
    <w:rsid w:val="4B3528DC"/>
    <w:rsid w:val="4B355123"/>
    <w:rsid w:val="4B360D34"/>
    <w:rsid w:val="4B361AB7"/>
    <w:rsid w:val="4B374069"/>
    <w:rsid w:val="4B3752A5"/>
    <w:rsid w:val="4B387097"/>
    <w:rsid w:val="4B3A2909"/>
    <w:rsid w:val="4B3C640D"/>
    <w:rsid w:val="4B3D088C"/>
    <w:rsid w:val="4B3E3371"/>
    <w:rsid w:val="4B42132F"/>
    <w:rsid w:val="4B434400"/>
    <w:rsid w:val="4B436BD5"/>
    <w:rsid w:val="4B44696C"/>
    <w:rsid w:val="4B447402"/>
    <w:rsid w:val="4B463E9A"/>
    <w:rsid w:val="4B4657F6"/>
    <w:rsid w:val="4B472BA3"/>
    <w:rsid w:val="4B4B0631"/>
    <w:rsid w:val="4B4B414E"/>
    <w:rsid w:val="4B4B6944"/>
    <w:rsid w:val="4B4C09B0"/>
    <w:rsid w:val="4B4C20A2"/>
    <w:rsid w:val="4B4C376F"/>
    <w:rsid w:val="4B4C44E4"/>
    <w:rsid w:val="4B4D190D"/>
    <w:rsid w:val="4B4D1F99"/>
    <w:rsid w:val="4B4E5800"/>
    <w:rsid w:val="4B4F1502"/>
    <w:rsid w:val="4B507F8D"/>
    <w:rsid w:val="4B510D45"/>
    <w:rsid w:val="4B5208D4"/>
    <w:rsid w:val="4B522A87"/>
    <w:rsid w:val="4B562A73"/>
    <w:rsid w:val="4B573A5C"/>
    <w:rsid w:val="4B592DE5"/>
    <w:rsid w:val="4B593299"/>
    <w:rsid w:val="4B5D062C"/>
    <w:rsid w:val="4B5D07BD"/>
    <w:rsid w:val="4B5D3ACF"/>
    <w:rsid w:val="4B5E0A7E"/>
    <w:rsid w:val="4B5E39FF"/>
    <w:rsid w:val="4B5F21E6"/>
    <w:rsid w:val="4B60290A"/>
    <w:rsid w:val="4B635AD3"/>
    <w:rsid w:val="4B6505F5"/>
    <w:rsid w:val="4B6513F8"/>
    <w:rsid w:val="4B652C0F"/>
    <w:rsid w:val="4B653434"/>
    <w:rsid w:val="4B68229F"/>
    <w:rsid w:val="4B686DA2"/>
    <w:rsid w:val="4B6C08A3"/>
    <w:rsid w:val="4B6C6425"/>
    <w:rsid w:val="4B6D1179"/>
    <w:rsid w:val="4B6D4C85"/>
    <w:rsid w:val="4B6D722C"/>
    <w:rsid w:val="4B6F0685"/>
    <w:rsid w:val="4B6F1347"/>
    <w:rsid w:val="4B70385C"/>
    <w:rsid w:val="4B7045BE"/>
    <w:rsid w:val="4B707BA9"/>
    <w:rsid w:val="4B71111E"/>
    <w:rsid w:val="4B723114"/>
    <w:rsid w:val="4B73187A"/>
    <w:rsid w:val="4B7328CA"/>
    <w:rsid w:val="4B74146C"/>
    <w:rsid w:val="4B742343"/>
    <w:rsid w:val="4B755A6B"/>
    <w:rsid w:val="4B7722D8"/>
    <w:rsid w:val="4B777474"/>
    <w:rsid w:val="4B7837ED"/>
    <w:rsid w:val="4B79204B"/>
    <w:rsid w:val="4B7A73DD"/>
    <w:rsid w:val="4B7B5216"/>
    <w:rsid w:val="4B7D19EB"/>
    <w:rsid w:val="4B7D52CB"/>
    <w:rsid w:val="4B81397A"/>
    <w:rsid w:val="4B845211"/>
    <w:rsid w:val="4B851B05"/>
    <w:rsid w:val="4B8811F0"/>
    <w:rsid w:val="4B894960"/>
    <w:rsid w:val="4B8B31DF"/>
    <w:rsid w:val="4B8C1E0E"/>
    <w:rsid w:val="4B8E1296"/>
    <w:rsid w:val="4B8F7C28"/>
    <w:rsid w:val="4B9007BB"/>
    <w:rsid w:val="4B90571F"/>
    <w:rsid w:val="4B922E9E"/>
    <w:rsid w:val="4B95671F"/>
    <w:rsid w:val="4B960276"/>
    <w:rsid w:val="4B972F3E"/>
    <w:rsid w:val="4B9762FD"/>
    <w:rsid w:val="4B98012A"/>
    <w:rsid w:val="4B9838E0"/>
    <w:rsid w:val="4B9B2757"/>
    <w:rsid w:val="4B9E1F66"/>
    <w:rsid w:val="4B9E3400"/>
    <w:rsid w:val="4B9F686F"/>
    <w:rsid w:val="4BA11F02"/>
    <w:rsid w:val="4BA36A68"/>
    <w:rsid w:val="4BA4691A"/>
    <w:rsid w:val="4BA477B2"/>
    <w:rsid w:val="4BA618DD"/>
    <w:rsid w:val="4BA671E2"/>
    <w:rsid w:val="4BAA6BBC"/>
    <w:rsid w:val="4BAA6C42"/>
    <w:rsid w:val="4BAB14DE"/>
    <w:rsid w:val="4BAC70C0"/>
    <w:rsid w:val="4BAD7298"/>
    <w:rsid w:val="4BAE72AD"/>
    <w:rsid w:val="4BAE7A1B"/>
    <w:rsid w:val="4BAE7D15"/>
    <w:rsid w:val="4BAF7A24"/>
    <w:rsid w:val="4BB01BFB"/>
    <w:rsid w:val="4BB06A17"/>
    <w:rsid w:val="4BB34365"/>
    <w:rsid w:val="4BB50BA9"/>
    <w:rsid w:val="4BB71B84"/>
    <w:rsid w:val="4BB81BB8"/>
    <w:rsid w:val="4BB86A02"/>
    <w:rsid w:val="4BBA7216"/>
    <w:rsid w:val="4BBB3C9F"/>
    <w:rsid w:val="4BBB6226"/>
    <w:rsid w:val="4BBD0951"/>
    <w:rsid w:val="4BBD2BBD"/>
    <w:rsid w:val="4BBF6A27"/>
    <w:rsid w:val="4BC0286A"/>
    <w:rsid w:val="4BC0654C"/>
    <w:rsid w:val="4BC269CD"/>
    <w:rsid w:val="4BC534C7"/>
    <w:rsid w:val="4BC54676"/>
    <w:rsid w:val="4BC5573C"/>
    <w:rsid w:val="4BC60F6E"/>
    <w:rsid w:val="4BC63265"/>
    <w:rsid w:val="4BC73628"/>
    <w:rsid w:val="4BCB6CE4"/>
    <w:rsid w:val="4BCC5FD4"/>
    <w:rsid w:val="4BCE2677"/>
    <w:rsid w:val="4BCE72DE"/>
    <w:rsid w:val="4BD00C1E"/>
    <w:rsid w:val="4BD14161"/>
    <w:rsid w:val="4BD340BF"/>
    <w:rsid w:val="4BD356AC"/>
    <w:rsid w:val="4BD41B5F"/>
    <w:rsid w:val="4BD526B3"/>
    <w:rsid w:val="4BD656ED"/>
    <w:rsid w:val="4BD80A77"/>
    <w:rsid w:val="4BD91E7D"/>
    <w:rsid w:val="4BDA2DA8"/>
    <w:rsid w:val="4BDD6AEE"/>
    <w:rsid w:val="4BDE294E"/>
    <w:rsid w:val="4BDE49FB"/>
    <w:rsid w:val="4BDF275D"/>
    <w:rsid w:val="4BE02305"/>
    <w:rsid w:val="4BE17045"/>
    <w:rsid w:val="4BE25177"/>
    <w:rsid w:val="4BE311EB"/>
    <w:rsid w:val="4BE36E15"/>
    <w:rsid w:val="4BE42E21"/>
    <w:rsid w:val="4BE47FD2"/>
    <w:rsid w:val="4BE63F9D"/>
    <w:rsid w:val="4BE646A4"/>
    <w:rsid w:val="4BE64720"/>
    <w:rsid w:val="4BE73119"/>
    <w:rsid w:val="4BE7319B"/>
    <w:rsid w:val="4BE80EB2"/>
    <w:rsid w:val="4BE82DE2"/>
    <w:rsid w:val="4BE87C88"/>
    <w:rsid w:val="4BE9380F"/>
    <w:rsid w:val="4BE93A2C"/>
    <w:rsid w:val="4BEA2D54"/>
    <w:rsid w:val="4BEA5748"/>
    <w:rsid w:val="4BEB3F8B"/>
    <w:rsid w:val="4BEB58BB"/>
    <w:rsid w:val="4BED347B"/>
    <w:rsid w:val="4BEF4D6C"/>
    <w:rsid w:val="4BEF5497"/>
    <w:rsid w:val="4BF24CED"/>
    <w:rsid w:val="4BF31D6B"/>
    <w:rsid w:val="4BF378A4"/>
    <w:rsid w:val="4BF41A4B"/>
    <w:rsid w:val="4BF50C90"/>
    <w:rsid w:val="4BF759CA"/>
    <w:rsid w:val="4BF87163"/>
    <w:rsid w:val="4BF91256"/>
    <w:rsid w:val="4BFB0183"/>
    <w:rsid w:val="4BFB1164"/>
    <w:rsid w:val="4BFB3E27"/>
    <w:rsid w:val="4BFE0DDE"/>
    <w:rsid w:val="4BFE6F8F"/>
    <w:rsid w:val="4BFF706C"/>
    <w:rsid w:val="4C0033FC"/>
    <w:rsid w:val="4C006AE0"/>
    <w:rsid w:val="4C01599F"/>
    <w:rsid w:val="4C036C69"/>
    <w:rsid w:val="4C041B49"/>
    <w:rsid w:val="4C0643CF"/>
    <w:rsid w:val="4C0A0341"/>
    <w:rsid w:val="4C0B6D6C"/>
    <w:rsid w:val="4C0C6C79"/>
    <w:rsid w:val="4C0D03BA"/>
    <w:rsid w:val="4C0E3C92"/>
    <w:rsid w:val="4C0F5995"/>
    <w:rsid w:val="4C1036B9"/>
    <w:rsid w:val="4C1074A1"/>
    <w:rsid w:val="4C116E2E"/>
    <w:rsid w:val="4C120F5B"/>
    <w:rsid w:val="4C125BAF"/>
    <w:rsid w:val="4C127E0C"/>
    <w:rsid w:val="4C142E21"/>
    <w:rsid w:val="4C144431"/>
    <w:rsid w:val="4C144BF7"/>
    <w:rsid w:val="4C16248C"/>
    <w:rsid w:val="4C16598E"/>
    <w:rsid w:val="4C1B6344"/>
    <w:rsid w:val="4C1C118E"/>
    <w:rsid w:val="4C1C36AD"/>
    <w:rsid w:val="4C1D066F"/>
    <w:rsid w:val="4C1D0D17"/>
    <w:rsid w:val="4C1D2649"/>
    <w:rsid w:val="4C1E6983"/>
    <w:rsid w:val="4C1F0E00"/>
    <w:rsid w:val="4C1F4B65"/>
    <w:rsid w:val="4C2041FC"/>
    <w:rsid w:val="4C215530"/>
    <w:rsid w:val="4C2165F5"/>
    <w:rsid w:val="4C231D7B"/>
    <w:rsid w:val="4C236349"/>
    <w:rsid w:val="4C240B35"/>
    <w:rsid w:val="4C246B6A"/>
    <w:rsid w:val="4C2727DE"/>
    <w:rsid w:val="4C2836FF"/>
    <w:rsid w:val="4C293527"/>
    <w:rsid w:val="4C297D7E"/>
    <w:rsid w:val="4C2A0114"/>
    <w:rsid w:val="4C2D0CD7"/>
    <w:rsid w:val="4C2D5ABF"/>
    <w:rsid w:val="4C2E635F"/>
    <w:rsid w:val="4C2F25E5"/>
    <w:rsid w:val="4C2F379D"/>
    <w:rsid w:val="4C2F4C3E"/>
    <w:rsid w:val="4C2F6AA6"/>
    <w:rsid w:val="4C2F6C59"/>
    <w:rsid w:val="4C300B70"/>
    <w:rsid w:val="4C3036DC"/>
    <w:rsid w:val="4C303EBA"/>
    <w:rsid w:val="4C307D3A"/>
    <w:rsid w:val="4C311FDB"/>
    <w:rsid w:val="4C327063"/>
    <w:rsid w:val="4C3368FF"/>
    <w:rsid w:val="4C340816"/>
    <w:rsid w:val="4C346299"/>
    <w:rsid w:val="4C36051D"/>
    <w:rsid w:val="4C3652A6"/>
    <w:rsid w:val="4C3664F5"/>
    <w:rsid w:val="4C3667DA"/>
    <w:rsid w:val="4C375DE8"/>
    <w:rsid w:val="4C3760D5"/>
    <w:rsid w:val="4C395271"/>
    <w:rsid w:val="4C397389"/>
    <w:rsid w:val="4C3A2FC3"/>
    <w:rsid w:val="4C3E6D8C"/>
    <w:rsid w:val="4C3F5DEB"/>
    <w:rsid w:val="4C3F7A8E"/>
    <w:rsid w:val="4C3F7F81"/>
    <w:rsid w:val="4C406669"/>
    <w:rsid w:val="4C4145E6"/>
    <w:rsid w:val="4C46498B"/>
    <w:rsid w:val="4C465734"/>
    <w:rsid w:val="4C467CAC"/>
    <w:rsid w:val="4C4735B0"/>
    <w:rsid w:val="4C482EB0"/>
    <w:rsid w:val="4C48501B"/>
    <w:rsid w:val="4C4A336D"/>
    <w:rsid w:val="4C4D25B2"/>
    <w:rsid w:val="4C4D4F8A"/>
    <w:rsid w:val="4C4F69D3"/>
    <w:rsid w:val="4C4F6CD6"/>
    <w:rsid w:val="4C4F7F01"/>
    <w:rsid w:val="4C502421"/>
    <w:rsid w:val="4C5340A3"/>
    <w:rsid w:val="4C5351CE"/>
    <w:rsid w:val="4C5440E7"/>
    <w:rsid w:val="4C545AA7"/>
    <w:rsid w:val="4C550BAB"/>
    <w:rsid w:val="4C557985"/>
    <w:rsid w:val="4C572C2F"/>
    <w:rsid w:val="4C5911B8"/>
    <w:rsid w:val="4C5A0279"/>
    <w:rsid w:val="4C5A5A1B"/>
    <w:rsid w:val="4C5B0A01"/>
    <w:rsid w:val="4C5B1702"/>
    <w:rsid w:val="4C5D6747"/>
    <w:rsid w:val="4C5F2681"/>
    <w:rsid w:val="4C620A0E"/>
    <w:rsid w:val="4C64269A"/>
    <w:rsid w:val="4C6438D1"/>
    <w:rsid w:val="4C657915"/>
    <w:rsid w:val="4C661347"/>
    <w:rsid w:val="4C665144"/>
    <w:rsid w:val="4C6658EA"/>
    <w:rsid w:val="4C675554"/>
    <w:rsid w:val="4C683574"/>
    <w:rsid w:val="4C691F36"/>
    <w:rsid w:val="4C6941EB"/>
    <w:rsid w:val="4C697DA5"/>
    <w:rsid w:val="4C6A552B"/>
    <w:rsid w:val="4C6B55D4"/>
    <w:rsid w:val="4C6C2494"/>
    <w:rsid w:val="4C6C34AA"/>
    <w:rsid w:val="4C6C4516"/>
    <w:rsid w:val="4C6C571F"/>
    <w:rsid w:val="4C6C6AD1"/>
    <w:rsid w:val="4C6D5508"/>
    <w:rsid w:val="4C6D63B2"/>
    <w:rsid w:val="4C6E011D"/>
    <w:rsid w:val="4C6F083B"/>
    <w:rsid w:val="4C6F7994"/>
    <w:rsid w:val="4C702251"/>
    <w:rsid w:val="4C707668"/>
    <w:rsid w:val="4C711053"/>
    <w:rsid w:val="4C72187B"/>
    <w:rsid w:val="4C726456"/>
    <w:rsid w:val="4C734774"/>
    <w:rsid w:val="4C774D36"/>
    <w:rsid w:val="4C7771A4"/>
    <w:rsid w:val="4C787100"/>
    <w:rsid w:val="4C79419E"/>
    <w:rsid w:val="4C797340"/>
    <w:rsid w:val="4C7B5929"/>
    <w:rsid w:val="4C7D6FE4"/>
    <w:rsid w:val="4C7F238A"/>
    <w:rsid w:val="4C801D59"/>
    <w:rsid w:val="4C804B10"/>
    <w:rsid w:val="4C81601D"/>
    <w:rsid w:val="4C82123D"/>
    <w:rsid w:val="4C822C15"/>
    <w:rsid w:val="4C825A16"/>
    <w:rsid w:val="4C84174E"/>
    <w:rsid w:val="4C843CC1"/>
    <w:rsid w:val="4C857EF5"/>
    <w:rsid w:val="4C867927"/>
    <w:rsid w:val="4C8707B4"/>
    <w:rsid w:val="4C876AB1"/>
    <w:rsid w:val="4C884935"/>
    <w:rsid w:val="4C892F94"/>
    <w:rsid w:val="4C897B4B"/>
    <w:rsid w:val="4C8C347B"/>
    <w:rsid w:val="4C8D0177"/>
    <w:rsid w:val="4C8E25C4"/>
    <w:rsid w:val="4C8E57A5"/>
    <w:rsid w:val="4C907B45"/>
    <w:rsid w:val="4C91202F"/>
    <w:rsid w:val="4C913A4D"/>
    <w:rsid w:val="4C915259"/>
    <w:rsid w:val="4C94336C"/>
    <w:rsid w:val="4C9524CE"/>
    <w:rsid w:val="4C956718"/>
    <w:rsid w:val="4C97587A"/>
    <w:rsid w:val="4C97623D"/>
    <w:rsid w:val="4C9B0FB8"/>
    <w:rsid w:val="4C9B21E5"/>
    <w:rsid w:val="4C9B5410"/>
    <w:rsid w:val="4C9D33C6"/>
    <w:rsid w:val="4C9E61C1"/>
    <w:rsid w:val="4C9F43DE"/>
    <w:rsid w:val="4CA1041D"/>
    <w:rsid w:val="4CA12E11"/>
    <w:rsid w:val="4CA64D9E"/>
    <w:rsid w:val="4CA70380"/>
    <w:rsid w:val="4CA90F13"/>
    <w:rsid w:val="4CA951C8"/>
    <w:rsid w:val="4CAB7C2A"/>
    <w:rsid w:val="4CAD422A"/>
    <w:rsid w:val="4CAD7A58"/>
    <w:rsid w:val="4CAE0694"/>
    <w:rsid w:val="4CAE402A"/>
    <w:rsid w:val="4CAF79D6"/>
    <w:rsid w:val="4CB10161"/>
    <w:rsid w:val="4CB1783B"/>
    <w:rsid w:val="4CB21174"/>
    <w:rsid w:val="4CB41457"/>
    <w:rsid w:val="4CB50BBB"/>
    <w:rsid w:val="4CB67CC6"/>
    <w:rsid w:val="4CB77413"/>
    <w:rsid w:val="4CBA4B65"/>
    <w:rsid w:val="4CBB7E15"/>
    <w:rsid w:val="4CBD5BCC"/>
    <w:rsid w:val="4CBD7DF8"/>
    <w:rsid w:val="4CBE0796"/>
    <w:rsid w:val="4CBF33AB"/>
    <w:rsid w:val="4CBF7E45"/>
    <w:rsid w:val="4CC1007D"/>
    <w:rsid w:val="4CC2093E"/>
    <w:rsid w:val="4CC25E97"/>
    <w:rsid w:val="4CC27CC9"/>
    <w:rsid w:val="4CC37E61"/>
    <w:rsid w:val="4CC45281"/>
    <w:rsid w:val="4CC46514"/>
    <w:rsid w:val="4CC5045F"/>
    <w:rsid w:val="4CC8038F"/>
    <w:rsid w:val="4CC8314A"/>
    <w:rsid w:val="4CCA2F2E"/>
    <w:rsid w:val="4CCD1B27"/>
    <w:rsid w:val="4CCE2323"/>
    <w:rsid w:val="4CCF65E6"/>
    <w:rsid w:val="4CD05F75"/>
    <w:rsid w:val="4CD06241"/>
    <w:rsid w:val="4CD12CCA"/>
    <w:rsid w:val="4CD202FA"/>
    <w:rsid w:val="4CD34EBA"/>
    <w:rsid w:val="4CD62220"/>
    <w:rsid w:val="4CD6578A"/>
    <w:rsid w:val="4CD77125"/>
    <w:rsid w:val="4CD77FF8"/>
    <w:rsid w:val="4CD82615"/>
    <w:rsid w:val="4CD910FD"/>
    <w:rsid w:val="4CDA0A7B"/>
    <w:rsid w:val="4CDB1527"/>
    <w:rsid w:val="4CDC7FCE"/>
    <w:rsid w:val="4CDF505D"/>
    <w:rsid w:val="4CE01C3C"/>
    <w:rsid w:val="4CE1394D"/>
    <w:rsid w:val="4CE14D8C"/>
    <w:rsid w:val="4CE2142C"/>
    <w:rsid w:val="4CE25C26"/>
    <w:rsid w:val="4CE534BB"/>
    <w:rsid w:val="4CE53FB5"/>
    <w:rsid w:val="4CE56AD2"/>
    <w:rsid w:val="4CE904A3"/>
    <w:rsid w:val="4CED1E66"/>
    <w:rsid w:val="4CED2AC9"/>
    <w:rsid w:val="4CEE334C"/>
    <w:rsid w:val="4CEE5849"/>
    <w:rsid w:val="4CEE69A5"/>
    <w:rsid w:val="4CEF49D5"/>
    <w:rsid w:val="4CF11AC6"/>
    <w:rsid w:val="4CF91CCD"/>
    <w:rsid w:val="4CF941AD"/>
    <w:rsid w:val="4CFA73CE"/>
    <w:rsid w:val="4CFB127B"/>
    <w:rsid w:val="4CFC4F3A"/>
    <w:rsid w:val="4CFD4DAC"/>
    <w:rsid w:val="4CFD5795"/>
    <w:rsid w:val="4CFE60F9"/>
    <w:rsid w:val="4CFF4B82"/>
    <w:rsid w:val="4D007646"/>
    <w:rsid w:val="4D01270A"/>
    <w:rsid w:val="4D014D32"/>
    <w:rsid w:val="4D055297"/>
    <w:rsid w:val="4D0557A9"/>
    <w:rsid w:val="4D05620D"/>
    <w:rsid w:val="4D0565FB"/>
    <w:rsid w:val="4D061F91"/>
    <w:rsid w:val="4D077034"/>
    <w:rsid w:val="4D080CBC"/>
    <w:rsid w:val="4D082FF9"/>
    <w:rsid w:val="4D0942E3"/>
    <w:rsid w:val="4D0C1B31"/>
    <w:rsid w:val="4D0F781D"/>
    <w:rsid w:val="4D10338D"/>
    <w:rsid w:val="4D1063F5"/>
    <w:rsid w:val="4D112B4C"/>
    <w:rsid w:val="4D124CC2"/>
    <w:rsid w:val="4D13256D"/>
    <w:rsid w:val="4D137CBA"/>
    <w:rsid w:val="4D1552C0"/>
    <w:rsid w:val="4D161230"/>
    <w:rsid w:val="4D1700F4"/>
    <w:rsid w:val="4D187006"/>
    <w:rsid w:val="4D19769C"/>
    <w:rsid w:val="4D1A00CA"/>
    <w:rsid w:val="4D1A73D8"/>
    <w:rsid w:val="4D1B2055"/>
    <w:rsid w:val="4D1C0AF6"/>
    <w:rsid w:val="4D1C1C1F"/>
    <w:rsid w:val="4D1C4C59"/>
    <w:rsid w:val="4D1E1650"/>
    <w:rsid w:val="4D1E318F"/>
    <w:rsid w:val="4D1F2A9F"/>
    <w:rsid w:val="4D1F6792"/>
    <w:rsid w:val="4D20626B"/>
    <w:rsid w:val="4D215332"/>
    <w:rsid w:val="4D2374E8"/>
    <w:rsid w:val="4D247367"/>
    <w:rsid w:val="4D267444"/>
    <w:rsid w:val="4D276BE4"/>
    <w:rsid w:val="4D2811C5"/>
    <w:rsid w:val="4D2910A5"/>
    <w:rsid w:val="4D295746"/>
    <w:rsid w:val="4D297540"/>
    <w:rsid w:val="4D2A2875"/>
    <w:rsid w:val="4D2B63C5"/>
    <w:rsid w:val="4D2E2593"/>
    <w:rsid w:val="4D2E2B7B"/>
    <w:rsid w:val="4D2F0DFA"/>
    <w:rsid w:val="4D307201"/>
    <w:rsid w:val="4D315701"/>
    <w:rsid w:val="4D350283"/>
    <w:rsid w:val="4D351FF1"/>
    <w:rsid w:val="4D376242"/>
    <w:rsid w:val="4D385D7D"/>
    <w:rsid w:val="4D392FCC"/>
    <w:rsid w:val="4D3A50F8"/>
    <w:rsid w:val="4D3D1BC4"/>
    <w:rsid w:val="4D3E26B7"/>
    <w:rsid w:val="4D3E6C89"/>
    <w:rsid w:val="4D3F6621"/>
    <w:rsid w:val="4D3F7A69"/>
    <w:rsid w:val="4D413021"/>
    <w:rsid w:val="4D4413C4"/>
    <w:rsid w:val="4D4528FA"/>
    <w:rsid w:val="4D4846E3"/>
    <w:rsid w:val="4D48620A"/>
    <w:rsid w:val="4D4868BD"/>
    <w:rsid w:val="4D4B3FA6"/>
    <w:rsid w:val="4D4B5381"/>
    <w:rsid w:val="4D4D65E8"/>
    <w:rsid w:val="4D4D725D"/>
    <w:rsid w:val="4D515485"/>
    <w:rsid w:val="4D5545B6"/>
    <w:rsid w:val="4D563818"/>
    <w:rsid w:val="4D58511D"/>
    <w:rsid w:val="4D58686E"/>
    <w:rsid w:val="4D5948DE"/>
    <w:rsid w:val="4D5A30B8"/>
    <w:rsid w:val="4D5E00D0"/>
    <w:rsid w:val="4D6066D5"/>
    <w:rsid w:val="4D6131EF"/>
    <w:rsid w:val="4D622742"/>
    <w:rsid w:val="4D632BB7"/>
    <w:rsid w:val="4D634DEE"/>
    <w:rsid w:val="4D654807"/>
    <w:rsid w:val="4D6576D4"/>
    <w:rsid w:val="4D6659A0"/>
    <w:rsid w:val="4D6803F7"/>
    <w:rsid w:val="4D68044E"/>
    <w:rsid w:val="4D683702"/>
    <w:rsid w:val="4D693B06"/>
    <w:rsid w:val="4D6B37BA"/>
    <w:rsid w:val="4D6B72CF"/>
    <w:rsid w:val="4D6C31A2"/>
    <w:rsid w:val="4D6D32C7"/>
    <w:rsid w:val="4D6E549C"/>
    <w:rsid w:val="4D70080D"/>
    <w:rsid w:val="4D7035AE"/>
    <w:rsid w:val="4D713CF9"/>
    <w:rsid w:val="4D724CCE"/>
    <w:rsid w:val="4D7416F9"/>
    <w:rsid w:val="4D74249D"/>
    <w:rsid w:val="4D746AF6"/>
    <w:rsid w:val="4D7643C0"/>
    <w:rsid w:val="4D7824C0"/>
    <w:rsid w:val="4D79367D"/>
    <w:rsid w:val="4D7964A2"/>
    <w:rsid w:val="4D7B0EC3"/>
    <w:rsid w:val="4D7C75D3"/>
    <w:rsid w:val="4D7F2D97"/>
    <w:rsid w:val="4D833E21"/>
    <w:rsid w:val="4D854E5D"/>
    <w:rsid w:val="4D885C9A"/>
    <w:rsid w:val="4D8973C9"/>
    <w:rsid w:val="4D8A0F95"/>
    <w:rsid w:val="4D8A5E60"/>
    <w:rsid w:val="4D8A76BE"/>
    <w:rsid w:val="4D8B0673"/>
    <w:rsid w:val="4D8B2C9E"/>
    <w:rsid w:val="4D8B3A23"/>
    <w:rsid w:val="4D8D36D6"/>
    <w:rsid w:val="4D8F1B73"/>
    <w:rsid w:val="4D8F5096"/>
    <w:rsid w:val="4D900DC1"/>
    <w:rsid w:val="4D90411F"/>
    <w:rsid w:val="4D906CCD"/>
    <w:rsid w:val="4D91744F"/>
    <w:rsid w:val="4D9212A5"/>
    <w:rsid w:val="4D922784"/>
    <w:rsid w:val="4D926A55"/>
    <w:rsid w:val="4D9308E3"/>
    <w:rsid w:val="4D940859"/>
    <w:rsid w:val="4D952AE0"/>
    <w:rsid w:val="4D954241"/>
    <w:rsid w:val="4D96179F"/>
    <w:rsid w:val="4D97071B"/>
    <w:rsid w:val="4D9B1F19"/>
    <w:rsid w:val="4D9B6480"/>
    <w:rsid w:val="4D9C3B1A"/>
    <w:rsid w:val="4D9F2332"/>
    <w:rsid w:val="4DA07429"/>
    <w:rsid w:val="4DA07968"/>
    <w:rsid w:val="4DA11444"/>
    <w:rsid w:val="4DA11A27"/>
    <w:rsid w:val="4DA21F6C"/>
    <w:rsid w:val="4DA3789A"/>
    <w:rsid w:val="4DA45AD0"/>
    <w:rsid w:val="4DA53B9B"/>
    <w:rsid w:val="4DA55E10"/>
    <w:rsid w:val="4DA57DB4"/>
    <w:rsid w:val="4DA67BB0"/>
    <w:rsid w:val="4DA71859"/>
    <w:rsid w:val="4DA71CA3"/>
    <w:rsid w:val="4DA86085"/>
    <w:rsid w:val="4DA9544C"/>
    <w:rsid w:val="4DAA1852"/>
    <w:rsid w:val="4DAC0209"/>
    <w:rsid w:val="4DAE7887"/>
    <w:rsid w:val="4DB00870"/>
    <w:rsid w:val="4DB11847"/>
    <w:rsid w:val="4DB12D23"/>
    <w:rsid w:val="4DB15EEE"/>
    <w:rsid w:val="4DB45090"/>
    <w:rsid w:val="4DB50A54"/>
    <w:rsid w:val="4DB53016"/>
    <w:rsid w:val="4DB668B3"/>
    <w:rsid w:val="4DB720EF"/>
    <w:rsid w:val="4DB7595A"/>
    <w:rsid w:val="4DB86213"/>
    <w:rsid w:val="4DB91C3B"/>
    <w:rsid w:val="4DB9361D"/>
    <w:rsid w:val="4DB93702"/>
    <w:rsid w:val="4DB94360"/>
    <w:rsid w:val="4DBB350E"/>
    <w:rsid w:val="4DBB5C6E"/>
    <w:rsid w:val="4DBD7318"/>
    <w:rsid w:val="4DBF2D34"/>
    <w:rsid w:val="4DBF3441"/>
    <w:rsid w:val="4DC13635"/>
    <w:rsid w:val="4DC25DA2"/>
    <w:rsid w:val="4DC30C15"/>
    <w:rsid w:val="4DC43426"/>
    <w:rsid w:val="4DC5093B"/>
    <w:rsid w:val="4DC52C2C"/>
    <w:rsid w:val="4DC71230"/>
    <w:rsid w:val="4DC8248F"/>
    <w:rsid w:val="4DC82FE4"/>
    <w:rsid w:val="4DC85A6C"/>
    <w:rsid w:val="4DC93802"/>
    <w:rsid w:val="4DC93D25"/>
    <w:rsid w:val="4DCA4469"/>
    <w:rsid w:val="4DCB11B8"/>
    <w:rsid w:val="4DCC6C1B"/>
    <w:rsid w:val="4DCD5363"/>
    <w:rsid w:val="4DCE00B2"/>
    <w:rsid w:val="4DD06485"/>
    <w:rsid w:val="4DD13F68"/>
    <w:rsid w:val="4DD32520"/>
    <w:rsid w:val="4DD42A17"/>
    <w:rsid w:val="4DD66E16"/>
    <w:rsid w:val="4DD719F8"/>
    <w:rsid w:val="4DD80E13"/>
    <w:rsid w:val="4DD81C69"/>
    <w:rsid w:val="4DD847A3"/>
    <w:rsid w:val="4DD84E53"/>
    <w:rsid w:val="4DDA4BD6"/>
    <w:rsid w:val="4DDC0365"/>
    <w:rsid w:val="4DDC6CB0"/>
    <w:rsid w:val="4DDD09BA"/>
    <w:rsid w:val="4DDD50D5"/>
    <w:rsid w:val="4DDD62FB"/>
    <w:rsid w:val="4DE06D00"/>
    <w:rsid w:val="4DE16149"/>
    <w:rsid w:val="4DE34AE1"/>
    <w:rsid w:val="4DE60373"/>
    <w:rsid w:val="4DE64F23"/>
    <w:rsid w:val="4DE8507F"/>
    <w:rsid w:val="4DE914AB"/>
    <w:rsid w:val="4DE970C1"/>
    <w:rsid w:val="4DEB444C"/>
    <w:rsid w:val="4DEB74DC"/>
    <w:rsid w:val="4DEC5714"/>
    <w:rsid w:val="4DEC6911"/>
    <w:rsid w:val="4DED0671"/>
    <w:rsid w:val="4DEF25C7"/>
    <w:rsid w:val="4DEF36EB"/>
    <w:rsid w:val="4DF04148"/>
    <w:rsid w:val="4DF40C29"/>
    <w:rsid w:val="4DF63DC9"/>
    <w:rsid w:val="4DF67A72"/>
    <w:rsid w:val="4DF80116"/>
    <w:rsid w:val="4DF868B8"/>
    <w:rsid w:val="4DF96151"/>
    <w:rsid w:val="4DF97836"/>
    <w:rsid w:val="4DFA3F6B"/>
    <w:rsid w:val="4DFB1248"/>
    <w:rsid w:val="4DFB2D99"/>
    <w:rsid w:val="4DFC2FB6"/>
    <w:rsid w:val="4DFD0E7B"/>
    <w:rsid w:val="4DFD1E5E"/>
    <w:rsid w:val="4DFF4981"/>
    <w:rsid w:val="4DFF7D97"/>
    <w:rsid w:val="4E0141A3"/>
    <w:rsid w:val="4E027237"/>
    <w:rsid w:val="4E031418"/>
    <w:rsid w:val="4E044739"/>
    <w:rsid w:val="4E055D56"/>
    <w:rsid w:val="4E057302"/>
    <w:rsid w:val="4E057DB8"/>
    <w:rsid w:val="4E060333"/>
    <w:rsid w:val="4E067F91"/>
    <w:rsid w:val="4E073B10"/>
    <w:rsid w:val="4E0777E0"/>
    <w:rsid w:val="4E0A0270"/>
    <w:rsid w:val="4E0B2B30"/>
    <w:rsid w:val="4E0B59CF"/>
    <w:rsid w:val="4E0C1E90"/>
    <w:rsid w:val="4E0D29F7"/>
    <w:rsid w:val="4E0D6291"/>
    <w:rsid w:val="4E1146B7"/>
    <w:rsid w:val="4E123809"/>
    <w:rsid w:val="4E1263AD"/>
    <w:rsid w:val="4E135446"/>
    <w:rsid w:val="4E140857"/>
    <w:rsid w:val="4E141525"/>
    <w:rsid w:val="4E163CCD"/>
    <w:rsid w:val="4E195C80"/>
    <w:rsid w:val="4E1A0BC3"/>
    <w:rsid w:val="4E1A1EA6"/>
    <w:rsid w:val="4E1A29A0"/>
    <w:rsid w:val="4E1A3385"/>
    <w:rsid w:val="4E1B0A39"/>
    <w:rsid w:val="4E1C5E55"/>
    <w:rsid w:val="4E1C71A6"/>
    <w:rsid w:val="4E1E7442"/>
    <w:rsid w:val="4E206047"/>
    <w:rsid w:val="4E21619C"/>
    <w:rsid w:val="4E220355"/>
    <w:rsid w:val="4E2203F4"/>
    <w:rsid w:val="4E232C32"/>
    <w:rsid w:val="4E235866"/>
    <w:rsid w:val="4E2402B9"/>
    <w:rsid w:val="4E260973"/>
    <w:rsid w:val="4E275752"/>
    <w:rsid w:val="4E280DD0"/>
    <w:rsid w:val="4E2862E5"/>
    <w:rsid w:val="4E29329B"/>
    <w:rsid w:val="4E2B3201"/>
    <w:rsid w:val="4E2C1EA0"/>
    <w:rsid w:val="4E2E7270"/>
    <w:rsid w:val="4E2E76DA"/>
    <w:rsid w:val="4E2F5505"/>
    <w:rsid w:val="4E315C3A"/>
    <w:rsid w:val="4E3207E5"/>
    <w:rsid w:val="4E322B47"/>
    <w:rsid w:val="4E343704"/>
    <w:rsid w:val="4E344BA9"/>
    <w:rsid w:val="4E347D16"/>
    <w:rsid w:val="4E364496"/>
    <w:rsid w:val="4E3648E5"/>
    <w:rsid w:val="4E3713C4"/>
    <w:rsid w:val="4E376D7D"/>
    <w:rsid w:val="4E390A43"/>
    <w:rsid w:val="4E3A4A93"/>
    <w:rsid w:val="4E417EFD"/>
    <w:rsid w:val="4E444D9B"/>
    <w:rsid w:val="4E471C39"/>
    <w:rsid w:val="4E481BD7"/>
    <w:rsid w:val="4E491D00"/>
    <w:rsid w:val="4E4B2F21"/>
    <w:rsid w:val="4E4B32BE"/>
    <w:rsid w:val="4E4B6B93"/>
    <w:rsid w:val="4E4F0BFC"/>
    <w:rsid w:val="4E501EEB"/>
    <w:rsid w:val="4E5129A2"/>
    <w:rsid w:val="4E544528"/>
    <w:rsid w:val="4E573A47"/>
    <w:rsid w:val="4E574A0D"/>
    <w:rsid w:val="4E586E03"/>
    <w:rsid w:val="4E5A41A4"/>
    <w:rsid w:val="4E5A63CA"/>
    <w:rsid w:val="4E5B02B4"/>
    <w:rsid w:val="4E5B20FC"/>
    <w:rsid w:val="4E5C15FF"/>
    <w:rsid w:val="4E5D45B3"/>
    <w:rsid w:val="4E5D4B40"/>
    <w:rsid w:val="4E5D7FF9"/>
    <w:rsid w:val="4E5E3804"/>
    <w:rsid w:val="4E5E4419"/>
    <w:rsid w:val="4E5E533E"/>
    <w:rsid w:val="4E61277C"/>
    <w:rsid w:val="4E6141D2"/>
    <w:rsid w:val="4E617648"/>
    <w:rsid w:val="4E6238EC"/>
    <w:rsid w:val="4E631C8A"/>
    <w:rsid w:val="4E634D1E"/>
    <w:rsid w:val="4E636D9E"/>
    <w:rsid w:val="4E651D0A"/>
    <w:rsid w:val="4E661D75"/>
    <w:rsid w:val="4E670213"/>
    <w:rsid w:val="4E670B61"/>
    <w:rsid w:val="4E677BE4"/>
    <w:rsid w:val="4E6919A5"/>
    <w:rsid w:val="4E694D8B"/>
    <w:rsid w:val="4E6A240B"/>
    <w:rsid w:val="4E6D1AEF"/>
    <w:rsid w:val="4E6D3BCF"/>
    <w:rsid w:val="4E6E3AC9"/>
    <w:rsid w:val="4E6F09C7"/>
    <w:rsid w:val="4E6F1965"/>
    <w:rsid w:val="4E7074AF"/>
    <w:rsid w:val="4E7120F0"/>
    <w:rsid w:val="4E723874"/>
    <w:rsid w:val="4E737EF7"/>
    <w:rsid w:val="4E7415D0"/>
    <w:rsid w:val="4E7422B3"/>
    <w:rsid w:val="4E7528D4"/>
    <w:rsid w:val="4E760BFC"/>
    <w:rsid w:val="4E76316F"/>
    <w:rsid w:val="4E784A97"/>
    <w:rsid w:val="4E787F3D"/>
    <w:rsid w:val="4E792B60"/>
    <w:rsid w:val="4E7964B6"/>
    <w:rsid w:val="4E7A776C"/>
    <w:rsid w:val="4E7B184A"/>
    <w:rsid w:val="4E7D6A88"/>
    <w:rsid w:val="4E7F58F9"/>
    <w:rsid w:val="4E806895"/>
    <w:rsid w:val="4E807163"/>
    <w:rsid w:val="4E807C82"/>
    <w:rsid w:val="4E81381C"/>
    <w:rsid w:val="4E823199"/>
    <w:rsid w:val="4E824F00"/>
    <w:rsid w:val="4E833303"/>
    <w:rsid w:val="4E841FE8"/>
    <w:rsid w:val="4E853CBB"/>
    <w:rsid w:val="4E861E9D"/>
    <w:rsid w:val="4E882AAE"/>
    <w:rsid w:val="4E882C51"/>
    <w:rsid w:val="4E8B4741"/>
    <w:rsid w:val="4E8E0634"/>
    <w:rsid w:val="4E8F0298"/>
    <w:rsid w:val="4E902493"/>
    <w:rsid w:val="4E9046CD"/>
    <w:rsid w:val="4E925B54"/>
    <w:rsid w:val="4E9323DB"/>
    <w:rsid w:val="4E947919"/>
    <w:rsid w:val="4E956A48"/>
    <w:rsid w:val="4E9707CE"/>
    <w:rsid w:val="4E9731E0"/>
    <w:rsid w:val="4E9827CB"/>
    <w:rsid w:val="4E99008A"/>
    <w:rsid w:val="4E9A4567"/>
    <w:rsid w:val="4E9A6306"/>
    <w:rsid w:val="4E9C7009"/>
    <w:rsid w:val="4E9D13FC"/>
    <w:rsid w:val="4E9F70B3"/>
    <w:rsid w:val="4EA06BC3"/>
    <w:rsid w:val="4EA11C76"/>
    <w:rsid w:val="4EA21312"/>
    <w:rsid w:val="4EA26C58"/>
    <w:rsid w:val="4EA44B05"/>
    <w:rsid w:val="4EA615BA"/>
    <w:rsid w:val="4EA65E01"/>
    <w:rsid w:val="4EA80576"/>
    <w:rsid w:val="4EAB678D"/>
    <w:rsid w:val="4EAD09AF"/>
    <w:rsid w:val="4EAE28A5"/>
    <w:rsid w:val="4EAE72A0"/>
    <w:rsid w:val="4EB02503"/>
    <w:rsid w:val="4EB175ED"/>
    <w:rsid w:val="4EB25F04"/>
    <w:rsid w:val="4EB3024C"/>
    <w:rsid w:val="4EB302D2"/>
    <w:rsid w:val="4EB304BF"/>
    <w:rsid w:val="4EB3097F"/>
    <w:rsid w:val="4EB33A4C"/>
    <w:rsid w:val="4EB42A4E"/>
    <w:rsid w:val="4EB4783C"/>
    <w:rsid w:val="4EB660C1"/>
    <w:rsid w:val="4EB67FA2"/>
    <w:rsid w:val="4EB70E4E"/>
    <w:rsid w:val="4EB83215"/>
    <w:rsid w:val="4EB849BC"/>
    <w:rsid w:val="4EBB7D06"/>
    <w:rsid w:val="4EBE7DA2"/>
    <w:rsid w:val="4EBF6C4F"/>
    <w:rsid w:val="4EC25795"/>
    <w:rsid w:val="4EC2582E"/>
    <w:rsid w:val="4EC46D5C"/>
    <w:rsid w:val="4EC474B8"/>
    <w:rsid w:val="4EC70AD6"/>
    <w:rsid w:val="4EC757B9"/>
    <w:rsid w:val="4EC82DAB"/>
    <w:rsid w:val="4EC85C05"/>
    <w:rsid w:val="4EC94B94"/>
    <w:rsid w:val="4ECA6964"/>
    <w:rsid w:val="4ECC3867"/>
    <w:rsid w:val="4ECD242A"/>
    <w:rsid w:val="4ECD5AE2"/>
    <w:rsid w:val="4ECE25C9"/>
    <w:rsid w:val="4ECE5E43"/>
    <w:rsid w:val="4ECF15FA"/>
    <w:rsid w:val="4ED36542"/>
    <w:rsid w:val="4ED36ED6"/>
    <w:rsid w:val="4ED3729C"/>
    <w:rsid w:val="4ED446C3"/>
    <w:rsid w:val="4ED70D4F"/>
    <w:rsid w:val="4ED75850"/>
    <w:rsid w:val="4EDB66C2"/>
    <w:rsid w:val="4EDC02BA"/>
    <w:rsid w:val="4EDC5D77"/>
    <w:rsid w:val="4EDD28CC"/>
    <w:rsid w:val="4EDE4AE1"/>
    <w:rsid w:val="4EDF70AF"/>
    <w:rsid w:val="4EE00AC1"/>
    <w:rsid w:val="4EE138D5"/>
    <w:rsid w:val="4EE1722B"/>
    <w:rsid w:val="4EE21D21"/>
    <w:rsid w:val="4EE40E13"/>
    <w:rsid w:val="4EE42845"/>
    <w:rsid w:val="4EE55C4D"/>
    <w:rsid w:val="4EE565AA"/>
    <w:rsid w:val="4EE60203"/>
    <w:rsid w:val="4EE8227F"/>
    <w:rsid w:val="4EE94218"/>
    <w:rsid w:val="4EEB4ABE"/>
    <w:rsid w:val="4EEC31BC"/>
    <w:rsid w:val="4EED14AA"/>
    <w:rsid w:val="4EED3C7A"/>
    <w:rsid w:val="4EF33097"/>
    <w:rsid w:val="4EF36E19"/>
    <w:rsid w:val="4EF46299"/>
    <w:rsid w:val="4EF66A15"/>
    <w:rsid w:val="4EF777F3"/>
    <w:rsid w:val="4EF8747E"/>
    <w:rsid w:val="4EF92C2A"/>
    <w:rsid w:val="4EF95F12"/>
    <w:rsid w:val="4EFB7691"/>
    <w:rsid w:val="4EFC4574"/>
    <w:rsid w:val="4EFF4B71"/>
    <w:rsid w:val="4F016252"/>
    <w:rsid w:val="4F016D96"/>
    <w:rsid w:val="4F021889"/>
    <w:rsid w:val="4F040FCA"/>
    <w:rsid w:val="4F055894"/>
    <w:rsid w:val="4F075C32"/>
    <w:rsid w:val="4F084639"/>
    <w:rsid w:val="4F0954D9"/>
    <w:rsid w:val="4F0C73E4"/>
    <w:rsid w:val="4F0D5CBA"/>
    <w:rsid w:val="4F0D7FFE"/>
    <w:rsid w:val="4F0E2417"/>
    <w:rsid w:val="4F0E5B44"/>
    <w:rsid w:val="4F124E37"/>
    <w:rsid w:val="4F145713"/>
    <w:rsid w:val="4F1620FF"/>
    <w:rsid w:val="4F170DD4"/>
    <w:rsid w:val="4F1749DE"/>
    <w:rsid w:val="4F192CD9"/>
    <w:rsid w:val="4F1A44F1"/>
    <w:rsid w:val="4F1C7543"/>
    <w:rsid w:val="4F1E0DDE"/>
    <w:rsid w:val="4F205A41"/>
    <w:rsid w:val="4F226C6C"/>
    <w:rsid w:val="4F2465A3"/>
    <w:rsid w:val="4F250673"/>
    <w:rsid w:val="4F2625E5"/>
    <w:rsid w:val="4F282253"/>
    <w:rsid w:val="4F290076"/>
    <w:rsid w:val="4F29184B"/>
    <w:rsid w:val="4F293EF3"/>
    <w:rsid w:val="4F2A1942"/>
    <w:rsid w:val="4F2B38D2"/>
    <w:rsid w:val="4F2F18DF"/>
    <w:rsid w:val="4F3077D1"/>
    <w:rsid w:val="4F325EAC"/>
    <w:rsid w:val="4F347942"/>
    <w:rsid w:val="4F351EA4"/>
    <w:rsid w:val="4F362228"/>
    <w:rsid w:val="4F3723B3"/>
    <w:rsid w:val="4F38565E"/>
    <w:rsid w:val="4F387AF2"/>
    <w:rsid w:val="4F3A3DC3"/>
    <w:rsid w:val="4F3A73C9"/>
    <w:rsid w:val="4F3C24BE"/>
    <w:rsid w:val="4F3D243A"/>
    <w:rsid w:val="4F401A87"/>
    <w:rsid w:val="4F411050"/>
    <w:rsid w:val="4F414518"/>
    <w:rsid w:val="4F415677"/>
    <w:rsid w:val="4F4156EF"/>
    <w:rsid w:val="4F427A12"/>
    <w:rsid w:val="4F452E85"/>
    <w:rsid w:val="4F454A49"/>
    <w:rsid w:val="4F456452"/>
    <w:rsid w:val="4F457AA9"/>
    <w:rsid w:val="4F4604CB"/>
    <w:rsid w:val="4F482638"/>
    <w:rsid w:val="4F4C1ED6"/>
    <w:rsid w:val="4F4C39C3"/>
    <w:rsid w:val="4F4D1202"/>
    <w:rsid w:val="4F4D4FB7"/>
    <w:rsid w:val="4F4E2FA8"/>
    <w:rsid w:val="4F4E7347"/>
    <w:rsid w:val="4F50738A"/>
    <w:rsid w:val="4F521D5E"/>
    <w:rsid w:val="4F522E74"/>
    <w:rsid w:val="4F527693"/>
    <w:rsid w:val="4F545264"/>
    <w:rsid w:val="4F5466D3"/>
    <w:rsid w:val="4F56752F"/>
    <w:rsid w:val="4F567B82"/>
    <w:rsid w:val="4F5760A7"/>
    <w:rsid w:val="4F5849AA"/>
    <w:rsid w:val="4F5A41A2"/>
    <w:rsid w:val="4F5D09E8"/>
    <w:rsid w:val="4F5E6BAE"/>
    <w:rsid w:val="4F5F4F27"/>
    <w:rsid w:val="4F610982"/>
    <w:rsid w:val="4F623697"/>
    <w:rsid w:val="4F630FC7"/>
    <w:rsid w:val="4F672DA6"/>
    <w:rsid w:val="4F676CC8"/>
    <w:rsid w:val="4F681474"/>
    <w:rsid w:val="4F692EA8"/>
    <w:rsid w:val="4F6A3DBC"/>
    <w:rsid w:val="4F6B14BF"/>
    <w:rsid w:val="4F6B5D9E"/>
    <w:rsid w:val="4F6B6331"/>
    <w:rsid w:val="4F6B7552"/>
    <w:rsid w:val="4F6C51F7"/>
    <w:rsid w:val="4F6F0A9A"/>
    <w:rsid w:val="4F6F2F0B"/>
    <w:rsid w:val="4F6F5B06"/>
    <w:rsid w:val="4F710929"/>
    <w:rsid w:val="4F733001"/>
    <w:rsid w:val="4F74458B"/>
    <w:rsid w:val="4F75023D"/>
    <w:rsid w:val="4F76573B"/>
    <w:rsid w:val="4F7938EC"/>
    <w:rsid w:val="4F7B39C2"/>
    <w:rsid w:val="4F7B4FBD"/>
    <w:rsid w:val="4F7C0BAF"/>
    <w:rsid w:val="4F7D1409"/>
    <w:rsid w:val="4F7D2788"/>
    <w:rsid w:val="4F7D5704"/>
    <w:rsid w:val="4F8005D2"/>
    <w:rsid w:val="4F814960"/>
    <w:rsid w:val="4F821335"/>
    <w:rsid w:val="4F822B9F"/>
    <w:rsid w:val="4F8244EB"/>
    <w:rsid w:val="4F83046E"/>
    <w:rsid w:val="4F8314F6"/>
    <w:rsid w:val="4F842014"/>
    <w:rsid w:val="4F84354E"/>
    <w:rsid w:val="4F846BFE"/>
    <w:rsid w:val="4F866FC5"/>
    <w:rsid w:val="4F86747D"/>
    <w:rsid w:val="4F870AAB"/>
    <w:rsid w:val="4F876AD8"/>
    <w:rsid w:val="4F880D5B"/>
    <w:rsid w:val="4F8C5098"/>
    <w:rsid w:val="4F8F3DEE"/>
    <w:rsid w:val="4F90244F"/>
    <w:rsid w:val="4F902ECE"/>
    <w:rsid w:val="4F923C25"/>
    <w:rsid w:val="4F931284"/>
    <w:rsid w:val="4F941113"/>
    <w:rsid w:val="4F946A43"/>
    <w:rsid w:val="4F964FD7"/>
    <w:rsid w:val="4F9806CA"/>
    <w:rsid w:val="4F9862DC"/>
    <w:rsid w:val="4F9A7B44"/>
    <w:rsid w:val="4F9D4E92"/>
    <w:rsid w:val="4F9E00DA"/>
    <w:rsid w:val="4F9E2546"/>
    <w:rsid w:val="4F9E5525"/>
    <w:rsid w:val="4F9E684F"/>
    <w:rsid w:val="4F9F1208"/>
    <w:rsid w:val="4FA03AD1"/>
    <w:rsid w:val="4FA04662"/>
    <w:rsid w:val="4FA07C72"/>
    <w:rsid w:val="4FA163FD"/>
    <w:rsid w:val="4FA16C35"/>
    <w:rsid w:val="4FA203EE"/>
    <w:rsid w:val="4FA21390"/>
    <w:rsid w:val="4FA230A7"/>
    <w:rsid w:val="4FA271FB"/>
    <w:rsid w:val="4FA374DB"/>
    <w:rsid w:val="4FA4586E"/>
    <w:rsid w:val="4FA50482"/>
    <w:rsid w:val="4FA525FF"/>
    <w:rsid w:val="4FA91B80"/>
    <w:rsid w:val="4FAC4874"/>
    <w:rsid w:val="4FAF1D6D"/>
    <w:rsid w:val="4FB0798B"/>
    <w:rsid w:val="4FB407AC"/>
    <w:rsid w:val="4FB4251E"/>
    <w:rsid w:val="4FB53658"/>
    <w:rsid w:val="4FB56AFF"/>
    <w:rsid w:val="4FB610C7"/>
    <w:rsid w:val="4FB66A3B"/>
    <w:rsid w:val="4FB85AED"/>
    <w:rsid w:val="4FB860E0"/>
    <w:rsid w:val="4FBA09FD"/>
    <w:rsid w:val="4FBA7077"/>
    <w:rsid w:val="4FBB585D"/>
    <w:rsid w:val="4FBC2CA2"/>
    <w:rsid w:val="4FBE1F26"/>
    <w:rsid w:val="4FC024C4"/>
    <w:rsid w:val="4FC21B8A"/>
    <w:rsid w:val="4FC326D7"/>
    <w:rsid w:val="4FC741A0"/>
    <w:rsid w:val="4FCC2FE7"/>
    <w:rsid w:val="4FCC5542"/>
    <w:rsid w:val="4FCD013B"/>
    <w:rsid w:val="4FCD4508"/>
    <w:rsid w:val="4FD2214D"/>
    <w:rsid w:val="4FD22AFA"/>
    <w:rsid w:val="4FD25C7E"/>
    <w:rsid w:val="4FD31C14"/>
    <w:rsid w:val="4FD40533"/>
    <w:rsid w:val="4FD407F1"/>
    <w:rsid w:val="4FD4347B"/>
    <w:rsid w:val="4FD47857"/>
    <w:rsid w:val="4FD50A42"/>
    <w:rsid w:val="4FD60162"/>
    <w:rsid w:val="4FD633B2"/>
    <w:rsid w:val="4FD758DD"/>
    <w:rsid w:val="4FD76D8C"/>
    <w:rsid w:val="4FD775E7"/>
    <w:rsid w:val="4FD91EA4"/>
    <w:rsid w:val="4FDA0DDC"/>
    <w:rsid w:val="4FDC1521"/>
    <w:rsid w:val="4FDC1ADD"/>
    <w:rsid w:val="4FDD2D9F"/>
    <w:rsid w:val="4FDF7510"/>
    <w:rsid w:val="4FE01498"/>
    <w:rsid w:val="4FE11420"/>
    <w:rsid w:val="4FE25DC7"/>
    <w:rsid w:val="4FE33C5A"/>
    <w:rsid w:val="4FE35880"/>
    <w:rsid w:val="4FE36B18"/>
    <w:rsid w:val="4FE51650"/>
    <w:rsid w:val="4FE66230"/>
    <w:rsid w:val="4FE67B3F"/>
    <w:rsid w:val="4FE8031E"/>
    <w:rsid w:val="4FE9266D"/>
    <w:rsid w:val="4FE93765"/>
    <w:rsid w:val="4FEA3047"/>
    <w:rsid w:val="4FEA4B60"/>
    <w:rsid w:val="4FEC6C14"/>
    <w:rsid w:val="4FEE0CD8"/>
    <w:rsid w:val="4FF13FF5"/>
    <w:rsid w:val="4FF270D6"/>
    <w:rsid w:val="4FF27569"/>
    <w:rsid w:val="4FF37560"/>
    <w:rsid w:val="4FF463A6"/>
    <w:rsid w:val="4FF5187D"/>
    <w:rsid w:val="4FF5224D"/>
    <w:rsid w:val="4FF5402F"/>
    <w:rsid w:val="4FF65A24"/>
    <w:rsid w:val="4FF664EB"/>
    <w:rsid w:val="4FF6772F"/>
    <w:rsid w:val="4FF67C00"/>
    <w:rsid w:val="4FF71FBF"/>
    <w:rsid w:val="4FF72376"/>
    <w:rsid w:val="4FF72E5D"/>
    <w:rsid w:val="4FF743F0"/>
    <w:rsid w:val="4FF820D7"/>
    <w:rsid w:val="4FF9075A"/>
    <w:rsid w:val="4FFA071A"/>
    <w:rsid w:val="4FFD50A4"/>
    <w:rsid w:val="4FFF3A5F"/>
    <w:rsid w:val="50002059"/>
    <w:rsid w:val="5000790F"/>
    <w:rsid w:val="50015D1F"/>
    <w:rsid w:val="50017A67"/>
    <w:rsid w:val="50024B0E"/>
    <w:rsid w:val="500308F9"/>
    <w:rsid w:val="50037C2A"/>
    <w:rsid w:val="50093E02"/>
    <w:rsid w:val="5009498C"/>
    <w:rsid w:val="500968B3"/>
    <w:rsid w:val="500A3E06"/>
    <w:rsid w:val="500A6C83"/>
    <w:rsid w:val="500C19BF"/>
    <w:rsid w:val="500E28B0"/>
    <w:rsid w:val="501078D7"/>
    <w:rsid w:val="50123ACC"/>
    <w:rsid w:val="501274A0"/>
    <w:rsid w:val="50141DE6"/>
    <w:rsid w:val="50144E97"/>
    <w:rsid w:val="501656CC"/>
    <w:rsid w:val="5018610F"/>
    <w:rsid w:val="501A34DA"/>
    <w:rsid w:val="501A3864"/>
    <w:rsid w:val="501A3DF6"/>
    <w:rsid w:val="501C4A50"/>
    <w:rsid w:val="501C5562"/>
    <w:rsid w:val="501D3135"/>
    <w:rsid w:val="501D5839"/>
    <w:rsid w:val="501E0578"/>
    <w:rsid w:val="501E458E"/>
    <w:rsid w:val="5021482C"/>
    <w:rsid w:val="5022339D"/>
    <w:rsid w:val="50230285"/>
    <w:rsid w:val="50234954"/>
    <w:rsid w:val="5023596B"/>
    <w:rsid w:val="502415AF"/>
    <w:rsid w:val="5025064C"/>
    <w:rsid w:val="502532E6"/>
    <w:rsid w:val="50264CC3"/>
    <w:rsid w:val="50282D41"/>
    <w:rsid w:val="50307A53"/>
    <w:rsid w:val="50311E12"/>
    <w:rsid w:val="50350845"/>
    <w:rsid w:val="503614B4"/>
    <w:rsid w:val="50362C99"/>
    <w:rsid w:val="5037204F"/>
    <w:rsid w:val="503755EB"/>
    <w:rsid w:val="50381AB8"/>
    <w:rsid w:val="5039047C"/>
    <w:rsid w:val="50394A7B"/>
    <w:rsid w:val="503A26F1"/>
    <w:rsid w:val="503B0BB9"/>
    <w:rsid w:val="503B5D76"/>
    <w:rsid w:val="503E3598"/>
    <w:rsid w:val="50400747"/>
    <w:rsid w:val="50417570"/>
    <w:rsid w:val="50447E48"/>
    <w:rsid w:val="50451A9D"/>
    <w:rsid w:val="50466175"/>
    <w:rsid w:val="50475644"/>
    <w:rsid w:val="50485728"/>
    <w:rsid w:val="50487AF3"/>
    <w:rsid w:val="504966AC"/>
    <w:rsid w:val="504D730D"/>
    <w:rsid w:val="504E1FBC"/>
    <w:rsid w:val="504F2B5B"/>
    <w:rsid w:val="50500575"/>
    <w:rsid w:val="505360CC"/>
    <w:rsid w:val="5053660E"/>
    <w:rsid w:val="505406FB"/>
    <w:rsid w:val="50542C5F"/>
    <w:rsid w:val="5054783B"/>
    <w:rsid w:val="50576459"/>
    <w:rsid w:val="50590B27"/>
    <w:rsid w:val="505C16F5"/>
    <w:rsid w:val="505D123D"/>
    <w:rsid w:val="506012FD"/>
    <w:rsid w:val="50601D91"/>
    <w:rsid w:val="50641D3C"/>
    <w:rsid w:val="50643E62"/>
    <w:rsid w:val="5064688C"/>
    <w:rsid w:val="5065660C"/>
    <w:rsid w:val="506658AC"/>
    <w:rsid w:val="50666095"/>
    <w:rsid w:val="50670402"/>
    <w:rsid w:val="50676E60"/>
    <w:rsid w:val="50677FA5"/>
    <w:rsid w:val="506B557F"/>
    <w:rsid w:val="506E1572"/>
    <w:rsid w:val="50704646"/>
    <w:rsid w:val="507047FD"/>
    <w:rsid w:val="50706F68"/>
    <w:rsid w:val="50726ECA"/>
    <w:rsid w:val="50734B4F"/>
    <w:rsid w:val="50743E59"/>
    <w:rsid w:val="50745439"/>
    <w:rsid w:val="50753CF6"/>
    <w:rsid w:val="50791661"/>
    <w:rsid w:val="507B79D3"/>
    <w:rsid w:val="507C1926"/>
    <w:rsid w:val="507C1C80"/>
    <w:rsid w:val="507C3282"/>
    <w:rsid w:val="507C5767"/>
    <w:rsid w:val="507D6AAC"/>
    <w:rsid w:val="507E6AE7"/>
    <w:rsid w:val="507F289E"/>
    <w:rsid w:val="507F73F9"/>
    <w:rsid w:val="50803172"/>
    <w:rsid w:val="50812B2B"/>
    <w:rsid w:val="508227C2"/>
    <w:rsid w:val="50834384"/>
    <w:rsid w:val="50835BEE"/>
    <w:rsid w:val="50852C87"/>
    <w:rsid w:val="50870A07"/>
    <w:rsid w:val="50883225"/>
    <w:rsid w:val="50896103"/>
    <w:rsid w:val="50897865"/>
    <w:rsid w:val="508A2724"/>
    <w:rsid w:val="508C078A"/>
    <w:rsid w:val="508E5BC3"/>
    <w:rsid w:val="508F6DB7"/>
    <w:rsid w:val="50905EC2"/>
    <w:rsid w:val="509274C7"/>
    <w:rsid w:val="5093667D"/>
    <w:rsid w:val="50954927"/>
    <w:rsid w:val="50954E4C"/>
    <w:rsid w:val="50981F48"/>
    <w:rsid w:val="5099143F"/>
    <w:rsid w:val="509A140E"/>
    <w:rsid w:val="509B47BB"/>
    <w:rsid w:val="509E3EFB"/>
    <w:rsid w:val="509E641B"/>
    <w:rsid w:val="50A076EB"/>
    <w:rsid w:val="50A11BF8"/>
    <w:rsid w:val="50A35D88"/>
    <w:rsid w:val="50A52480"/>
    <w:rsid w:val="50A652B5"/>
    <w:rsid w:val="50A67B47"/>
    <w:rsid w:val="50A85527"/>
    <w:rsid w:val="50A945AD"/>
    <w:rsid w:val="50AC3C93"/>
    <w:rsid w:val="50AE6763"/>
    <w:rsid w:val="50AF18DF"/>
    <w:rsid w:val="50AF7FE1"/>
    <w:rsid w:val="50B0209B"/>
    <w:rsid w:val="50B07516"/>
    <w:rsid w:val="50B120F0"/>
    <w:rsid w:val="50B27420"/>
    <w:rsid w:val="50B36056"/>
    <w:rsid w:val="50B458CB"/>
    <w:rsid w:val="50B52D8D"/>
    <w:rsid w:val="50B56A23"/>
    <w:rsid w:val="50B638A9"/>
    <w:rsid w:val="50B66B3E"/>
    <w:rsid w:val="50B74F14"/>
    <w:rsid w:val="50B81CB8"/>
    <w:rsid w:val="50BA41F1"/>
    <w:rsid w:val="50BB14AE"/>
    <w:rsid w:val="50BC2A87"/>
    <w:rsid w:val="50BE1171"/>
    <w:rsid w:val="50C06009"/>
    <w:rsid w:val="50C22D4F"/>
    <w:rsid w:val="50C24130"/>
    <w:rsid w:val="50C2469F"/>
    <w:rsid w:val="50C419E3"/>
    <w:rsid w:val="50C55A9D"/>
    <w:rsid w:val="50C56D50"/>
    <w:rsid w:val="50C70A92"/>
    <w:rsid w:val="50C8294E"/>
    <w:rsid w:val="50C9591F"/>
    <w:rsid w:val="50CA2C87"/>
    <w:rsid w:val="50CB03AC"/>
    <w:rsid w:val="50CB0447"/>
    <w:rsid w:val="50CB048A"/>
    <w:rsid w:val="50D01AE2"/>
    <w:rsid w:val="50D230CC"/>
    <w:rsid w:val="50D36DFF"/>
    <w:rsid w:val="50D37D71"/>
    <w:rsid w:val="50D4744F"/>
    <w:rsid w:val="50D53363"/>
    <w:rsid w:val="50D7111A"/>
    <w:rsid w:val="50D7331D"/>
    <w:rsid w:val="50D80706"/>
    <w:rsid w:val="50D90A22"/>
    <w:rsid w:val="50D93B46"/>
    <w:rsid w:val="50DA5920"/>
    <w:rsid w:val="50DB0383"/>
    <w:rsid w:val="50DB32BE"/>
    <w:rsid w:val="50DC068B"/>
    <w:rsid w:val="50DC11C2"/>
    <w:rsid w:val="50DC6A09"/>
    <w:rsid w:val="50E0431D"/>
    <w:rsid w:val="50E05E98"/>
    <w:rsid w:val="50E2102E"/>
    <w:rsid w:val="50E23160"/>
    <w:rsid w:val="50E311F7"/>
    <w:rsid w:val="50E362C7"/>
    <w:rsid w:val="50E77DE9"/>
    <w:rsid w:val="50E91474"/>
    <w:rsid w:val="50E91F8B"/>
    <w:rsid w:val="50E94D68"/>
    <w:rsid w:val="50EA0496"/>
    <w:rsid w:val="50EC1A73"/>
    <w:rsid w:val="50EC35C8"/>
    <w:rsid w:val="50ED3733"/>
    <w:rsid w:val="50EE1325"/>
    <w:rsid w:val="50F13A56"/>
    <w:rsid w:val="50F17937"/>
    <w:rsid w:val="50F22043"/>
    <w:rsid w:val="50F2400E"/>
    <w:rsid w:val="50F2427F"/>
    <w:rsid w:val="50F438CF"/>
    <w:rsid w:val="50F64259"/>
    <w:rsid w:val="50F67467"/>
    <w:rsid w:val="50F75929"/>
    <w:rsid w:val="50FA6C48"/>
    <w:rsid w:val="50FB28F2"/>
    <w:rsid w:val="50FB7AEE"/>
    <w:rsid w:val="50FE081D"/>
    <w:rsid w:val="50FE40AD"/>
    <w:rsid w:val="51024FEF"/>
    <w:rsid w:val="51033902"/>
    <w:rsid w:val="510351BF"/>
    <w:rsid w:val="51063A8C"/>
    <w:rsid w:val="5106670E"/>
    <w:rsid w:val="5107518C"/>
    <w:rsid w:val="510808C1"/>
    <w:rsid w:val="510B1C5D"/>
    <w:rsid w:val="510C469B"/>
    <w:rsid w:val="510F14AD"/>
    <w:rsid w:val="510F74AC"/>
    <w:rsid w:val="511024CF"/>
    <w:rsid w:val="5111227A"/>
    <w:rsid w:val="5111778D"/>
    <w:rsid w:val="51120464"/>
    <w:rsid w:val="51131AD8"/>
    <w:rsid w:val="51137E86"/>
    <w:rsid w:val="5115020C"/>
    <w:rsid w:val="511551D3"/>
    <w:rsid w:val="51155962"/>
    <w:rsid w:val="511A7530"/>
    <w:rsid w:val="511B2325"/>
    <w:rsid w:val="511C3E26"/>
    <w:rsid w:val="511C5EF5"/>
    <w:rsid w:val="511D73A7"/>
    <w:rsid w:val="511E581A"/>
    <w:rsid w:val="51200A58"/>
    <w:rsid w:val="512069E5"/>
    <w:rsid w:val="512233F6"/>
    <w:rsid w:val="512807DA"/>
    <w:rsid w:val="5129018C"/>
    <w:rsid w:val="51296C95"/>
    <w:rsid w:val="51297263"/>
    <w:rsid w:val="512B370D"/>
    <w:rsid w:val="512B655E"/>
    <w:rsid w:val="512B6ADA"/>
    <w:rsid w:val="512B7128"/>
    <w:rsid w:val="512D34DA"/>
    <w:rsid w:val="512F07DD"/>
    <w:rsid w:val="513078AE"/>
    <w:rsid w:val="51324068"/>
    <w:rsid w:val="51327301"/>
    <w:rsid w:val="513319AB"/>
    <w:rsid w:val="513366DC"/>
    <w:rsid w:val="513813AC"/>
    <w:rsid w:val="513A005E"/>
    <w:rsid w:val="513A5333"/>
    <w:rsid w:val="513C2176"/>
    <w:rsid w:val="513C36F6"/>
    <w:rsid w:val="513D6378"/>
    <w:rsid w:val="513E3BD1"/>
    <w:rsid w:val="513F3F22"/>
    <w:rsid w:val="5143103F"/>
    <w:rsid w:val="514466CA"/>
    <w:rsid w:val="51452553"/>
    <w:rsid w:val="51462B38"/>
    <w:rsid w:val="51473A5B"/>
    <w:rsid w:val="514760B5"/>
    <w:rsid w:val="51486AB6"/>
    <w:rsid w:val="51496E74"/>
    <w:rsid w:val="514A473B"/>
    <w:rsid w:val="514C29A0"/>
    <w:rsid w:val="514E7DDA"/>
    <w:rsid w:val="515137E4"/>
    <w:rsid w:val="51536C1A"/>
    <w:rsid w:val="51554273"/>
    <w:rsid w:val="515570BD"/>
    <w:rsid w:val="51572BA4"/>
    <w:rsid w:val="51573EE0"/>
    <w:rsid w:val="51580376"/>
    <w:rsid w:val="51582B5F"/>
    <w:rsid w:val="5158484A"/>
    <w:rsid w:val="515A12D0"/>
    <w:rsid w:val="515A1C62"/>
    <w:rsid w:val="515B1C04"/>
    <w:rsid w:val="515B58CE"/>
    <w:rsid w:val="515C3072"/>
    <w:rsid w:val="515F57FB"/>
    <w:rsid w:val="51620E9A"/>
    <w:rsid w:val="51621918"/>
    <w:rsid w:val="5166731B"/>
    <w:rsid w:val="5167083B"/>
    <w:rsid w:val="5167493D"/>
    <w:rsid w:val="51690E0D"/>
    <w:rsid w:val="516D5354"/>
    <w:rsid w:val="516E0563"/>
    <w:rsid w:val="516E452E"/>
    <w:rsid w:val="517064D4"/>
    <w:rsid w:val="51716B9E"/>
    <w:rsid w:val="51775432"/>
    <w:rsid w:val="51777CFC"/>
    <w:rsid w:val="51780DC2"/>
    <w:rsid w:val="51787C97"/>
    <w:rsid w:val="51790023"/>
    <w:rsid w:val="51791AD4"/>
    <w:rsid w:val="517B62F3"/>
    <w:rsid w:val="517B7D0F"/>
    <w:rsid w:val="517D2242"/>
    <w:rsid w:val="5180353F"/>
    <w:rsid w:val="5181396F"/>
    <w:rsid w:val="51825D07"/>
    <w:rsid w:val="51835A3E"/>
    <w:rsid w:val="51863361"/>
    <w:rsid w:val="51865FCE"/>
    <w:rsid w:val="518753CB"/>
    <w:rsid w:val="518759BC"/>
    <w:rsid w:val="51880E95"/>
    <w:rsid w:val="51881962"/>
    <w:rsid w:val="518939E2"/>
    <w:rsid w:val="518959C7"/>
    <w:rsid w:val="518A103B"/>
    <w:rsid w:val="518C09AC"/>
    <w:rsid w:val="518C49A1"/>
    <w:rsid w:val="518F7FA1"/>
    <w:rsid w:val="51907F7F"/>
    <w:rsid w:val="51915124"/>
    <w:rsid w:val="519215D1"/>
    <w:rsid w:val="51921F9D"/>
    <w:rsid w:val="51925DEC"/>
    <w:rsid w:val="51930ED7"/>
    <w:rsid w:val="519412D5"/>
    <w:rsid w:val="5194321A"/>
    <w:rsid w:val="51952E8A"/>
    <w:rsid w:val="51957B00"/>
    <w:rsid w:val="5196054A"/>
    <w:rsid w:val="51961885"/>
    <w:rsid w:val="5197570A"/>
    <w:rsid w:val="5198587E"/>
    <w:rsid w:val="519930F4"/>
    <w:rsid w:val="519A045C"/>
    <w:rsid w:val="519B12D7"/>
    <w:rsid w:val="519B20D4"/>
    <w:rsid w:val="519C182B"/>
    <w:rsid w:val="519C6E80"/>
    <w:rsid w:val="519F1A70"/>
    <w:rsid w:val="519F3C3A"/>
    <w:rsid w:val="51A2494C"/>
    <w:rsid w:val="51A45093"/>
    <w:rsid w:val="51A528E5"/>
    <w:rsid w:val="51A74709"/>
    <w:rsid w:val="51A77A1C"/>
    <w:rsid w:val="51A9383C"/>
    <w:rsid w:val="51A954A8"/>
    <w:rsid w:val="51A9679A"/>
    <w:rsid w:val="51AB4BB3"/>
    <w:rsid w:val="51AB5DCC"/>
    <w:rsid w:val="51AC12B4"/>
    <w:rsid w:val="51AC1A7A"/>
    <w:rsid w:val="51AD040E"/>
    <w:rsid w:val="51AE14CC"/>
    <w:rsid w:val="51AF37AD"/>
    <w:rsid w:val="51B02AD9"/>
    <w:rsid w:val="51B054E1"/>
    <w:rsid w:val="51B133FC"/>
    <w:rsid w:val="51B152BB"/>
    <w:rsid w:val="51B17965"/>
    <w:rsid w:val="51B252A3"/>
    <w:rsid w:val="51B4604D"/>
    <w:rsid w:val="51B53E08"/>
    <w:rsid w:val="51B63FC4"/>
    <w:rsid w:val="51B8221F"/>
    <w:rsid w:val="51B8527A"/>
    <w:rsid w:val="51B96FF9"/>
    <w:rsid w:val="51BA1B8A"/>
    <w:rsid w:val="51BA3843"/>
    <w:rsid w:val="51BB3A17"/>
    <w:rsid w:val="51BB549A"/>
    <w:rsid w:val="51BD035B"/>
    <w:rsid w:val="51BD1A41"/>
    <w:rsid w:val="51BE24BB"/>
    <w:rsid w:val="51BF37A9"/>
    <w:rsid w:val="51BF7854"/>
    <w:rsid w:val="51BF7C1C"/>
    <w:rsid w:val="51C047AB"/>
    <w:rsid w:val="51C07FF0"/>
    <w:rsid w:val="51C2091B"/>
    <w:rsid w:val="51C21DAD"/>
    <w:rsid w:val="51C222FA"/>
    <w:rsid w:val="51C35975"/>
    <w:rsid w:val="51C40BDD"/>
    <w:rsid w:val="51C43100"/>
    <w:rsid w:val="51C43299"/>
    <w:rsid w:val="51C50314"/>
    <w:rsid w:val="51C57134"/>
    <w:rsid w:val="51C57DDF"/>
    <w:rsid w:val="51C60989"/>
    <w:rsid w:val="51C8756A"/>
    <w:rsid w:val="51C879DE"/>
    <w:rsid w:val="51C937D0"/>
    <w:rsid w:val="51CC305F"/>
    <w:rsid w:val="51CC4DD3"/>
    <w:rsid w:val="51CF6188"/>
    <w:rsid w:val="51D21E09"/>
    <w:rsid w:val="51D504E0"/>
    <w:rsid w:val="51D922E3"/>
    <w:rsid w:val="51DA149B"/>
    <w:rsid w:val="51DB69AA"/>
    <w:rsid w:val="51DD25D0"/>
    <w:rsid w:val="51DD760E"/>
    <w:rsid w:val="51DE6E82"/>
    <w:rsid w:val="51E16642"/>
    <w:rsid w:val="51E34E24"/>
    <w:rsid w:val="51E374DA"/>
    <w:rsid w:val="51E430CA"/>
    <w:rsid w:val="51E43112"/>
    <w:rsid w:val="51E45733"/>
    <w:rsid w:val="51E6318A"/>
    <w:rsid w:val="51EA0B63"/>
    <w:rsid w:val="51EA1F95"/>
    <w:rsid w:val="51EA404F"/>
    <w:rsid w:val="51EA6E50"/>
    <w:rsid w:val="51EB7298"/>
    <w:rsid w:val="51ED4840"/>
    <w:rsid w:val="51F023CD"/>
    <w:rsid w:val="51F06875"/>
    <w:rsid w:val="51F12C4C"/>
    <w:rsid w:val="51F13691"/>
    <w:rsid w:val="51F341C6"/>
    <w:rsid w:val="51F47774"/>
    <w:rsid w:val="51F5435B"/>
    <w:rsid w:val="51F6681A"/>
    <w:rsid w:val="51F67CDB"/>
    <w:rsid w:val="51F70A33"/>
    <w:rsid w:val="51F77C86"/>
    <w:rsid w:val="51F937F2"/>
    <w:rsid w:val="51FA04BE"/>
    <w:rsid w:val="51FA2376"/>
    <w:rsid w:val="51FA3C18"/>
    <w:rsid w:val="51FA3EA5"/>
    <w:rsid w:val="51FB3799"/>
    <w:rsid w:val="51FC5137"/>
    <w:rsid w:val="51FE33E5"/>
    <w:rsid w:val="51FF5F60"/>
    <w:rsid w:val="52000D59"/>
    <w:rsid w:val="52006350"/>
    <w:rsid w:val="52012A03"/>
    <w:rsid w:val="520155CD"/>
    <w:rsid w:val="520263B0"/>
    <w:rsid w:val="520348FA"/>
    <w:rsid w:val="520468BD"/>
    <w:rsid w:val="52056998"/>
    <w:rsid w:val="520705E6"/>
    <w:rsid w:val="5209269D"/>
    <w:rsid w:val="520B7330"/>
    <w:rsid w:val="520B7A66"/>
    <w:rsid w:val="520C0E1D"/>
    <w:rsid w:val="520C5651"/>
    <w:rsid w:val="520F5AA1"/>
    <w:rsid w:val="52112CDB"/>
    <w:rsid w:val="52120992"/>
    <w:rsid w:val="52163D71"/>
    <w:rsid w:val="52190CF7"/>
    <w:rsid w:val="521933B1"/>
    <w:rsid w:val="52196418"/>
    <w:rsid w:val="521B0B7D"/>
    <w:rsid w:val="521B3060"/>
    <w:rsid w:val="521B3326"/>
    <w:rsid w:val="521C0705"/>
    <w:rsid w:val="521C5D32"/>
    <w:rsid w:val="521E178F"/>
    <w:rsid w:val="521E3C3F"/>
    <w:rsid w:val="52205F84"/>
    <w:rsid w:val="52227C0E"/>
    <w:rsid w:val="52231D1B"/>
    <w:rsid w:val="522478FD"/>
    <w:rsid w:val="52252613"/>
    <w:rsid w:val="52267FAB"/>
    <w:rsid w:val="522718A4"/>
    <w:rsid w:val="52275AF9"/>
    <w:rsid w:val="52276B15"/>
    <w:rsid w:val="522828D5"/>
    <w:rsid w:val="52287451"/>
    <w:rsid w:val="522C403C"/>
    <w:rsid w:val="522C7932"/>
    <w:rsid w:val="522D66AE"/>
    <w:rsid w:val="522D73E2"/>
    <w:rsid w:val="522E2756"/>
    <w:rsid w:val="522E297A"/>
    <w:rsid w:val="522E4392"/>
    <w:rsid w:val="523047FD"/>
    <w:rsid w:val="52305195"/>
    <w:rsid w:val="52305E97"/>
    <w:rsid w:val="52342578"/>
    <w:rsid w:val="5235006B"/>
    <w:rsid w:val="52374F44"/>
    <w:rsid w:val="52377CDE"/>
    <w:rsid w:val="52380740"/>
    <w:rsid w:val="52386496"/>
    <w:rsid w:val="523A0019"/>
    <w:rsid w:val="523A3890"/>
    <w:rsid w:val="523B17C2"/>
    <w:rsid w:val="523C075E"/>
    <w:rsid w:val="523C3EC4"/>
    <w:rsid w:val="523D7610"/>
    <w:rsid w:val="523E5F29"/>
    <w:rsid w:val="524073CC"/>
    <w:rsid w:val="524130F0"/>
    <w:rsid w:val="52417831"/>
    <w:rsid w:val="52433933"/>
    <w:rsid w:val="524508F4"/>
    <w:rsid w:val="52466652"/>
    <w:rsid w:val="524733D1"/>
    <w:rsid w:val="52475142"/>
    <w:rsid w:val="52497724"/>
    <w:rsid w:val="52497B70"/>
    <w:rsid w:val="524A296F"/>
    <w:rsid w:val="524D0765"/>
    <w:rsid w:val="524D4F95"/>
    <w:rsid w:val="524D7B7C"/>
    <w:rsid w:val="524E6AF8"/>
    <w:rsid w:val="524F0E42"/>
    <w:rsid w:val="524F1782"/>
    <w:rsid w:val="524F4919"/>
    <w:rsid w:val="52547491"/>
    <w:rsid w:val="52556CC2"/>
    <w:rsid w:val="52590E2F"/>
    <w:rsid w:val="525A45AE"/>
    <w:rsid w:val="525B05A9"/>
    <w:rsid w:val="525D56E3"/>
    <w:rsid w:val="525E4CA2"/>
    <w:rsid w:val="525E5769"/>
    <w:rsid w:val="52614EBA"/>
    <w:rsid w:val="52617217"/>
    <w:rsid w:val="52623563"/>
    <w:rsid w:val="52626755"/>
    <w:rsid w:val="52631D3A"/>
    <w:rsid w:val="5263317A"/>
    <w:rsid w:val="526408AB"/>
    <w:rsid w:val="52646D0F"/>
    <w:rsid w:val="52652DC0"/>
    <w:rsid w:val="52655CBD"/>
    <w:rsid w:val="52680E2D"/>
    <w:rsid w:val="52684CF6"/>
    <w:rsid w:val="526A7641"/>
    <w:rsid w:val="526F3970"/>
    <w:rsid w:val="526F4747"/>
    <w:rsid w:val="52703909"/>
    <w:rsid w:val="527208B4"/>
    <w:rsid w:val="52725569"/>
    <w:rsid w:val="52725AC5"/>
    <w:rsid w:val="52730032"/>
    <w:rsid w:val="527336E6"/>
    <w:rsid w:val="52734B34"/>
    <w:rsid w:val="52740E0B"/>
    <w:rsid w:val="5276247D"/>
    <w:rsid w:val="5277636C"/>
    <w:rsid w:val="52781D1E"/>
    <w:rsid w:val="52785904"/>
    <w:rsid w:val="527967F6"/>
    <w:rsid w:val="527A2688"/>
    <w:rsid w:val="527A61D2"/>
    <w:rsid w:val="527B0004"/>
    <w:rsid w:val="527B3658"/>
    <w:rsid w:val="527C1380"/>
    <w:rsid w:val="527C657C"/>
    <w:rsid w:val="527C6F9D"/>
    <w:rsid w:val="527E136F"/>
    <w:rsid w:val="527F0040"/>
    <w:rsid w:val="52800F98"/>
    <w:rsid w:val="528113A1"/>
    <w:rsid w:val="528150CD"/>
    <w:rsid w:val="52826678"/>
    <w:rsid w:val="528357A5"/>
    <w:rsid w:val="52851583"/>
    <w:rsid w:val="52852522"/>
    <w:rsid w:val="52865EA4"/>
    <w:rsid w:val="528A2AE9"/>
    <w:rsid w:val="528A2CB0"/>
    <w:rsid w:val="528E0491"/>
    <w:rsid w:val="529045F1"/>
    <w:rsid w:val="5290764E"/>
    <w:rsid w:val="52907967"/>
    <w:rsid w:val="5291444E"/>
    <w:rsid w:val="52920DD4"/>
    <w:rsid w:val="529334D4"/>
    <w:rsid w:val="5294515C"/>
    <w:rsid w:val="5295511E"/>
    <w:rsid w:val="52955317"/>
    <w:rsid w:val="52973CFF"/>
    <w:rsid w:val="529756F0"/>
    <w:rsid w:val="529810F8"/>
    <w:rsid w:val="529919A2"/>
    <w:rsid w:val="529A46AC"/>
    <w:rsid w:val="529A5D05"/>
    <w:rsid w:val="529B1D2B"/>
    <w:rsid w:val="529C2164"/>
    <w:rsid w:val="529C7971"/>
    <w:rsid w:val="529D5D99"/>
    <w:rsid w:val="529E54AD"/>
    <w:rsid w:val="529F4FC9"/>
    <w:rsid w:val="529F7367"/>
    <w:rsid w:val="52A05CD5"/>
    <w:rsid w:val="52A05F7E"/>
    <w:rsid w:val="52A41489"/>
    <w:rsid w:val="52A46823"/>
    <w:rsid w:val="52A945C1"/>
    <w:rsid w:val="52AA28AD"/>
    <w:rsid w:val="52AD2B9E"/>
    <w:rsid w:val="52AD726E"/>
    <w:rsid w:val="52AE0C4B"/>
    <w:rsid w:val="52AE1A59"/>
    <w:rsid w:val="52AF66B8"/>
    <w:rsid w:val="52AF6E89"/>
    <w:rsid w:val="52B04D4B"/>
    <w:rsid w:val="52B052E2"/>
    <w:rsid w:val="52B24070"/>
    <w:rsid w:val="52B366D6"/>
    <w:rsid w:val="52B36FD6"/>
    <w:rsid w:val="52B375B8"/>
    <w:rsid w:val="52B37ACF"/>
    <w:rsid w:val="52B517DA"/>
    <w:rsid w:val="52B547CC"/>
    <w:rsid w:val="52BB5098"/>
    <w:rsid w:val="52BB757F"/>
    <w:rsid w:val="52BC0FC3"/>
    <w:rsid w:val="52BD186D"/>
    <w:rsid w:val="52BD6A90"/>
    <w:rsid w:val="52BF1D2A"/>
    <w:rsid w:val="52C05D24"/>
    <w:rsid w:val="52C0636A"/>
    <w:rsid w:val="52C20A06"/>
    <w:rsid w:val="52C22F04"/>
    <w:rsid w:val="52C35948"/>
    <w:rsid w:val="52C36E43"/>
    <w:rsid w:val="52C4789A"/>
    <w:rsid w:val="52C67248"/>
    <w:rsid w:val="52C93381"/>
    <w:rsid w:val="52CB0095"/>
    <w:rsid w:val="52CB1E73"/>
    <w:rsid w:val="52CE1BA4"/>
    <w:rsid w:val="52CE44B6"/>
    <w:rsid w:val="52D23AA3"/>
    <w:rsid w:val="52D23E3B"/>
    <w:rsid w:val="52D246AB"/>
    <w:rsid w:val="52D30C87"/>
    <w:rsid w:val="52D33065"/>
    <w:rsid w:val="52D47ABC"/>
    <w:rsid w:val="52D619CC"/>
    <w:rsid w:val="52D6320E"/>
    <w:rsid w:val="52D63251"/>
    <w:rsid w:val="52D9693B"/>
    <w:rsid w:val="52DA1580"/>
    <w:rsid w:val="52DA1C9C"/>
    <w:rsid w:val="52DA1FBE"/>
    <w:rsid w:val="52DB2C29"/>
    <w:rsid w:val="52DC0C60"/>
    <w:rsid w:val="52DE2A56"/>
    <w:rsid w:val="52DF4461"/>
    <w:rsid w:val="52DF5EB8"/>
    <w:rsid w:val="52E1323A"/>
    <w:rsid w:val="52E17DFC"/>
    <w:rsid w:val="52E21C43"/>
    <w:rsid w:val="52E40A8A"/>
    <w:rsid w:val="52E42159"/>
    <w:rsid w:val="52E44BED"/>
    <w:rsid w:val="52E60CC1"/>
    <w:rsid w:val="52E61ABB"/>
    <w:rsid w:val="52E65EA0"/>
    <w:rsid w:val="52E66595"/>
    <w:rsid w:val="52E94F80"/>
    <w:rsid w:val="52EA7D15"/>
    <w:rsid w:val="52EB5106"/>
    <w:rsid w:val="52EC203D"/>
    <w:rsid w:val="52EC7B4F"/>
    <w:rsid w:val="52ED3A4A"/>
    <w:rsid w:val="52EE08B1"/>
    <w:rsid w:val="52EE595E"/>
    <w:rsid w:val="52EF10DB"/>
    <w:rsid w:val="52EF2CC6"/>
    <w:rsid w:val="52EF73E5"/>
    <w:rsid w:val="52F04FB0"/>
    <w:rsid w:val="52F1362F"/>
    <w:rsid w:val="52F20004"/>
    <w:rsid w:val="52F352D7"/>
    <w:rsid w:val="52F3584C"/>
    <w:rsid w:val="52F47F64"/>
    <w:rsid w:val="52F67D50"/>
    <w:rsid w:val="52F7080F"/>
    <w:rsid w:val="52F72580"/>
    <w:rsid w:val="52FA6B1F"/>
    <w:rsid w:val="52FB2225"/>
    <w:rsid w:val="52FC7F63"/>
    <w:rsid w:val="52FD1189"/>
    <w:rsid w:val="52FD6CCF"/>
    <w:rsid w:val="52FD7FDD"/>
    <w:rsid w:val="52FE5C8A"/>
    <w:rsid w:val="530070B6"/>
    <w:rsid w:val="530077E2"/>
    <w:rsid w:val="53056A60"/>
    <w:rsid w:val="53060E13"/>
    <w:rsid w:val="5307457E"/>
    <w:rsid w:val="53077A34"/>
    <w:rsid w:val="530950B3"/>
    <w:rsid w:val="530B0B97"/>
    <w:rsid w:val="530B279E"/>
    <w:rsid w:val="530C427C"/>
    <w:rsid w:val="530D538B"/>
    <w:rsid w:val="530E22C7"/>
    <w:rsid w:val="5312165F"/>
    <w:rsid w:val="531261B1"/>
    <w:rsid w:val="53136133"/>
    <w:rsid w:val="53136BC0"/>
    <w:rsid w:val="53160A1E"/>
    <w:rsid w:val="5317176A"/>
    <w:rsid w:val="53181F89"/>
    <w:rsid w:val="53183D9F"/>
    <w:rsid w:val="53185512"/>
    <w:rsid w:val="53192B14"/>
    <w:rsid w:val="53194405"/>
    <w:rsid w:val="531B4E44"/>
    <w:rsid w:val="531D2E5A"/>
    <w:rsid w:val="531D3ECE"/>
    <w:rsid w:val="531D5C60"/>
    <w:rsid w:val="531F5C55"/>
    <w:rsid w:val="53210647"/>
    <w:rsid w:val="5321513B"/>
    <w:rsid w:val="532313E7"/>
    <w:rsid w:val="5323159D"/>
    <w:rsid w:val="5323649E"/>
    <w:rsid w:val="53247CCE"/>
    <w:rsid w:val="5327249C"/>
    <w:rsid w:val="53291FFD"/>
    <w:rsid w:val="532A2D74"/>
    <w:rsid w:val="532A3C29"/>
    <w:rsid w:val="532B08C8"/>
    <w:rsid w:val="532B654A"/>
    <w:rsid w:val="532B76A2"/>
    <w:rsid w:val="532C04A5"/>
    <w:rsid w:val="532E7135"/>
    <w:rsid w:val="532F434F"/>
    <w:rsid w:val="5330491C"/>
    <w:rsid w:val="533051D1"/>
    <w:rsid w:val="5330786B"/>
    <w:rsid w:val="533102EB"/>
    <w:rsid w:val="5333469A"/>
    <w:rsid w:val="533367B1"/>
    <w:rsid w:val="533376EF"/>
    <w:rsid w:val="53340849"/>
    <w:rsid w:val="53347115"/>
    <w:rsid w:val="53350C00"/>
    <w:rsid w:val="53352EC4"/>
    <w:rsid w:val="53380FBA"/>
    <w:rsid w:val="53396D6F"/>
    <w:rsid w:val="533A54EE"/>
    <w:rsid w:val="533B0AF8"/>
    <w:rsid w:val="533B3CD4"/>
    <w:rsid w:val="533C1C44"/>
    <w:rsid w:val="533C43AE"/>
    <w:rsid w:val="533C74C3"/>
    <w:rsid w:val="533D6F93"/>
    <w:rsid w:val="533F0414"/>
    <w:rsid w:val="533F0A03"/>
    <w:rsid w:val="533F5C4D"/>
    <w:rsid w:val="53401DC4"/>
    <w:rsid w:val="534153A9"/>
    <w:rsid w:val="53427325"/>
    <w:rsid w:val="5343048D"/>
    <w:rsid w:val="53450C04"/>
    <w:rsid w:val="5345542A"/>
    <w:rsid w:val="534578B1"/>
    <w:rsid w:val="53490BD3"/>
    <w:rsid w:val="534A5146"/>
    <w:rsid w:val="534B3387"/>
    <w:rsid w:val="534B4785"/>
    <w:rsid w:val="535215B5"/>
    <w:rsid w:val="53522CFE"/>
    <w:rsid w:val="53525274"/>
    <w:rsid w:val="53530F29"/>
    <w:rsid w:val="53541D1B"/>
    <w:rsid w:val="53541D41"/>
    <w:rsid w:val="535472BC"/>
    <w:rsid w:val="53552F33"/>
    <w:rsid w:val="53554B30"/>
    <w:rsid w:val="53554E40"/>
    <w:rsid w:val="53561391"/>
    <w:rsid w:val="535628FD"/>
    <w:rsid w:val="53563768"/>
    <w:rsid w:val="535659D8"/>
    <w:rsid w:val="53571263"/>
    <w:rsid w:val="53571C72"/>
    <w:rsid w:val="53572492"/>
    <w:rsid w:val="53575E9F"/>
    <w:rsid w:val="53576A07"/>
    <w:rsid w:val="535B1EEF"/>
    <w:rsid w:val="535C1938"/>
    <w:rsid w:val="535C3464"/>
    <w:rsid w:val="535F27FE"/>
    <w:rsid w:val="536144D2"/>
    <w:rsid w:val="53614FCD"/>
    <w:rsid w:val="53641F75"/>
    <w:rsid w:val="536473A6"/>
    <w:rsid w:val="536545C0"/>
    <w:rsid w:val="53656C10"/>
    <w:rsid w:val="53660A51"/>
    <w:rsid w:val="53663952"/>
    <w:rsid w:val="53683269"/>
    <w:rsid w:val="53687F95"/>
    <w:rsid w:val="536B1FE9"/>
    <w:rsid w:val="536B2C9C"/>
    <w:rsid w:val="536B3926"/>
    <w:rsid w:val="536B6FBC"/>
    <w:rsid w:val="536D13CC"/>
    <w:rsid w:val="536D1A71"/>
    <w:rsid w:val="536D770B"/>
    <w:rsid w:val="536E0DCE"/>
    <w:rsid w:val="536E404C"/>
    <w:rsid w:val="536F749C"/>
    <w:rsid w:val="537054DB"/>
    <w:rsid w:val="537154F3"/>
    <w:rsid w:val="537340E4"/>
    <w:rsid w:val="53734155"/>
    <w:rsid w:val="53753B61"/>
    <w:rsid w:val="537631F1"/>
    <w:rsid w:val="53766DF2"/>
    <w:rsid w:val="5377112F"/>
    <w:rsid w:val="53773BBC"/>
    <w:rsid w:val="53785A35"/>
    <w:rsid w:val="53795292"/>
    <w:rsid w:val="537B05C6"/>
    <w:rsid w:val="537B723B"/>
    <w:rsid w:val="537D2D48"/>
    <w:rsid w:val="537D2FE9"/>
    <w:rsid w:val="537D3A63"/>
    <w:rsid w:val="537D503F"/>
    <w:rsid w:val="537D6893"/>
    <w:rsid w:val="537E4212"/>
    <w:rsid w:val="537E6D53"/>
    <w:rsid w:val="537F0757"/>
    <w:rsid w:val="537F160E"/>
    <w:rsid w:val="53812DC5"/>
    <w:rsid w:val="53813A69"/>
    <w:rsid w:val="538152C9"/>
    <w:rsid w:val="53820184"/>
    <w:rsid w:val="53827BB2"/>
    <w:rsid w:val="538431ED"/>
    <w:rsid w:val="53860616"/>
    <w:rsid w:val="53867742"/>
    <w:rsid w:val="538909E5"/>
    <w:rsid w:val="53890B00"/>
    <w:rsid w:val="53897468"/>
    <w:rsid w:val="538A4525"/>
    <w:rsid w:val="538A711F"/>
    <w:rsid w:val="538C18CD"/>
    <w:rsid w:val="538C353E"/>
    <w:rsid w:val="538D46AC"/>
    <w:rsid w:val="538E7BA2"/>
    <w:rsid w:val="538F5ED2"/>
    <w:rsid w:val="539141BA"/>
    <w:rsid w:val="539434EC"/>
    <w:rsid w:val="53953588"/>
    <w:rsid w:val="5397027B"/>
    <w:rsid w:val="5397787E"/>
    <w:rsid w:val="53983EEC"/>
    <w:rsid w:val="539953E6"/>
    <w:rsid w:val="539A153D"/>
    <w:rsid w:val="539B414D"/>
    <w:rsid w:val="539C1187"/>
    <w:rsid w:val="539C4AB1"/>
    <w:rsid w:val="539D7679"/>
    <w:rsid w:val="539E6A6C"/>
    <w:rsid w:val="53A41A0C"/>
    <w:rsid w:val="53A56019"/>
    <w:rsid w:val="53A65868"/>
    <w:rsid w:val="53A70EA7"/>
    <w:rsid w:val="53A7197A"/>
    <w:rsid w:val="53A829D3"/>
    <w:rsid w:val="53AB4302"/>
    <w:rsid w:val="53AB4C03"/>
    <w:rsid w:val="53AC3733"/>
    <w:rsid w:val="53AC483A"/>
    <w:rsid w:val="53AD0738"/>
    <w:rsid w:val="53AD2FE3"/>
    <w:rsid w:val="53B23720"/>
    <w:rsid w:val="53B255B5"/>
    <w:rsid w:val="53B3445B"/>
    <w:rsid w:val="53B35C3E"/>
    <w:rsid w:val="53B71A24"/>
    <w:rsid w:val="53B75C7F"/>
    <w:rsid w:val="53B8165C"/>
    <w:rsid w:val="53B86696"/>
    <w:rsid w:val="53B94860"/>
    <w:rsid w:val="53B97A20"/>
    <w:rsid w:val="53BB4BFE"/>
    <w:rsid w:val="53BB7DCB"/>
    <w:rsid w:val="53BC0FD2"/>
    <w:rsid w:val="53BE507D"/>
    <w:rsid w:val="53BF4C0C"/>
    <w:rsid w:val="53C01163"/>
    <w:rsid w:val="53C21577"/>
    <w:rsid w:val="53C310BC"/>
    <w:rsid w:val="53C358F5"/>
    <w:rsid w:val="53C37488"/>
    <w:rsid w:val="53C44424"/>
    <w:rsid w:val="53C509BF"/>
    <w:rsid w:val="53CA4F34"/>
    <w:rsid w:val="53CC3037"/>
    <w:rsid w:val="53CC4B44"/>
    <w:rsid w:val="53CC6DBD"/>
    <w:rsid w:val="53D31DA2"/>
    <w:rsid w:val="53D45F77"/>
    <w:rsid w:val="53D47CA9"/>
    <w:rsid w:val="53D661AD"/>
    <w:rsid w:val="53D8758A"/>
    <w:rsid w:val="53D924AE"/>
    <w:rsid w:val="53D976AC"/>
    <w:rsid w:val="53DB4A90"/>
    <w:rsid w:val="53DC1302"/>
    <w:rsid w:val="53DC4330"/>
    <w:rsid w:val="53DC4B9E"/>
    <w:rsid w:val="53DE055B"/>
    <w:rsid w:val="53DE216C"/>
    <w:rsid w:val="53DF2883"/>
    <w:rsid w:val="53DF62AE"/>
    <w:rsid w:val="53E02BA8"/>
    <w:rsid w:val="53E07F6A"/>
    <w:rsid w:val="53E10126"/>
    <w:rsid w:val="53E16A89"/>
    <w:rsid w:val="53E278FA"/>
    <w:rsid w:val="53E41A7A"/>
    <w:rsid w:val="53E434F0"/>
    <w:rsid w:val="53E44F1E"/>
    <w:rsid w:val="53E450E2"/>
    <w:rsid w:val="53E52FBB"/>
    <w:rsid w:val="53E5391D"/>
    <w:rsid w:val="53E74223"/>
    <w:rsid w:val="53E91128"/>
    <w:rsid w:val="53E9621A"/>
    <w:rsid w:val="53EB0F41"/>
    <w:rsid w:val="53EC703E"/>
    <w:rsid w:val="53EF123A"/>
    <w:rsid w:val="53F04CA7"/>
    <w:rsid w:val="53F4650A"/>
    <w:rsid w:val="53F472E4"/>
    <w:rsid w:val="53F561BD"/>
    <w:rsid w:val="53F614F5"/>
    <w:rsid w:val="53F61E35"/>
    <w:rsid w:val="53F715F2"/>
    <w:rsid w:val="53F747DC"/>
    <w:rsid w:val="53F862F6"/>
    <w:rsid w:val="53F8792E"/>
    <w:rsid w:val="53FA0D57"/>
    <w:rsid w:val="53FA6E99"/>
    <w:rsid w:val="53FC4624"/>
    <w:rsid w:val="53FD0AFB"/>
    <w:rsid w:val="53FE262C"/>
    <w:rsid w:val="5400673A"/>
    <w:rsid w:val="540252F3"/>
    <w:rsid w:val="54031E51"/>
    <w:rsid w:val="54032DC5"/>
    <w:rsid w:val="54046E27"/>
    <w:rsid w:val="540527A7"/>
    <w:rsid w:val="54056519"/>
    <w:rsid w:val="54056570"/>
    <w:rsid w:val="54062809"/>
    <w:rsid w:val="540641A4"/>
    <w:rsid w:val="540713E1"/>
    <w:rsid w:val="540A1CD4"/>
    <w:rsid w:val="540C2BDD"/>
    <w:rsid w:val="540C484D"/>
    <w:rsid w:val="540C673A"/>
    <w:rsid w:val="540C69CF"/>
    <w:rsid w:val="540D5F82"/>
    <w:rsid w:val="540F048A"/>
    <w:rsid w:val="540F19E2"/>
    <w:rsid w:val="540F255A"/>
    <w:rsid w:val="540F3D95"/>
    <w:rsid w:val="54103BEB"/>
    <w:rsid w:val="54110349"/>
    <w:rsid w:val="54110D5D"/>
    <w:rsid w:val="541323EF"/>
    <w:rsid w:val="541377AF"/>
    <w:rsid w:val="54155652"/>
    <w:rsid w:val="54156B25"/>
    <w:rsid w:val="541741DD"/>
    <w:rsid w:val="54187D2B"/>
    <w:rsid w:val="54192F97"/>
    <w:rsid w:val="541B3A20"/>
    <w:rsid w:val="541C01C8"/>
    <w:rsid w:val="541C0790"/>
    <w:rsid w:val="541D2BCE"/>
    <w:rsid w:val="541D38F9"/>
    <w:rsid w:val="541D6465"/>
    <w:rsid w:val="541E1C42"/>
    <w:rsid w:val="541F5026"/>
    <w:rsid w:val="54200334"/>
    <w:rsid w:val="542066ED"/>
    <w:rsid w:val="542234C9"/>
    <w:rsid w:val="54223605"/>
    <w:rsid w:val="54234457"/>
    <w:rsid w:val="54245E42"/>
    <w:rsid w:val="542553D8"/>
    <w:rsid w:val="54284A3A"/>
    <w:rsid w:val="542914CF"/>
    <w:rsid w:val="542A446D"/>
    <w:rsid w:val="542B475A"/>
    <w:rsid w:val="542C0184"/>
    <w:rsid w:val="542F162F"/>
    <w:rsid w:val="54303E7F"/>
    <w:rsid w:val="543150B4"/>
    <w:rsid w:val="54320666"/>
    <w:rsid w:val="5432640C"/>
    <w:rsid w:val="5433513B"/>
    <w:rsid w:val="543374D7"/>
    <w:rsid w:val="543710AA"/>
    <w:rsid w:val="543843F5"/>
    <w:rsid w:val="543879C6"/>
    <w:rsid w:val="543B362F"/>
    <w:rsid w:val="543D05C8"/>
    <w:rsid w:val="543D4117"/>
    <w:rsid w:val="543D53FC"/>
    <w:rsid w:val="543E2281"/>
    <w:rsid w:val="54411D87"/>
    <w:rsid w:val="54411FC8"/>
    <w:rsid w:val="54420314"/>
    <w:rsid w:val="54426BD4"/>
    <w:rsid w:val="544361AF"/>
    <w:rsid w:val="544463FC"/>
    <w:rsid w:val="54446C73"/>
    <w:rsid w:val="544535F7"/>
    <w:rsid w:val="54465CDF"/>
    <w:rsid w:val="544A040A"/>
    <w:rsid w:val="544B7C5F"/>
    <w:rsid w:val="544E1E23"/>
    <w:rsid w:val="544E3648"/>
    <w:rsid w:val="544E761C"/>
    <w:rsid w:val="544F24D7"/>
    <w:rsid w:val="544F6031"/>
    <w:rsid w:val="54500939"/>
    <w:rsid w:val="545050A2"/>
    <w:rsid w:val="54511A8E"/>
    <w:rsid w:val="54513472"/>
    <w:rsid w:val="54513BF9"/>
    <w:rsid w:val="54515457"/>
    <w:rsid w:val="54515B6A"/>
    <w:rsid w:val="545240C9"/>
    <w:rsid w:val="54543CC7"/>
    <w:rsid w:val="54554DC0"/>
    <w:rsid w:val="54567733"/>
    <w:rsid w:val="54571AC4"/>
    <w:rsid w:val="54577F4D"/>
    <w:rsid w:val="5458059A"/>
    <w:rsid w:val="54580A73"/>
    <w:rsid w:val="54596994"/>
    <w:rsid w:val="545B303C"/>
    <w:rsid w:val="545B59CC"/>
    <w:rsid w:val="545B6764"/>
    <w:rsid w:val="545C3C28"/>
    <w:rsid w:val="545C73F9"/>
    <w:rsid w:val="545D15C1"/>
    <w:rsid w:val="545D381D"/>
    <w:rsid w:val="545D7293"/>
    <w:rsid w:val="545E6931"/>
    <w:rsid w:val="545E70C4"/>
    <w:rsid w:val="545F2F3B"/>
    <w:rsid w:val="54607714"/>
    <w:rsid w:val="5461450C"/>
    <w:rsid w:val="546162F9"/>
    <w:rsid w:val="546177B8"/>
    <w:rsid w:val="5467261F"/>
    <w:rsid w:val="546A0BA4"/>
    <w:rsid w:val="546A2E46"/>
    <w:rsid w:val="546B129A"/>
    <w:rsid w:val="546C412D"/>
    <w:rsid w:val="546D6FE4"/>
    <w:rsid w:val="54717604"/>
    <w:rsid w:val="54725843"/>
    <w:rsid w:val="547362A5"/>
    <w:rsid w:val="54740C11"/>
    <w:rsid w:val="54740E7F"/>
    <w:rsid w:val="54751BC9"/>
    <w:rsid w:val="54752653"/>
    <w:rsid w:val="54753FB4"/>
    <w:rsid w:val="54770A9F"/>
    <w:rsid w:val="547869B4"/>
    <w:rsid w:val="547A0995"/>
    <w:rsid w:val="547A6F43"/>
    <w:rsid w:val="547B287C"/>
    <w:rsid w:val="547B39A7"/>
    <w:rsid w:val="547B44EA"/>
    <w:rsid w:val="547B75D7"/>
    <w:rsid w:val="547E7877"/>
    <w:rsid w:val="548113D6"/>
    <w:rsid w:val="54815F52"/>
    <w:rsid w:val="54820AB8"/>
    <w:rsid w:val="54833AA7"/>
    <w:rsid w:val="54841669"/>
    <w:rsid w:val="548453A4"/>
    <w:rsid w:val="548478E8"/>
    <w:rsid w:val="54855575"/>
    <w:rsid w:val="5486301B"/>
    <w:rsid w:val="548644FC"/>
    <w:rsid w:val="5488276F"/>
    <w:rsid w:val="54886159"/>
    <w:rsid w:val="548B6C52"/>
    <w:rsid w:val="548C7FAE"/>
    <w:rsid w:val="548D0A27"/>
    <w:rsid w:val="548D3138"/>
    <w:rsid w:val="548E6F2C"/>
    <w:rsid w:val="548F66FD"/>
    <w:rsid w:val="549119D3"/>
    <w:rsid w:val="54914AF6"/>
    <w:rsid w:val="54916A9F"/>
    <w:rsid w:val="549204F2"/>
    <w:rsid w:val="54927EF8"/>
    <w:rsid w:val="54950F25"/>
    <w:rsid w:val="54963AC2"/>
    <w:rsid w:val="5496657B"/>
    <w:rsid w:val="54967ABC"/>
    <w:rsid w:val="54983829"/>
    <w:rsid w:val="549877D5"/>
    <w:rsid w:val="54994652"/>
    <w:rsid w:val="54996802"/>
    <w:rsid w:val="549A1A4A"/>
    <w:rsid w:val="549B606A"/>
    <w:rsid w:val="549E0390"/>
    <w:rsid w:val="549F25B6"/>
    <w:rsid w:val="54A21103"/>
    <w:rsid w:val="54A47BEA"/>
    <w:rsid w:val="54A550ED"/>
    <w:rsid w:val="54A578BE"/>
    <w:rsid w:val="54A60A73"/>
    <w:rsid w:val="54A76B77"/>
    <w:rsid w:val="54A84DFA"/>
    <w:rsid w:val="54AB59B1"/>
    <w:rsid w:val="54AC2B15"/>
    <w:rsid w:val="54AE561A"/>
    <w:rsid w:val="54AF0AC8"/>
    <w:rsid w:val="54AF19E8"/>
    <w:rsid w:val="54AF2BF5"/>
    <w:rsid w:val="54B01551"/>
    <w:rsid w:val="54B02DDF"/>
    <w:rsid w:val="54B05998"/>
    <w:rsid w:val="54B10DE3"/>
    <w:rsid w:val="54B21164"/>
    <w:rsid w:val="54B238A9"/>
    <w:rsid w:val="54B47E82"/>
    <w:rsid w:val="54B523A6"/>
    <w:rsid w:val="54B76276"/>
    <w:rsid w:val="54B94D46"/>
    <w:rsid w:val="54BB4A42"/>
    <w:rsid w:val="54BC07B7"/>
    <w:rsid w:val="54BC1B25"/>
    <w:rsid w:val="54BC7D1F"/>
    <w:rsid w:val="54BD620B"/>
    <w:rsid w:val="54BD7F4E"/>
    <w:rsid w:val="54BE77ED"/>
    <w:rsid w:val="54BF5AC8"/>
    <w:rsid w:val="54BF68BA"/>
    <w:rsid w:val="54C11557"/>
    <w:rsid w:val="54C136CE"/>
    <w:rsid w:val="54C443F9"/>
    <w:rsid w:val="54C562AB"/>
    <w:rsid w:val="54C648FE"/>
    <w:rsid w:val="54C6603F"/>
    <w:rsid w:val="54C71C18"/>
    <w:rsid w:val="54C94AD9"/>
    <w:rsid w:val="54C97374"/>
    <w:rsid w:val="54CA6877"/>
    <w:rsid w:val="54CA6FFF"/>
    <w:rsid w:val="54CB2651"/>
    <w:rsid w:val="54CB731F"/>
    <w:rsid w:val="54CC663E"/>
    <w:rsid w:val="54CD3D6D"/>
    <w:rsid w:val="54CE43B1"/>
    <w:rsid w:val="54D03C72"/>
    <w:rsid w:val="54D066E6"/>
    <w:rsid w:val="54D12B08"/>
    <w:rsid w:val="54D16C9E"/>
    <w:rsid w:val="54D2385E"/>
    <w:rsid w:val="54D31DC5"/>
    <w:rsid w:val="54D35D74"/>
    <w:rsid w:val="54D4380F"/>
    <w:rsid w:val="54D7163A"/>
    <w:rsid w:val="54D8347D"/>
    <w:rsid w:val="54D91B4A"/>
    <w:rsid w:val="54D97242"/>
    <w:rsid w:val="54DA764C"/>
    <w:rsid w:val="54DC3708"/>
    <w:rsid w:val="54DF4031"/>
    <w:rsid w:val="54E04C6B"/>
    <w:rsid w:val="54E04EF5"/>
    <w:rsid w:val="54E14DCD"/>
    <w:rsid w:val="54E215C7"/>
    <w:rsid w:val="54E255B5"/>
    <w:rsid w:val="54E31D14"/>
    <w:rsid w:val="54E4089F"/>
    <w:rsid w:val="54E44F7A"/>
    <w:rsid w:val="54E56D0A"/>
    <w:rsid w:val="54E6348E"/>
    <w:rsid w:val="54E91450"/>
    <w:rsid w:val="54EB6100"/>
    <w:rsid w:val="54EC1037"/>
    <w:rsid w:val="54ED3FF7"/>
    <w:rsid w:val="54EE01CC"/>
    <w:rsid w:val="54EE1473"/>
    <w:rsid w:val="54F01EDC"/>
    <w:rsid w:val="54F05862"/>
    <w:rsid w:val="54F129BC"/>
    <w:rsid w:val="54F212BE"/>
    <w:rsid w:val="54F36F0A"/>
    <w:rsid w:val="54F40837"/>
    <w:rsid w:val="54F477B0"/>
    <w:rsid w:val="54F5415C"/>
    <w:rsid w:val="54F5465C"/>
    <w:rsid w:val="54F65F2D"/>
    <w:rsid w:val="54F76E92"/>
    <w:rsid w:val="54F90436"/>
    <w:rsid w:val="54F905D3"/>
    <w:rsid w:val="54FB60F9"/>
    <w:rsid w:val="54FC063D"/>
    <w:rsid w:val="54FE191A"/>
    <w:rsid w:val="54FE6434"/>
    <w:rsid w:val="55003A02"/>
    <w:rsid w:val="5501366D"/>
    <w:rsid w:val="55034823"/>
    <w:rsid w:val="55035C47"/>
    <w:rsid w:val="55061AF2"/>
    <w:rsid w:val="55072F60"/>
    <w:rsid w:val="5507323C"/>
    <w:rsid w:val="55077A02"/>
    <w:rsid w:val="550958CB"/>
    <w:rsid w:val="550A1447"/>
    <w:rsid w:val="550A1BED"/>
    <w:rsid w:val="550B281D"/>
    <w:rsid w:val="550B6B1A"/>
    <w:rsid w:val="550C69C8"/>
    <w:rsid w:val="550E37E9"/>
    <w:rsid w:val="55123B58"/>
    <w:rsid w:val="5512660A"/>
    <w:rsid w:val="55147FAA"/>
    <w:rsid w:val="551510AA"/>
    <w:rsid w:val="55155897"/>
    <w:rsid w:val="55177356"/>
    <w:rsid w:val="5518285F"/>
    <w:rsid w:val="5518288B"/>
    <w:rsid w:val="55183DA4"/>
    <w:rsid w:val="551B1A85"/>
    <w:rsid w:val="551B5B78"/>
    <w:rsid w:val="551E2929"/>
    <w:rsid w:val="552002A0"/>
    <w:rsid w:val="552024AA"/>
    <w:rsid w:val="55220C97"/>
    <w:rsid w:val="55223298"/>
    <w:rsid w:val="55233934"/>
    <w:rsid w:val="552563B6"/>
    <w:rsid w:val="552739B2"/>
    <w:rsid w:val="55290106"/>
    <w:rsid w:val="55297325"/>
    <w:rsid w:val="552A17D1"/>
    <w:rsid w:val="552A46EB"/>
    <w:rsid w:val="552A6FD7"/>
    <w:rsid w:val="552C2F87"/>
    <w:rsid w:val="552C6A47"/>
    <w:rsid w:val="552D7ADB"/>
    <w:rsid w:val="552E64A5"/>
    <w:rsid w:val="55305FDE"/>
    <w:rsid w:val="55334A31"/>
    <w:rsid w:val="55342772"/>
    <w:rsid w:val="55366914"/>
    <w:rsid w:val="55395EE8"/>
    <w:rsid w:val="5539635B"/>
    <w:rsid w:val="553B760C"/>
    <w:rsid w:val="553D01C7"/>
    <w:rsid w:val="553E2187"/>
    <w:rsid w:val="55424A8B"/>
    <w:rsid w:val="5542776F"/>
    <w:rsid w:val="554316B1"/>
    <w:rsid w:val="55432305"/>
    <w:rsid w:val="55441EBF"/>
    <w:rsid w:val="55460A2B"/>
    <w:rsid w:val="55467687"/>
    <w:rsid w:val="55474082"/>
    <w:rsid w:val="5548384D"/>
    <w:rsid w:val="554911F1"/>
    <w:rsid w:val="554A32A7"/>
    <w:rsid w:val="554A527F"/>
    <w:rsid w:val="554B4A50"/>
    <w:rsid w:val="554C4F69"/>
    <w:rsid w:val="554D039D"/>
    <w:rsid w:val="554E77DB"/>
    <w:rsid w:val="554F1F2C"/>
    <w:rsid w:val="554F61F9"/>
    <w:rsid w:val="554F70BD"/>
    <w:rsid w:val="55504AD8"/>
    <w:rsid w:val="555053A2"/>
    <w:rsid w:val="55511620"/>
    <w:rsid w:val="55513E9D"/>
    <w:rsid w:val="55514238"/>
    <w:rsid w:val="55516527"/>
    <w:rsid w:val="555207AE"/>
    <w:rsid w:val="5552431D"/>
    <w:rsid w:val="555323F3"/>
    <w:rsid w:val="55572D29"/>
    <w:rsid w:val="55584B45"/>
    <w:rsid w:val="55585866"/>
    <w:rsid w:val="55596E31"/>
    <w:rsid w:val="555A0764"/>
    <w:rsid w:val="555A5E2C"/>
    <w:rsid w:val="555B781E"/>
    <w:rsid w:val="555C18FA"/>
    <w:rsid w:val="555E5662"/>
    <w:rsid w:val="555F0F8B"/>
    <w:rsid w:val="55612A96"/>
    <w:rsid w:val="55624249"/>
    <w:rsid w:val="55657992"/>
    <w:rsid w:val="55673EAA"/>
    <w:rsid w:val="556A0C88"/>
    <w:rsid w:val="556A172F"/>
    <w:rsid w:val="556A2F6D"/>
    <w:rsid w:val="556A391A"/>
    <w:rsid w:val="556A516E"/>
    <w:rsid w:val="556A52D1"/>
    <w:rsid w:val="556B2763"/>
    <w:rsid w:val="556D6CC8"/>
    <w:rsid w:val="556E68A2"/>
    <w:rsid w:val="556F2800"/>
    <w:rsid w:val="556F4572"/>
    <w:rsid w:val="55701A81"/>
    <w:rsid w:val="557046AF"/>
    <w:rsid w:val="55706AEF"/>
    <w:rsid w:val="55714076"/>
    <w:rsid w:val="55730385"/>
    <w:rsid w:val="557352FF"/>
    <w:rsid w:val="557358D6"/>
    <w:rsid w:val="557504EB"/>
    <w:rsid w:val="55761764"/>
    <w:rsid w:val="557626E1"/>
    <w:rsid w:val="55782248"/>
    <w:rsid w:val="557959B3"/>
    <w:rsid w:val="557E2CCA"/>
    <w:rsid w:val="557E32C3"/>
    <w:rsid w:val="557E48D6"/>
    <w:rsid w:val="557E4B20"/>
    <w:rsid w:val="557E4CB5"/>
    <w:rsid w:val="55807687"/>
    <w:rsid w:val="55820F23"/>
    <w:rsid w:val="55843966"/>
    <w:rsid w:val="558563FA"/>
    <w:rsid w:val="558A4373"/>
    <w:rsid w:val="558A6B89"/>
    <w:rsid w:val="558B1B7C"/>
    <w:rsid w:val="558D019A"/>
    <w:rsid w:val="558F484D"/>
    <w:rsid w:val="558F5594"/>
    <w:rsid w:val="55904D1B"/>
    <w:rsid w:val="55923F01"/>
    <w:rsid w:val="559269A4"/>
    <w:rsid w:val="55964081"/>
    <w:rsid w:val="55977580"/>
    <w:rsid w:val="55994615"/>
    <w:rsid w:val="559A127E"/>
    <w:rsid w:val="559A3967"/>
    <w:rsid w:val="559C1B2F"/>
    <w:rsid w:val="559C2C22"/>
    <w:rsid w:val="559C7550"/>
    <w:rsid w:val="559D00E9"/>
    <w:rsid w:val="559D251E"/>
    <w:rsid w:val="559D4B54"/>
    <w:rsid w:val="559D6306"/>
    <w:rsid w:val="559E2777"/>
    <w:rsid w:val="559F695D"/>
    <w:rsid w:val="55A063B3"/>
    <w:rsid w:val="55A16D2D"/>
    <w:rsid w:val="55A17630"/>
    <w:rsid w:val="55A202E3"/>
    <w:rsid w:val="55A22A35"/>
    <w:rsid w:val="55A32CA8"/>
    <w:rsid w:val="55A42911"/>
    <w:rsid w:val="55A53CF6"/>
    <w:rsid w:val="55A756D0"/>
    <w:rsid w:val="55A8313C"/>
    <w:rsid w:val="55AA1EC9"/>
    <w:rsid w:val="55AA77B2"/>
    <w:rsid w:val="55AC46E4"/>
    <w:rsid w:val="55AF34CC"/>
    <w:rsid w:val="55AF6DAC"/>
    <w:rsid w:val="55B06BC2"/>
    <w:rsid w:val="55B06EEB"/>
    <w:rsid w:val="55B242EB"/>
    <w:rsid w:val="55B57EFD"/>
    <w:rsid w:val="55B64D00"/>
    <w:rsid w:val="55B74C8F"/>
    <w:rsid w:val="55B864D7"/>
    <w:rsid w:val="55B979A1"/>
    <w:rsid w:val="55BA621D"/>
    <w:rsid w:val="55BA6650"/>
    <w:rsid w:val="55BC57C8"/>
    <w:rsid w:val="55BD3828"/>
    <w:rsid w:val="55C107DB"/>
    <w:rsid w:val="55C22F28"/>
    <w:rsid w:val="55C300F3"/>
    <w:rsid w:val="55C30E08"/>
    <w:rsid w:val="55C47317"/>
    <w:rsid w:val="55C47C74"/>
    <w:rsid w:val="55C52E3C"/>
    <w:rsid w:val="55C5349E"/>
    <w:rsid w:val="55C56ACF"/>
    <w:rsid w:val="55C833B4"/>
    <w:rsid w:val="55C84A91"/>
    <w:rsid w:val="55C86842"/>
    <w:rsid w:val="55C87BE0"/>
    <w:rsid w:val="55CA7232"/>
    <w:rsid w:val="55CC15F7"/>
    <w:rsid w:val="55CC4BA9"/>
    <w:rsid w:val="55CC7EA9"/>
    <w:rsid w:val="55CD0027"/>
    <w:rsid w:val="55CE067D"/>
    <w:rsid w:val="55CE322E"/>
    <w:rsid w:val="55CF1151"/>
    <w:rsid w:val="55D16C3A"/>
    <w:rsid w:val="55D439C7"/>
    <w:rsid w:val="55D52839"/>
    <w:rsid w:val="55D54EE2"/>
    <w:rsid w:val="55D621E4"/>
    <w:rsid w:val="55D67481"/>
    <w:rsid w:val="55D72A40"/>
    <w:rsid w:val="55D91A77"/>
    <w:rsid w:val="55DA2E40"/>
    <w:rsid w:val="55DB3ED7"/>
    <w:rsid w:val="55DC1998"/>
    <w:rsid w:val="55DC334E"/>
    <w:rsid w:val="55DC4254"/>
    <w:rsid w:val="55DC7B86"/>
    <w:rsid w:val="55DD22D7"/>
    <w:rsid w:val="55DD3772"/>
    <w:rsid w:val="55DD6C4C"/>
    <w:rsid w:val="55DF129E"/>
    <w:rsid w:val="55DF71AD"/>
    <w:rsid w:val="55DF7F17"/>
    <w:rsid w:val="55E00632"/>
    <w:rsid w:val="55E036D3"/>
    <w:rsid w:val="55E17696"/>
    <w:rsid w:val="55E435CF"/>
    <w:rsid w:val="55E50C29"/>
    <w:rsid w:val="55E56C14"/>
    <w:rsid w:val="55E57F6B"/>
    <w:rsid w:val="55E65BE7"/>
    <w:rsid w:val="55E73D48"/>
    <w:rsid w:val="55E841E6"/>
    <w:rsid w:val="55EC6A5D"/>
    <w:rsid w:val="55ED70FF"/>
    <w:rsid w:val="55EE0F98"/>
    <w:rsid w:val="55EF2B6F"/>
    <w:rsid w:val="55F12738"/>
    <w:rsid w:val="55F141C8"/>
    <w:rsid w:val="55F14B09"/>
    <w:rsid w:val="55F22757"/>
    <w:rsid w:val="55F23D1D"/>
    <w:rsid w:val="55F47B1B"/>
    <w:rsid w:val="55F50C4B"/>
    <w:rsid w:val="55F82D74"/>
    <w:rsid w:val="55F905B4"/>
    <w:rsid w:val="55FC0B28"/>
    <w:rsid w:val="55FC2565"/>
    <w:rsid w:val="55FC3BA4"/>
    <w:rsid w:val="55FD025B"/>
    <w:rsid w:val="55FF3D93"/>
    <w:rsid w:val="56002EFD"/>
    <w:rsid w:val="56003D9C"/>
    <w:rsid w:val="5603203B"/>
    <w:rsid w:val="56034BAE"/>
    <w:rsid w:val="56035D64"/>
    <w:rsid w:val="5603771B"/>
    <w:rsid w:val="560435F0"/>
    <w:rsid w:val="56043FEF"/>
    <w:rsid w:val="56051AC9"/>
    <w:rsid w:val="56056A72"/>
    <w:rsid w:val="56065DC7"/>
    <w:rsid w:val="56066380"/>
    <w:rsid w:val="56070ECA"/>
    <w:rsid w:val="56080F5C"/>
    <w:rsid w:val="56093CE3"/>
    <w:rsid w:val="560B3AB2"/>
    <w:rsid w:val="560C2415"/>
    <w:rsid w:val="560F42EB"/>
    <w:rsid w:val="56100815"/>
    <w:rsid w:val="56102706"/>
    <w:rsid w:val="56131768"/>
    <w:rsid w:val="5613471D"/>
    <w:rsid w:val="56145E3D"/>
    <w:rsid w:val="56162F99"/>
    <w:rsid w:val="56164D1F"/>
    <w:rsid w:val="56175984"/>
    <w:rsid w:val="56184433"/>
    <w:rsid w:val="561B42E2"/>
    <w:rsid w:val="561B578D"/>
    <w:rsid w:val="561C2960"/>
    <w:rsid w:val="561C2C7C"/>
    <w:rsid w:val="561E3DAF"/>
    <w:rsid w:val="561F5001"/>
    <w:rsid w:val="56202C0F"/>
    <w:rsid w:val="562204A3"/>
    <w:rsid w:val="56226823"/>
    <w:rsid w:val="56230735"/>
    <w:rsid w:val="56234CB7"/>
    <w:rsid w:val="562676E9"/>
    <w:rsid w:val="56271AB8"/>
    <w:rsid w:val="56282B2F"/>
    <w:rsid w:val="56284715"/>
    <w:rsid w:val="562A6761"/>
    <w:rsid w:val="562D043B"/>
    <w:rsid w:val="56301E62"/>
    <w:rsid w:val="563346DD"/>
    <w:rsid w:val="5633777F"/>
    <w:rsid w:val="56345D92"/>
    <w:rsid w:val="56346A01"/>
    <w:rsid w:val="56366518"/>
    <w:rsid w:val="563864FB"/>
    <w:rsid w:val="5639057A"/>
    <w:rsid w:val="563A0A14"/>
    <w:rsid w:val="563A25D1"/>
    <w:rsid w:val="563A5548"/>
    <w:rsid w:val="563B005D"/>
    <w:rsid w:val="563B3E65"/>
    <w:rsid w:val="563B7FCF"/>
    <w:rsid w:val="563C3376"/>
    <w:rsid w:val="563C4561"/>
    <w:rsid w:val="563E75EC"/>
    <w:rsid w:val="56404242"/>
    <w:rsid w:val="5640692A"/>
    <w:rsid w:val="56412446"/>
    <w:rsid w:val="56420B0B"/>
    <w:rsid w:val="564244A3"/>
    <w:rsid w:val="5646622E"/>
    <w:rsid w:val="56470046"/>
    <w:rsid w:val="564A17DB"/>
    <w:rsid w:val="564E2099"/>
    <w:rsid w:val="564F5C16"/>
    <w:rsid w:val="56520A92"/>
    <w:rsid w:val="56530E0B"/>
    <w:rsid w:val="56544F28"/>
    <w:rsid w:val="56561786"/>
    <w:rsid w:val="565640E1"/>
    <w:rsid w:val="565914BA"/>
    <w:rsid w:val="56594B41"/>
    <w:rsid w:val="565A38A3"/>
    <w:rsid w:val="565A51C1"/>
    <w:rsid w:val="565D6ED5"/>
    <w:rsid w:val="565E2D4E"/>
    <w:rsid w:val="56607DE2"/>
    <w:rsid w:val="56616B5C"/>
    <w:rsid w:val="56621080"/>
    <w:rsid w:val="566748CB"/>
    <w:rsid w:val="56676B1F"/>
    <w:rsid w:val="56677059"/>
    <w:rsid w:val="566904B1"/>
    <w:rsid w:val="566A0D92"/>
    <w:rsid w:val="566E0CB4"/>
    <w:rsid w:val="56714C3E"/>
    <w:rsid w:val="56715A97"/>
    <w:rsid w:val="567251A7"/>
    <w:rsid w:val="56744EC1"/>
    <w:rsid w:val="56751C8F"/>
    <w:rsid w:val="56756BF8"/>
    <w:rsid w:val="56764633"/>
    <w:rsid w:val="5678325F"/>
    <w:rsid w:val="567952BF"/>
    <w:rsid w:val="567A06ED"/>
    <w:rsid w:val="567A56A5"/>
    <w:rsid w:val="567B3A18"/>
    <w:rsid w:val="567C3A19"/>
    <w:rsid w:val="567C619C"/>
    <w:rsid w:val="567D3CD3"/>
    <w:rsid w:val="567E3CE9"/>
    <w:rsid w:val="567E5283"/>
    <w:rsid w:val="567F047F"/>
    <w:rsid w:val="567F3874"/>
    <w:rsid w:val="56806A18"/>
    <w:rsid w:val="568313B9"/>
    <w:rsid w:val="56832080"/>
    <w:rsid w:val="56842162"/>
    <w:rsid w:val="568470E6"/>
    <w:rsid w:val="56851030"/>
    <w:rsid w:val="56864685"/>
    <w:rsid w:val="568759CF"/>
    <w:rsid w:val="5688177C"/>
    <w:rsid w:val="56890006"/>
    <w:rsid w:val="56896BDB"/>
    <w:rsid w:val="568A3E89"/>
    <w:rsid w:val="568C3F01"/>
    <w:rsid w:val="568E4FAF"/>
    <w:rsid w:val="568F0247"/>
    <w:rsid w:val="568F5E7B"/>
    <w:rsid w:val="56910DEA"/>
    <w:rsid w:val="569171AA"/>
    <w:rsid w:val="56917849"/>
    <w:rsid w:val="569216A1"/>
    <w:rsid w:val="56951A35"/>
    <w:rsid w:val="56962DC3"/>
    <w:rsid w:val="56974675"/>
    <w:rsid w:val="56980067"/>
    <w:rsid w:val="56980BF5"/>
    <w:rsid w:val="5698499D"/>
    <w:rsid w:val="56992FBD"/>
    <w:rsid w:val="569955DF"/>
    <w:rsid w:val="56997191"/>
    <w:rsid w:val="569A4C75"/>
    <w:rsid w:val="569B2EDA"/>
    <w:rsid w:val="569E3350"/>
    <w:rsid w:val="569E65A1"/>
    <w:rsid w:val="569F5D88"/>
    <w:rsid w:val="569F727C"/>
    <w:rsid w:val="56A03899"/>
    <w:rsid w:val="56A16A0F"/>
    <w:rsid w:val="56A52AAF"/>
    <w:rsid w:val="56A54AFB"/>
    <w:rsid w:val="56A65FD8"/>
    <w:rsid w:val="56A75FFE"/>
    <w:rsid w:val="56A81CB5"/>
    <w:rsid w:val="56A83C87"/>
    <w:rsid w:val="56A95F9E"/>
    <w:rsid w:val="56AA37F9"/>
    <w:rsid w:val="56AA7C76"/>
    <w:rsid w:val="56AB2DAA"/>
    <w:rsid w:val="56AE7CE8"/>
    <w:rsid w:val="56AF1227"/>
    <w:rsid w:val="56AF3F07"/>
    <w:rsid w:val="56B1315C"/>
    <w:rsid w:val="56B528E2"/>
    <w:rsid w:val="56B65CDF"/>
    <w:rsid w:val="56B71FAB"/>
    <w:rsid w:val="56B77E3C"/>
    <w:rsid w:val="56B8166E"/>
    <w:rsid w:val="56B96741"/>
    <w:rsid w:val="56BB5913"/>
    <w:rsid w:val="56BD0B5A"/>
    <w:rsid w:val="56BF4BE5"/>
    <w:rsid w:val="56BF6A3B"/>
    <w:rsid w:val="56C24BF1"/>
    <w:rsid w:val="56C404DD"/>
    <w:rsid w:val="56C45027"/>
    <w:rsid w:val="56C5485D"/>
    <w:rsid w:val="56C67555"/>
    <w:rsid w:val="56C7539B"/>
    <w:rsid w:val="56C8007D"/>
    <w:rsid w:val="56C92D53"/>
    <w:rsid w:val="56C960CD"/>
    <w:rsid w:val="56CA46AE"/>
    <w:rsid w:val="56CB3BF1"/>
    <w:rsid w:val="56CC37E5"/>
    <w:rsid w:val="56CC5DF6"/>
    <w:rsid w:val="56D01685"/>
    <w:rsid w:val="56D212C0"/>
    <w:rsid w:val="56D246AE"/>
    <w:rsid w:val="56D36632"/>
    <w:rsid w:val="56D366DE"/>
    <w:rsid w:val="56D513A5"/>
    <w:rsid w:val="56D75BF7"/>
    <w:rsid w:val="56D8308F"/>
    <w:rsid w:val="56D8360A"/>
    <w:rsid w:val="56D87A09"/>
    <w:rsid w:val="56D94AA6"/>
    <w:rsid w:val="56DB06AF"/>
    <w:rsid w:val="56DB6324"/>
    <w:rsid w:val="56DC3391"/>
    <w:rsid w:val="56DE6687"/>
    <w:rsid w:val="56E0200A"/>
    <w:rsid w:val="56E10691"/>
    <w:rsid w:val="56E229BB"/>
    <w:rsid w:val="56E26822"/>
    <w:rsid w:val="56E335D0"/>
    <w:rsid w:val="56E33FC9"/>
    <w:rsid w:val="56E45F09"/>
    <w:rsid w:val="56E5589F"/>
    <w:rsid w:val="56E576E3"/>
    <w:rsid w:val="56E6567A"/>
    <w:rsid w:val="56E7397D"/>
    <w:rsid w:val="56E8339E"/>
    <w:rsid w:val="56E8444F"/>
    <w:rsid w:val="56E91E85"/>
    <w:rsid w:val="56EB1388"/>
    <w:rsid w:val="56EC3FA0"/>
    <w:rsid w:val="56EE14A4"/>
    <w:rsid w:val="56EE4908"/>
    <w:rsid w:val="56EE7F65"/>
    <w:rsid w:val="56EF142C"/>
    <w:rsid w:val="56EF5C76"/>
    <w:rsid w:val="56F137ED"/>
    <w:rsid w:val="56F159A0"/>
    <w:rsid w:val="56F3700A"/>
    <w:rsid w:val="56F511E7"/>
    <w:rsid w:val="56F526CE"/>
    <w:rsid w:val="56F53A87"/>
    <w:rsid w:val="56F91183"/>
    <w:rsid w:val="56FB4E3D"/>
    <w:rsid w:val="56FC040B"/>
    <w:rsid w:val="56FF5EFC"/>
    <w:rsid w:val="5700223A"/>
    <w:rsid w:val="5703392A"/>
    <w:rsid w:val="57037CE0"/>
    <w:rsid w:val="57040EF7"/>
    <w:rsid w:val="57054237"/>
    <w:rsid w:val="57054B19"/>
    <w:rsid w:val="570649CC"/>
    <w:rsid w:val="570A7617"/>
    <w:rsid w:val="570C5D86"/>
    <w:rsid w:val="570C6FB8"/>
    <w:rsid w:val="570C7537"/>
    <w:rsid w:val="570E1ED8"/>
    <w:rsid w:val="57104E1F"/>
    <w:rsid w:val="5711111D"/>
    <w:rsid w:val="571133BE"/>
    <w:rsid w:val="57125B92"/>
    <w:rsid w:val="57126110"/>
    <w:rsid w:val="57131C61"/>
    <w:rsid w:val="571345CE"/>
    <w:rsid w:val="57151E61"/>
    <w:rsid w:val="57194042"/>
    <w:rsid w:val="57196D53"/>
    <w:rsid w:val="571B7AC4"/>
    <w:rsid w:val="571E60C6"/>
    <w:rsid w:val="5720500D"/>
    <w:rsid w:val="57215CC0"/>
    <w:rsid w:val="57247253"/>
    <w:rsid w:val="572606E9"/>
    <w:rsid w:val="5726215D"/>
    <w:rsid w:val="572936CA"/>
    <w:rsid w:val="572A2168"/>
    <w:rsid w:val="572A356A"/>
    <w:rsid w:val="572A7B38"/>
    <w:rsid w:val="572C1731"/>
    <w:rsid w:val="572C348D"/>
    <w:rsid w:val="57306E92"/>
    <w:rsid w:val="57326651"/>
    <w:rsid w:val="57336122"/>
    <w:rsid w:val="57341611"/>
    <w:rsid w:val="573664C0"/>
    <w:rsid w:val="57385154"/>
    <w:rsid w:val="573A1CB4"/>
    <w:rsid w:val="573A4C45"/>
    <w:rsid w:val="573C6426"/>
    <w:rsid w:val="573D5950"/>
    <w:rsid w:val="573E6F17"/>
    <w:rsid w:val="573F0960"/>
    <w:rsid w:val="573F283B"/>
    <w:rsid w:val="57406BFD"/>
    <w:rsid w:val="574101D0"/>
    <w:rsid w:val="57413A6D"/>
    <w:rsid w:val="57420AE8"/>
    <w:rsid w:val="5742788B"/>
    <w:rsid w:val="57430B5D"/>
    <w:rsid w:val="57482E80"/>
    <w:rsid w:val="5749325E"/>
    <w:rsid w:val="574B291E"/>
    <w:rsid w:val="574C0C25"/>
    <w:rsid w:val="574C2873"/>
    <w:rsid w:val="574D4B0B"/>
    <w:rsid w:val="574D5BC3"/>
    <w:rsid w:val="574E498E"/>
    <w:rsid w:val="574E4D35"/>
    <w:rsid w:val="5750100F"/>
    <w:rsid w:val="57517212"/>
    <w:rsid w:val="5752499B"/>
    <w:rsid w:val="57536ACF"/>
    <w:rsid w:val="575656F2"/>
    <w:rsid w:val="57580A82"/>
    <w:rsid w:val="57582925"/>
    <w:rsid w:val="575D334D"/>
    <w:rsid w:val="575E0F3E"/>
    <w:rsid w:val="575E30A3"/>
    <w:rsid w:val="575E6EAB"/>
    <w:rsid w:val="576025D2"/>
    <w:rsid w:val="576050EB"/>
    <w:rsid w:val="57651AF4"/>
    <w:rsid w:val="5766449F"/>
    <w:rsid w:val="57667963"/>
    <w:rsid w:val="57670352"/>
    <w:rsid w:val="57674D5B"/>
    <w:rsid w:val="576820A1"/>
    <w:rsid w:val="57694259"/>
    <w:rsid w:val="57696580"/>
    <w:rsid w:val="576B2B37"/>
    <w:rsid w:val="576B4584"/>
    <w:rsid w:val="576B5688"/>
    <w:rsid w:val="576C3090"/>
    <w:rsid w:val="576C77EC"/>
    <w:rsid w:val="576F0AD1"/>
    <w:rsid w:val="576F1A7D"/>
    <w:rsid w:val="57702E39"/>
    <w:rsid w:val="57714DC6"/>
    <w:rsid w:val="57730B85"/>
    <w:rsid w:val="5773781A"/>
    <w:rsid w:val="577454EE"/>
    <w:rsid w:val="5774740C"/>
    <w:rsid w:val="5775379A"/>
    <w:rsid w:val="57771A73"/>
    <w:rsid w:val="577737A0"/>
    <w:rsid w:val="57790983"/>
    <w:rsid w:val="577A37FC"/>
    <w:rsid w:val="577A6889"/>
    <w:rsid w:val="577B007D"/>
    <w:rsid w:val="577D55BE"/>
    <w:rsid w:val="577D6CA0"/>
    <w:rsid w:val="577D7FB7"/>
    <w:rsid w:val="577E1EA3"/>
    <w:rsid w:val="577E3C09"/>
    <w:rsid w:val="577E7224"/>
    <w:rsid w:val="577F2794"/>
    <w:rsid w:val="577F5602"/>
    <w:rsid w:val="57805CA6"/>
    <w:rsid w:val="578173BF"/>
    <w:rsid w:val="57820B10"/>
    <w:rsid w:val="57821E9E"/>
    <w:rsid w:val="578271F0"/>
    <w:rsid w:val="57837CCA"/>
    <w:rsid w:val="57853DDA"/>
    <w:rsid w:val="57857BC4"/>
    <w:rsid w:val="57876E2E"/>
    <w:rsid w:val="57881F44"/>
    <w:rsid w:val="57885805"/>
    <w:rsid w:val="57896B83"/>
    <w:rsid w:val="578A71CA"/>
    <w:rsid w:val="578B158E"/>
    <w:rsid w:val="578B4008"/>
    <w:rsid w:val="578C57D2"/>
    <w:rsid w:val="578C7CF8"/>
    <w:rsid w:val="578E0CE9"/>
    <w:rsid w:val="578F2074"/>
    <w:rsid w:val="57904720"/>
    <w:rsid w:val="57913D1B"/>
    <w:rsid w:val="579202BE"/>
    <w:rsid w:val="57933DEF"/>
    <w:rsid w:val="579427FA"/>
    <w:rsid w:val="579523C4"/>
    <w:rsid w:val="579552DA"/>
    <w:rsid w:val="579559D5"/>
    <w:rsid w:val="57957D9E"/>
    <w:rsid w:val="5797052D"/>
    <w:rsid w:val="579772E1"/>
    <w:rsid w:val="579813F6"/>
    <w:rsid w:val="579A3A48"/>
    <w:rsid w:val="579A3D97"/>
    <w:rsid w:val="579B0930"/>
    <w:rsid w:val="579B45C3"/>
    <w:rsid w:val="579C1A4B"/>
    <w:rsid w:val="579D0074"/>
    <w:rsid w:val="579E1913"/>
    <w:rsid w:val="579E67C1"/>
    <w:rsid w:val="579F142D"/>
    <w:rsid w:val="579F2A36"/>
    <w:rsid w:val="579F4FCB"/>
    <w:rsid w:val="57A228D4"/>
    <w:rsid w:val="57A616C8"/>
    <w:rsid w:val="57A74ADA"/>
    <w:rsid w:val="57A961FD"/>
    <w:rsid w:val="57AA6C9D"/>
    <w:rsid w:val="57AC3C26"/>
    <w:rsid w:val="57AC5B9E"/>
    <w:rsid w:val="57AD298D"/>
    <w:rsid w:val="57AD2F6F"/>
    <w:rsid w:val="57AD3658"/>
    <w:rsid w:val="57AD4814"/>
    <w:rsid w:val="57AE7172"/>
    <w:rsid w:val="57AF2483"/>
    <w:rsid w:val="57B11FC7"/>
    <w:rsid w:val="57B51B52"/>
    <w:rsid w:val="57B5339A"/>
    <w:rsid w:val="57B54052"/>
    <w:rsid w:val="57B61CF3"/>
    <w:rsid w:val="57B653D9"/>
    <w:rsid w:val="57B72267"/>
    <w:rsid w:val="57B8528F"/>
    <w:rsid w:val="57BB240B"/>
    <w:rsid w:val="57BB46CE"/>
    <w:rsid w:val="57BC4204"/>
    <w:rsid w:val="57BD13A1"/>
    <w:rsid w:val="57BD72FB"/>
    <w:rsid w:val="57BF5C84"/>
    <w:rsid w:val="57BF6F9A"/>
    <w:rsid w:val="57C2048D"/>
    <w:rsid w:val="57C21532"/>
    <w:rsid w:val="57C30B7E"/>
    <w:rsid w:val="57C31B41"/>
    <w:rsid w:val="57C43948"/>
    <w:rsid w:val="57C50F34"/>
    <w:rsid w:val="57C52B97"/>
    <w:rsid w:val="57C75753"/>
    <w:rsid w:val="57C968D2"/>
    <w:rsid w:val="57CB224C"/>
    <w:rsid w:val="57CB259A"/>
    <w:rsid w:val="57CB28A1"/>
    <w:rsid w:val="57CC0CBE"/>
    <w:rsid w:val="57CE75D4"/>
    <w:rsid w:val="57D37E84"/>
    <w:rsid w:val="57D4377C"/>
    <w:rsid w:val="57D45E51"/>
    <w:rsid w:val="57D5223C"/>
    <w:rsid w:val="57D53168"/>
    <w:rsid w:val="57D71BE6"/>
    <w:rsid w:val="57DB1127"/>
    <w:rsid w:val="57DB2F39"/>
    <w:rsid w:val="57DB476F"/>
    <w:rsid w:val="57DB560C"/>
    <w:rsid w:val="57DC1F54"/>
    <w:rsid w:val="57DD14DC"/>
    <w:rsid w:val="57DE5344"/>
    <w:rsid w:val="57DE6DB5"/>
    <w:rsid w:val="57E06837"/>
    <w:rsid w:val="57E125F7"/>
    <w:rsid w:val="57E15D73"/>
    <w:rsid w:val="57E1686B"/>
    <w:rsid w:val="57E20366"/>
    <w:rsid w:val="57E30DA0"/>
    <w:rsid w:val="57E36EEC"/>
    <w:rsid w:val="57E44FFC"/>
    <w:rsid w:val="57E86AAA"/>
    <w:rsid w:val="57EA4D9B"/>
    <w:rsid w:val="57EA5ABF"/>
    <w:rsid w:val="57EC6300"/>
    <w:rsid w:val="57ED0C89"/>
    <w:rsid w:val="57EE32CD"/>
    <w:rsid w:val="57F139F6"/>
    <w:rsid w:val="57F13C51"/>
    <w:rsid w:val="57F32795"/>
    <w:rsid w:val="57F404F5"/>
    <w:rsid w:val="57F47591"/>
    <w:rsid w:val="57F70192"/>
    <w:rsid w:val="57F7678F"/>
    <w:rsid w:val="57F83A7F"/>
    <w:rsid w:val="57FA5597"/>
    <w:rsid w:val="57FE30C1"/>
    <w:rsid w:val="57FE5443"/>
    <w:rsid w:val="57FF631A"/>
    <w:rsid w:val="58007FFE"/>
    <w:rsid w:val="58013CF3"/>
    <w:rsid w:val="58014F08"/>
    <w:rsid w:val="5803725B"/>
    <w:rsid w:val="580424E5"/>
    <w:rsid w:val="58047855"/>
    <w:rsid w:val="58055084"/>
    <w:rsid w:val="58057085"/>
    <w:rsid w:val="58087BE8"/>
    <w:rsid w:val="580938B5"/>
    <w:rsid w:val="580D48EF"/>
    <w:rsid w:val="580F19A1"/>
    <w:rsid w:val="580F2958"/>
    <w:rsid w:val="58107E58"/>
    <w:rsid w:val="58115103"/>
    <w:rsid w:val="58115906"/>
    <w:rsid w:val="581169F9"/>
    <w:rsid w:val="58126178"/>
    <w:rsid w:val="581301C9"/>
    <w:rsid w:val="581419EC"/>
    <w:rsid w:val="58145364"/>
    <w:rsid w:val="58147D23"/>
    <w:rsid w:val="5815301D"/>
    <w:rsid w:val="58161FE4"/>
    <w:rsid w:val="581638AC"/>
    <w:rsid w:val="58164883"/>
    <w:rsid w:val="58165070"/>
    <w:rsid w:val="581812C5"/>
    <w:rsid w:val="581A5E0F"/>
    <w:rsid w:val="581A710C"/>
    <w:rsid w:val="581B7408"/>
    <w:rsid w:val="581C6645"/>
    <w:rsid w:val="581C7F59"/>
    <w:rsid w:val="58201D7D"/>
    <w:rsid w:val="58204805"/>
    <w:rsid w:val="58237C14"/>
    <w:rsid w:val="58252872"/>
    <w:rsid w:val="58262D27"/>
    <w:rsid w:val="58296649"/>
    <w:rsid w:val="582A34BA"/>
    <w:rsid w:val="582A4559"/>
    <w:rsid w:val="582B343C"/>
    <w:rsid w:val="582C218E"/>
    <w:rsid w:val="582C6485"/>
    <w:rsid w:val="582D6EE1"/>
    <w:rsid w:val="582E2CEA"/>
    <w:rsid w:val="582F2107"/>
    <w:rsid w:val="582F3D8D"/>
    <w:rsid w:val="5830390E"/>
    <w:rsid w:val="58334CD2"/>
    <w:rsid w:val="58341173"/>
    <w:rsid w:val="58343281"/>
    <w:rsid w:val="5835432B"/>
    <w:rsid w:val="58361C05"/>
    <w:rsid w:val="583679C1"/>
    <w:rsid w:val="583727E8"/>
    <w:rsid w:val="583931F2"/>
    <w:rsid w:val="583A1AB6"/>
    <w:rsid w:val="583D48D9"/>
    <w:rsid w:val="583D655C"/>
    <w:rsid w:val="584331A3"/>
    <w:rsid w:val="584363D2"/>
    <w:rsid w:val="58441B92"/>
    <w:rsid w:val="58441E99"/>
    <w:rsid w:val="58445AEA"/>
    <w:rsid w:val="58452CB0"/>
    <w:rsid w:val="584617EB"/>
    <w:rsid w:val="58471AC7"/>
    <w:rsid w:val="584752AF"/>
    <w:rsid w:val="584903E0"/>
    <w:rsid w:val="58493E8D"/>
    <w:rsid w:val="584A2F07"/>
    <w:rsid w:val="584A3397"/>
    <w:rsid w:val="584C36BE"/>
    <w:rsid w:val="584E414D"/>
    <w:rsid w:val="584E5295"/>
    <w:rsid w:val="584F1C6D"/>
    <w:rsid w:val="584F3AC2"/>
    <w:rsid w:val="58501A71"/>
    <w:rsid w:val="5851156A"/>
    <w:rsid w:val="58512768"/>
    <w:rsid w:val="585176E8"/>
    <w:rsid w:val="585364B6"/>
    <w:rsid w:val="585456BA"/>
    <w:rsid w:val="585572CC"/>
    <w:rsid w:val="58566703"/>
    <w:rsid w:val="585A43A0"/>
    <w:rsid w:val="585E2A0F"/>
    <w:rsid w:val="585E40FD"/>
    <w:rsid w:val="58616274"/>
    <w:rsid w:val="58635A04"/>
    <w:rsid w:val="5865501F"/>
    <w:rsid w:val="58667208"/>
    <w:rsid w:val="58696828"/>
    <w:rsid w:val="58696E0F"/>
    <w:rsid w:val="586B2433"/>
    <w:rsid w:val="586E034C"/>
    <w:rsid w:val="586E0D25"/>
    <w:rsid w:val="586E3B81"/>
    <w:rsid w:val="586E5EB2"/>
    <w:rsid w:val="586F102D"/>
    <w:rsid w:val="58736779"/>
    <w:rsid w:val="58742ACE"/>
    <w:rsid w:val="58743261"/>
    <w:rsid w:val="58757602"/>
    <w:rsid w:val="58763F3E"/>
    <w:rsid w:val="58770F1C"/>
    <w:rsid w:val="58782593"/>
    <w:rsid w:val="58793EC9"/>
    <w:rsid w:val="587A482D"/>
    <w:rsid w:val="587A4E3C"/>
    <w:rsid w:val="587B70EA"/>
    <w:rsid w:val="587E2BDE"/>
    <w:rsid w:val="587E3295"/>
    <w:rsid w:val="587E79F3"/>
    <w:rsid w:val="58805B07"/>
    <w:rsid w:val="58822B3F"/>
    <w:rsid w:val="5883379C"/>
    <w:rsid w:val="588441BD"/>
    <w:rsid w:val="58851CFC"/>
    <w:rsid w:val="58867DE7"/>
    <w:rsid w:val="58870441"/>
    <w:rsid w:val="58876017"/>
    <w:rsid w:val="588769DA"/>
    <w:rsid w:val="58877666"/>
    <w:rsid w:val="58887B37"/>
    <w:rsid w:val="5889323E"/>
    <w:rsid w:val="588A673B"/>
    <w:rsid w:val="588C2CE9"/>
    <w:rsid w:val="588D1CD3"/>
    <w:rsid w:val="588D2975"/>
    <w:rsid w:val="588D4355"/>
    <w:rsid w:val="588E26D0"/>
    <w:rsid w:val="588E2A55"/>
    <w:rsid w:val="588E369C"/>
    <w:rsid w:val="588F6795"/>
    <w:rsid w:val="589053ED"/>
    <w:rsid w:val="589058B3"/>
    <w:rsid w:val="58907A4A"/>
    <w:rsid w:val="58920456"/>
    <w:rsid w:val="589209CA"/>
    <w:rsid w:val="58936F89"/>
    <w:rsid w:val="5894386A"/>
    <w:rsid w:val="5896277F"/>
    <w:rsid w:val="58970601"/>
    <w:rsid w:val="58993092"/>
    <w:rsid w:val="589978B7"/>
    <w:rsid w:val="589C738F"/>
    <w:rsid w:val="589D4119"/>
    <w:rsid w:val="589E244F"/>
    <w:rsid w:val="589E3AF4"/>
    <w:rsid w:val="589F00C8"/>
    <w:rsid w:val="589F0370"/>
    <w:rsid w:val="589F2B59"/>
    <w:rsid w:val="58A02250"/>
    <w:rsid w:val="58A12957"/>
    <w:rsid w:val="58A15B53"/>
    <w:rsid w:val="58A301EA"/>
    <w:rsid w:val="58A33B33"/>
    <w:rsid w:val="58A56BD0"/>
    <w:rsid w:val="58A76F69"/>
    <w:rsid w:val="58A91CAE"/>
    <w:rsid w:val="58AB3CDD"/>
    <w:rsid w:val="58AD06CD"/>
    <w:rsid w:val="58AD4B73"/>
    <w:rsid w:val="58AD7EFB"/>
    <w:rsid w:val="58AE0528"/>
    <w:rsid w:val="58AF7DF5"/>
    <w:rsid w:val="58B03E48"/>
    <w:rsid w:val="58B07BE7"/>
    <w:rsid w:val="58B2389E"/>
    <w:rsid w:val="58B31018"/>
    <w:rsid w:val="58B33896"/>
    <w:rsid w:val="58B45D34"/>
    <w:rsid w:val="58B46614"/>
    <w:rsid w:val="58B475D3"/>
    <w:rsid w:val="58B84207"/>
    <w:rsid w:val="58B876A6"/>
    <w:rsid w:val="58B9463C"/>
    <w:rsid w:val="58B95770"/>
    <w:rsid w:val="58BC43D4"/>
    <w:rsid w:val="58BD66E0"/>
    <w:rsid w:val="58BE2717"/>
    <w:rsid w:val="58BE3440"/>
    <w:rsid w:val="58BF31A7"/>
    <w:rsid w:val="58C20392"/>
    <w:rsid w:val="58C215A9"/>
    <w:rsid w:val="58C30BF6"/>
    <w:rsid w:val="58C32D73"/>
    <w:rsid w:val="58C465BC"/>
    <w:rsid w:val="58C57B93"/>
    <w:rsid w:val="58C95133"/>
    <w:rsid w:val="58CA1E47"/>
    <w:rsid w:val="58CA1EDC"/>
    <w:rsid w:val="58CE0B95"/>
    <w:rsid w:val="58CF5687"/>
    <w:rsid w:val="58D06D4B"/>
    <w:rsid w:val="58D10883"/>
    <w:rsid w:val="58D50856"/>
    <w:rsid w:val="58DA73C9"/>
    <w:rsid w:val="58DC1EF2"/>
    <w:rsid w:val="58DD595F"/>
    <w:rsid w:val="58DF6F96"/>
    <w:rsid w:val="58E00718"/>
    <w:rsid w:val="58E01525"/>
    <w:rsid w:val="58E0347D"/>
    <w:rsid w:val="58E045EC"/>
    <w:rsid w:val="58E16C9E"/>
    <w:rsid w:val="58E26C09"/>
    <w:rsid w:val="58E35472"/>
    <w:rsid w:val="58E3616C"/>
    <w:rsid w:val="58E50FFE"/>
    <w:rsid w:val="58E51920"/>
    <w:rsid w:val="58E524DE"/>
    <w:rsid w:val="58E557CB"/>
    <w:rsid w:val="58E56908"/>
    <w:rsid w:val="58E63C4D"/>
    <w:rsid w:val="58EA18D9"/>
    <w:rsid w:val="58EB1623"/>
    <w:rsid w:val="58EC30EA"/>
    <w:rsid w:val="58EC6F8D"/>
    <w:rsid w:val="58ED10F9"/>
    <w:rsid w:val="58EE74D6"/>
    <w:rsid w:val="58EF08DD"/>
    <w:rsid w:val="58F11927"/>
    <w:rsid w:val="58F20F2C"/>
    <w:rsid w:val="58F41389"/>
    <w:rsid w:val="58F428CE"/>
    <w:rsid w:val="58F57129"/>
    <w:rsid w:val="58F67612"/>
    <w:rsid w:val="58F74943"/>
    <w:rsid w:val="58F8240C"/>
    <w:rsid w:val="58F901C1"/>
    <w:rsid w:val="58F9434E"/>
    <w:rsid w:val="58FB09F0"/>
    <w:rsid w:val="58FB29DA"/>
    <w:rsid w:val="58FC569F"/>
    <w:rsid w:val="58FD3A5C"/>
    <w:rsid w:val="58FE1205"/>
    <w:rsid w:val="58FE5231"/>
    <w:rsid w:val="58FF1B02"/>
    <w:rsid w:val="58FF43BE"/>
    <w:rsid w:val="59000EBC"/>
    <w:rsid w:val="590102C9"/>
    <w:rsid w:val="59031097"/>
    <w:rsid w:val="59040246"/>
    <w:rsid w:val="59043AA1"/>
    <w:rsid w:val="59043B13"/>
    <w:rsid w:val="59047456"/>
    <w:rsid w:val="59053674"/>
    <w:rsid w:val="59066289"/>
    <w:rsid w:val="59067562"/>
    <w:rsid w:val="59070C5E"/>
    <w:rsid w:val="590729F1"/>
    <w:rsid w:val="59084524"/>
    <w:rsid w:val="590854C0"/>
    <w:rsid w:val="590B3548"/>
    <w:rsid w:val="590D0BCD"/>
    <w:rsid w:val="590D1904"/>
    <w:rsid w:val="590E749A"/>
    <w:rsid w:val="591044D3"/>
    <w:rsid w:val="59112055"/>
    <w:rsid w:val="59133750"/>
    <w:rsid w:val="59140129"/>
    <w:rsid w:val="591637EB"/>
    <w:rsid w:val="59176BDC"/>
    <w:rsid w:val="591822DC"/>
    <w:rsid w:val="59184B2F"/>
    <w:rsid w:val="591866DF"/>
    <w:rsid w:val="591A624A"/>
    <w:rsid w:val="591B1663"/>
    <w:rsid w:val="591E1F82"/>
    <w:rsid w:val="591F2099"/>
    <w:rsid w:val="59211679"/>
    <w:rsid w:val="592151B5"/>
    <w:rsid w:val="59247DD5"/>
    <w:rsid w:val="59253AF2"/>
    <w:rsid w:val="59254FF6"/>
    <w:rsid w:val="592559E3"/>
    <w:rsid w:val="5925789F"/>
    <w:rsid w:val="59261360"/>
    <w:rsid w:val="5926732D"/>
    <w:rsid w:val="59281A21"/>
    <w:rsid w:val="592D461C"/>
    <w:rsid w:val="592D5EA3"/>
    <w:rsid w:val="592E7212"/>
    <w:rsid w:val="592F44CD"/>
    <w:rsid w:val="593037D7"/>
    <w:rsid w:val="5932791C"/>
    <w:rsid w:val="59332051"/>
    <w:rsid w:val="5933466F"/>
    <w:rsid w:val="5934105D"/>
    <w:rsid w:val="59390845"/>
    <w:rsid w:val="593C0501"/>
    <w:rsid w:val="593C33C9"/>
    <w:rsid w:val="593C6CB2"/>
    <w:rsid w:val="593F0549"/>
    <w:rsid w:val="593F37BE"/>
    <w:rsid w:val="594142A0"/>
    <w:rsid w:val="5944075B"/>
    <w:rsid w:val="59471D26"/>
    <w:rsid w:val="59472C0B"/>
    <w:rsid w:val="594731FF"/>
    <w:rsid w:val="59484647"/>
    <w:rsid w:val="59492460"/>
    <w:rsid w:val="594A1A53"/>
    <w:rsid w:val="594C3DBA"/>
    <w:rsid w:val="594D5CDA"/>
    <w:rsid w:val="594E1D12"/>
    <w:rsid w:val="594F68B1"/>
    <w:rsid w:val="59511C57"/>
    <w:rsid w:val="59540690"/>
    <w:rsid w:val="59545A69"/>
    <w:rsid w:val="59567D41"/>
    <w:rsid w:val="59567EB6"/>
    <w:rsid w:val="59582040"/>
    <w:rsid w:val="595829F6"/>
    <w:rsid w:val="59587D68"/>
    <w:rsid w:val="595B261E"/>
    <w:rsid w:val="595B2FE1"/>
    <w:rsid w:val="595B6ED5"/>
    <w:rsid w:val="595D4F0D"/>
    <w:rsid w:val="595F7834"/>
    <w:rsid w:val="59600616"/>
    <w:rsid w:val="5960319F"/>
    <w:rsid w:val="59605958"/>
    <w:rsid w:val="596107C4"/>
    <w:rsid w:val="596624E5"/>
    <w:rsid w:val="596673DB"/>
    <w:rsid w:val="59676472"/>
    <w:rsid w:val="596879BE"/>
    <w:rsid w:val="596D5AB6"/>
    <w:rsid w:val="596E0A7B"/>
    <w:rsid w:val="596E2C0A"/>
    <w:rsid w:val="5970123F"/>
    <w:rsid w:val="59704A61"/>
    <w:rsid w:val="597104E6"/>
    <w:rsid w:val="5971728E"/>
    <w:rsid w:val="5972299C"/>
    <w:rsid w:val="5975427C"/>
    <w:rsid w:val="59762CFE"/>
    <w:rsid w:val="59774F15"/>
    <w:rsid w:val="59781521"/>
    <w:rsid w:val="597A0CFC"/>
    <w:rsid w:val="597A2F01"/>
    <w:rsid w:val="597A5447"/>
    <w:rsid w:val="597B6117"/>
    <w:rsid w:val="5983728F"/>
    <w:rsid w:val="5983762C"/>
    <w:rsid w:val="598400C7"/>
    <w:rsid w:val="59851F77"/>
    <w:rsid w:val="598676A8"/>
    <w:rsid w:val="59891660"/>
    <w:rsid w:val="59891C6D"/>
    <w:rsid w:val="59895829"/>
    <w:rsid w:val="598A4093"/>
    <w:rsid w:val="598A416A"/>
    <w:rsid w:val="598A4C90"/>
    <w:rsid w:val="598B6893"/>
    <w:rsid w:val="598E0F0D"/>
    <w:rsid w:val="598F4A8D"/>
    <w:rsid w:val="59906111"/>
    <w:rsid w:val="59933FBF"/>
    <w:rsid w:val="59935334"/>
    <w:rsid w:val="599431FB"/>
    <w:rsid w:val="599448C8"/>
    <w:rsid w:val="59972E18"/>
    <w:rsid w:val="59974B44"/>
    <w:rsid w:val="59974DC8"/>
    <w:rsid w:val="59976AD8"/>
    <w:rsid w:val="59982D84"/>
    <w:rsid w:val="599943D1"/>
    <w:rsid w:val="599B6527"/>
    <w:rsid w:val="599B6FBF"/>
    <w:rsid w:val="599F2176"/>
    <w:rsid w:val="599F53CC"/>
    <w:rsid w:val="59A010CC"/>
    <w:rsid w:val="59A042AB"/>
    <w:rsid w:val="59A14FF7"/>
    <w:rsid w:val="59A25BEE"/>
    <w:rsid w:val="59A46733"/>
    <w:rsid w:val="59A6259A"/>
    <w:rsid w:val="59A62C0C"/>
    <w:rsid w:val="59A63B87"/>
    <w:rsid w:val="59A72ACD"/>
    <w:rsid w:val="59A92F98"/>
    <w:rsid w:val="59A93EF5"/>
    <w:rsid w:val="59AA01C9"/>
    <w:rsid w:val="59AB4BE7"/>
    <w:rsid w:val="59AB54B7"/>
    <w:rsid w:val="59AD05C3"/>
    <w:rsid w:val="59AD49EF"/>
    <w:rsid w:val="59AF4A36"/>
    <w:rsid w:val="59B23BB3"/>
    <w:rsid w:val="59B2730D"/>
    <w:rsid w:val="59B43FE6"/>
    <w:rsid w:val="59B60FB5"/>
    <w:rsid w:val="59B667AB"/>
    <w:rsid w:val="59B703D9"/>
    <w:rsid w:val="59B754D7"/>
    <w:rsid w:val="59B77F1F"/>
    <w:rsid w:val="59B836AF"/>
    <w:rsid w:val="59BB05BF"/>
    <w:rsid w:val="59BB0C11"/>
    <w:rsid w:val="59BB44EF"/>
    <w:rsid w:val="59BC0F27"/>
    <w:rsid w:val="59BD328F"/>
    <w:rsid w:val="59BD6778"/>
    <w:rsid w:val="59BE37D1"/>
    <w:rsid w:val="59BE3BF3"/>
    <w:rsid w:val="59BE496E"/>
    <w:rsid w:val="59C027E5"/>
    <w:rsid w:val="59C15FD6"/>
    <w:rsid w:val="59C16C16"/>
    <w:rsid w:val="59C239CF"/>
    <w:rsid w:val="59C3322C"/>
    <w:rsid w:val="59C439EE"/>
    <w:rsid w:val="59C44922"/>
    <w:rsid w:val="59C80F53"/>
    <w:rsid w:val="59C92960"/>
    <w:rsid w:val="59C965E5"/>
    <w:rsid w:val="59C97EC6"/>
    <w:rsid w:val="59CD45F6"/>
    <w:rsid w:val="59D01AE2"/>
    <w:rsid w:val="59D13A33"/>
    <w:rsid w:val="59D14D77"/>
    <w:rsid w:val="59D24F22"/>
    <w:rsid w:val="59D26513"/>
    <w:rsid w:val="59D34C09"/>
    <w:rsid w:val="59D412DE"/>
    <w:rsid w:val="59D43C04"/>
    <w:rsid w:val="59D46B34"/>
    <w:rsid w:val="59D53A3C"/>
    <w:rsid w:val="59D70755"/>
    <w:rsid w:val="59D75466"/>
    <w:rsid w:val="59D7715B"/>
    <w:rsid w:val="59D92CCE"/>
    <w:rsid w:val="59DA1BDB"/>
    <w:rsid w:val="59DA2F58"/>
    <w:rsid w:val="59DA7FF5"/>
    <w:rsid w:val="59DC53F1"/>
    <w:rsid w:val="59DE12B8"/>
    <w:rsid w:val="59E00828"/>
    <w:rsid w:val="59E01E44"/>
    <w:rsid w:val="59E02087"/>
    <w:rsid w:val="59E03121"/>
    <w:rsid w:val="59E04BF6"/>
    <w:rsid w:val="59E0794E"/>
    <w:rsid w:val="59E1035B"/>
    <w:rsid w:val="59E10D34"/>
    <w:rsid w:val="59E17E99"/>
    <w:rsid w:val="59E37AE2"/>
    <w:rsid w:val="59E469A8"/>
    <w:rsid w:val="59E47A2C"/>
    <w:rsid w:val="59E515AF"/>
    <w:rsid w:val="59E51FCD"/>
    <w:rsid w:val="59E57E40"/>
    <w:rsid w:val="59E65046"/>
    <w:rsid w:val="59E8343D"/>
    <w:rsid w:val="59E87ED8"/>
    <w:rsid w:val="59EB17DA"/>
    <w:rsid w:val="59EC1AB0"/>
    <w:rsid w:val="59EC3109"/>
    <w:rsid w:val="59ED0E7C"/>
    <w:rsid w:val="59ED6CE1"/>
    <w:rsid w:val="59EF2737"/>
    <w:rsid w:val="59EF4E73"/>
    <w:rsid w:val="59EF69CC"/>
    <w:rsid w:val="59F15975"/>
    <w:rsid w:val="59F6273D"/>
    <w:rsid w:val="59FA2F65"/>
    <w:rsid w:val="59FA3C71"/>
    <w:rsid w:val="59FA7B96"/>
    <w:rsid w:val="59FB449D"/>
    <w:rsid w:val="59FC23CF"/>
    <w:rsid w:val="59FC5ED6"/>
    <w:rsid w:val="59FE5771"/>
    <w:rsid w:val="59FF6E98"/>
    <w:rsid w:val="5A0574E3"/>
    <w:rsid w:val="5A0977CA"/>
    <w:rsid w:val="5A0B6821"/>
    <w:rsid w:val="5A0C6D00"/>
    <w:rsid w:val="5A0E0EDD"/>
    <w:rsid w:val="5A102F74"/>
    <w:rsid w:val="5A10351F"/>
    <w:rsid w:val="5A117E95"/>
    <w:rsid w:val="5A1206FA"/>
    <w:rsid w:val="5A132880"/>
    <w:rsid w:val="5A155049"/>
    <w:rsid w:val="5A170B04"/>
    <w:rsid w:val="5A1A2DE5"/>
    <w:rsid w:val="5A1E2013"/>
    <w:rsid w:val="5A1F7734"/>
    <w:rsid w:val="5A21468D"/>
    <w:rsid w:val="5A235C4E"/>
    <w:rsid w:val="5A244556"/>
    <w:rsid w:val="5A2452BB"/>
    <w:rsid w:val="5A260880"/>
    <w:rsid w:val="5A276752"/>
    <w:rsid w:val="5A2861A1"/>
    <w:rsid w:val="5A287DD5"/>
    <w:rsid w:val="5A29222A"/>
    <w:rsid w:val="5A29396F"/>
    <w:rsid w:val="5A2A1753"/>
    <w:rsid w:val="5A2A62D3"/>
    <w:rsid w:val="5A2D4D65"/>
    <w:rsid w:val="5A2F0C92"/>
    <w:rsid w:val="5A2F3562"/>
    <w:rsid w:val="5A301BAF"/>
    <w:rsid w:val="5A3030FA"/>
    <w:rsid w:val="5A303A36"/>
    <w:rsid w:val="5A304A85"/>
    <w:rsid w:val="5A30517C"/>
    <w:rsid w:val="5A35622E"/>
    <w:rsid w:val="5A37108F"/>
    <w:rsid w:val="5A382763"/>
    <w:rsid w:val="5A3938BE"/>
    <w:rsid w:val="5A3B17DA"/>
    <w:rsid w:val="5A3B4CA1"/>
    <w:rsid w:val="5A3C0BB8"/>
    <w:rsid w:val="5A3C1DA1"/>
    <w:rsid w:val="5A3C2C6B"/>
    <w:rsid w:val="5A3F0050"/>
    <w:rsid w:val="5A411B09"/>
    <w:rsid w:val="5A430CE3"/>
    <w:rsid w:val="5A43498C"/>
    <w:rsid w:val="5A435AB4"/>
    <w:rsid w:val="5A45775C"/>
    <w:rsid w:val="5A462FEB"/>
    <w:rsid w:val="5A472A38"/>
    <w:rsid w:val="5A48171A"/>
    <w:rsid w:val="5A4B2391"/>
    <w:rsid w:val="5A4C012F"/>
    <w:rsid w:val="5A4C5194"/>
    <w:rsid w:val="5A4C6382"/>
    <w:rsid w:val="5A502D7F"/>
    <w:rsid w:val="5A506332"/>
    <w:rsid w:val="5A511449"/>
    <w:rsid w:val="5A514ED1"/>
    <w:rsid w:val="5A5374A6"/>
    <w:rsid w:val="5A540520"/>
    <w:rsid w:val="5A5425A2"/>
    <w:rsid w:val="5A5661D5"/>
    <w:rsid w:val="5A5760C6"/>
    <w:rsid w:val="5A592ABB"/>
    <w:rsid w:val="5A5C6FF6"/>
    <w:rsid w:val="5A5D4CFF"/>
    <w:rsid w:val="5A5E79E1"/>
    <w:rsid w:val="5A6026C9"/>
    <w:rsid w:val="5A605594"/>
    <w:rsid w:val="5A6076AB"/>
    <w:rsid w:val="5A610921"/>
    <w:rsid w:val="5A611979"/>
    <w:rsid w:val="5A617111"/>
    <w:rsid w:val="5A62239D"/>
    <w:rsid w:val="5A63637E"/>
    <w:rsid w:val="5A6449A4"/>
    <w:rsid w:val="5A652694"/>
    <w:rsid w:val="5A6614ED"/>
    <w:rsid w:val="5A6832FD"/>
    <w:rsid w:val="5A68555F"/>
    <w:rsid w:val="5A685933"/>
    <w:rsid w:val="5A691497"/>
    <w:rsid w:val="5A697146"/>
    <w:rsid w:val="5A6A10C7"/>
    <w:rsid w:val="5A6A2D05"/>
    <w:rsid w:val="5A6A61F9"/>
    <w:rsid w:val="5A6A7B48"/>
    <w:rsid w:val="5A6B35E2"/>
    <w:rsid w:val="5A6B43ED"/>
    <w:rsid w:val="5A6D03C7"/>
    <w:rsid w:val="5A6D6BEA"/>
    <w:rsid w:val="5A6E1AB7"/>
    <w:rsid w:val="5A6F03DD"/>
    <w:rsid w:val="5A6F08AE"/>
    <w:rsid w:val="5A6F2BF1"/>
    <w:rsid w:val="5A6F5519"/>
    <w:rsid w:val="5A7276D1"/>
    <w:rsid w:val="5A730575"/>
    <w:rsid w:val="5A733F59"/>
    <w:rsid w:val="5A744F44"/>
    <w:rsid w:val="5A747E08"/>
    <w:rsid w:val="5A761ABA"/>
    <w:rsid w:val="5A7A78B8"/>
    <w:rsid w:val="5A7A7FEF"/>
    <w:rsid w:val="5A7B1C3D"/>
    <w:rsid w:val="5A7B545D"/>
    <w:rsid w:val="5A7D7526"/>
    <w:rsid w:val="5A7E1FF9"/>
    <w:rsid w:val="5A7E7F22"/>
    <w:rsid w:val="5A7F51F1"/>
    <w:rsid w:val="5A7F6B07"/>
    <w:rsid w:val="5A8031E8"/>
    <w:rsid w:val="5A813108"/>
    <w:rsid w:val="5A8265F7"/>
    <w:rsid w:val="5A8675D0"/>
    <w:rsid w:val="5A875161"/>
    <w:rsid w:val="5A883EE4"/>
    <w:rsid w:val="5A8A4CDF"/>
    <w:rsid w:val="5A8A63FC"/>
    <w:rsid w:val="5A8A6B80"/>
    <w:rsid w:val="5A8B0EC0"/>
    <w:rsid w:val="5A8C09DE"/>
    <w:rsid w:val="5A8C1721"/>
    <w:rsid w:val="5A8C41FE"/>
    <w:rsid w:val="5A8E1A31"/>
    <w:rsid w:val="5A8F2743"/>
    <w:rsid w:val="5A907128"/>
    <w:rsid w:val="5A91035E"/>
    <w:rsid w:val="5A925E2A"/>
    <w:rsid w:val="5A930AE9"/>
    <w:rsid w:val="5A93175F"/>
    <w:rsid w:val="5A941963"/>
    <w:rsid w:val="5A944807"/>
    <w:rsid w:val="5A9546F7"/>
    <w:rsid w:val="5A977A7F"/>
    <w:rsid w:val="5A9B5AAB"/>
    <w:rsid w:val="5A9C0810"/>
    <w:rsid w:val="5A9C3472"/>
    <w:rsid w:val="5A9D0BF6"/>
    <w:rsid w:val="5A9D41C6"/>
    <w:rsid w:val="5A9E01E0"/>
    <w:rsid w:val="5A9E3C2C"/>
    <w:rsid w:val="5AA06944"/>
    <w:rsid w:val="5AA2081D"/>
    <w:rsid w:val="5AA2162D"/>
    <w:rsid w:val="5AA2216E"/>
    <w:rsid w:val="5AA2482B"/>
    <w:rsid w:val="5AA24DC1"/>
    <w:rsid w:val="5AA257B6"/>
    <w:rsid w:val="5AA31031"/>
    <w:rsid w:val="5AA414AB"/>
    <w:rsid w:val="5AA415E8"/>
    <w:rsid w:val="5AA4682B"/>
    <w:rsid w:val="5AA55A23"/>
    <w:rsid w:val="5AA83D8F"/>
    <w:rsid w:val="5AAA3084"/>
    <w:rsid w:val="5AAA5952"/>
    <w:rsid w:val="5AAB026F"/>
    <w:rsid w:val="5AAD4CBD"/>
    <w:rsid w:val="5AAE6EB6"/>
    <w:rsid w:val="5AAF7156"/>
    <w:rsid w:val="5AB028BF"/>
    <w:rsid w:val="5AB159E7"/>
    <w:rsid w:val="5AB2157E"/>
    <w:rsid w:val="5AB315A6"/>
    <w:rsid w:val="5AB41394"/>
    <w:rsid w:val="5AB52C35"/>
    <w:rsid w:val="5AB55101"/>
    <w:rsid w:val="5AB66422"/>
    <w:rsid w:val="5AB73A91"/>
    <w:rsid w:val="5AB7620E"/>
    <w:rsid w:val="5AB92DF6"/>
    <w:rsid w:val="5AB969F8"/>
    <w:rsid w:val="5ABA41D9"/>
    <w:rsid w:val="5ABA51C0"/>
    <w:rsid w:val="5ABB2CD2"/>
    <w:rsid w:val="5ABC05F2"/>
    <w:rsid w:val="5ABD2080"/>
    <w:rsid w:val="5ABF1960"/>
    <w:rsid w:val="5AC15E0A"/>
    <w:rsid w:val="5AC24B3D"/>
    <w:rsid w:val="5AC25434"/>
    <w:rsid w:val="5AC33205"/>
    <w:rsid w:val="5AC3407A"/>
    <w:rsid w:val="5AC359FA"/>
    <w:rsid w:val="5AC62C15"/>
    <w:rsid w:val="5AC67A10"/>
    <w:rsid w:val="5AC729F9"/>
    <w:rsid w:val="5AC750F3"/>
    <w:rsid w:val="5AC82DDC"/>
    <w:rsid w:val="5AC8552F"/>
    <w:rsid w:val="5AC86454"/>
    <w:rsid w:val="5ACC3304"/>
    <w:rsid w:val="5AD03ED1"/>
    <w:rsid w:val="5AD064ED"/>
    <w:rsid w:val="5AD07DB8"/>
    <w:rsid w:val="5AD26CA9"/>
    <w:rsid w:val="5AD43749"/>
    <w:rsid w:val="5AD5499B"/>
    <w:rsid w:val="5AD6185C"/>
    <w:rsid w:val="5AD63BC1"/>
    <w:rsid w:val="5AD662B7"/>
    <w:rsid w:val="5AD91430"/>
    <w:rsid w:val="5AD96BF8"/>
    <w:rsid w:val="5ADB5E8B"/>
    <w:rsid w:val="5ADD5173"/>
    <w:rsid w:val="5ADE4A5C"/>
    <w:rsid w:val="5AE16693"/>
    <w:rsid w:val="5AE213B2"/>
    <w:rsid w:val="5AE36015"/>
    <w:rsid w:val="5AE4078B"/>
    <w:rsid w:val="5AE41F52"/>
    <w:rsid w:val="5AE45EC2"/>
    <w:rsid w:val="5AE50B5C"/>
    <w:rsid w:val="5AE6166D"/>
    <w:rsid w:val="5AE61C31"/>
    <w:rsid w:val="5AE777D9"/>
    <w:rsid w:val="5AE83E10"/>
    <w:rsid w:val="5AEC38A2"/>
    <w:rsid w:val="5AEE1828"/>
    <w:rsid w:val="5AF212F9"/>
    <w:rsid w:val="5AF2741F"/>
    <w:rsid w:val="5AF36CD3"/>
    <w:rsid w:val="5AF44F0A"/>
    <w:rsid w:val="5AF653F2"/>
    <w:rsid w:val="5AF745F3"/>
    <w:rsid w:val="5AF769E9"/>
    <w:rsid w:val="5AFC3BCC"/>
    <w:rsid w:val="5AFD2FE5"/>
    <w:rsid w:val="5B004032"/>
    <w:rsid w:val="5B031E50"/>
    <w:rsid w:val="5B077C22"/>
    <w:rsid w:val="5B080B25"/>
    <w:rsid w:val="5B0A5BD0"/>
    <w:rsid w:val="5B0B55D0"/>
    <w:rsid w:val="5B0C5AE6"/>
    <w:rsid w:val="5B114A4C"/>
    <w:rsid w:val="5B11648E"/>
    <w:rsid w:val="5B1230BF"/>
    <w:rsid w:val="5B125EAC"/>
    <w:rsid w:val="5B1267E9"/>
    <w:rsid w:val="5B133A74"/>
    <w:rsid w:val="5B1355BE"/>
    <w:rsid w:val="5B1563D5"/>
    <w:rsid w:val="5B162DB2"/>
    <w:rsid w:val="5B167550"/>
    <w:rsid w:val="5B181287"/>
    <w:rsid w:val="5B1B0AFE"/>
    <w:rsid w:val="5B1C0016"/>
    <w:rsid w:val="5B1C5062"/>
    <w:rsid w:val="5B21195D"/>
    <w:rsid w:val="5B22601E"/>
    <w:rsid w:val="5B25149A"/>
    <w:rsid w:val="5B251754"/>
    <w:rsid w:val="5B2710B3"/>
    <w:rsid w:val="5B2A53E8"/>
    <w:rsid w:val="5B2A6430"/>
    <w:rsid w:val="5B2B4F09"/>
    <w:rsid w:val="5B2B529F"/>
    <w:rsid w:val="5B2C1298"/>
    <w:rsid w:val="5B311DD7"/>
    <w:rsid w:val="5B313A5D"/>
    <w:rsid w:val="5B33104E"/>
    <w:rsid w:val="5B3340AB"/>
    <w:rsid w:val="5B345898"/>
    <w:rsid w:val="5B3617C0"/>
    <w:rsid w:val="5B367E3A"/>
    <w:rsid w:val="5B372A0E"/>
    <w:rsid w:val="5B3A4BFA"/>
    <w:rsid w:val="5B3F5C0E"/>
    <w:rsid w:val="5B4170BB"/>
    <w:rsid w:val="5B422248"/>
    <w:rsid w:val="5B436B02"/>
    <w:rsid w:val="5B440AD1"/>
    <w:rsid w:val="5B447D31"/>
    <w:rsid w:val="5B4516CD"/>
    <w:rsid w:val="5B466529"/>
    <w:rsid w:val="5B476038"/>
    <w:rsid w:val="5B480E42"/>
    <w:rsid w:val="5B4820F1"/>
    <w:rsid w:val="5B484C06"/>
    <w:rsid w:val="5B487756"/>
    <w:rsid w:val="5B492CE1"/>
    <w:rsid w:val="5B4B1720"/>
    <w:rsid w:val="5B4B709A"/>
    <w:rsid w:val="5B4D333F"/>
    <w:rsid w:val="5B4D5B96"/>
    <w:rsid w:val="5B4F47DD"/>
    <w:rsid w:val="5B4F4A46"/>
    <w:rsid w:val="5B527921"/>
    <w:rsid w:val="5B555012"/>
    <w:rsid w:val="5B587B35"/>
    <w:rsid w:val="5B596654"/>
    <w:rsid w:val="5B5C5372"/>
    <w:rsid w:val="5B5C7647"/>
    <w:rsid w:val="5B5E72D1"/>
    <w:rsid w:val="5B5F6815"/>
    <w:rsid w:val="5B6069A3"/>
    <w:rsid w:val="5B64540C"/>
    <w:rsid w:val="5B652D9E"/>
    <w:rsid w:val="5B684B4F"/>
    <w:rsid w:val="5B6B30D5"/>
    <w:rsid w:val="5B6D4A28"/>
    <w:rsid w:val="5B6D7DB5"/>
    <w:rsid w:val="5B6E411A"/>
    <w:rsid w:val="5B6E683E"/>
    <w:rsid w:val="5B6F2272"/>
    <w:rsid w:val="5B6F5439"/>
    <w:rsid w:val="5B7268B4"/>
    <w:rsid w:val="5B732EAF"/>
    <w:rsid w:val="5B7353AF"/>
    <w:rsid w:val="5B75089D"/>
    <w:rsid w:val="5B75495E"/>
    <w:rsid w:val="5B760C96"/>
    <w:rsid w:val="5B7624C7"/>
    <w:rsid w:val="5B784C63"/>
    <w:rsid w:val="5B785AD0"/>
    <w:rsid w:val="5B7923E7"/>
    <w:rsid w:val="5B795D00"/>
    <w:rsid w:val="5B79768C"/>
    <w:rsid w:val="5B7B299B"/>
    <w:rsid w:val="5B7C396E"/>
    <w:rsid w:val="5B7C7409"/>
    <w:rsid w:val="5B7F63EC"/>
    <w:rsid w:val="5B800651"/>
    <w:rsid w:val="5B806DFA"/>
    <w:rsid w:val="5B833671"/>
    <w:rsid w:val="5B850217"/>
    <w:rsid w:val="5B8503CC"/>
    <w:rsid w:val="5B8504BA"/>
    <w:rsid w:val="5B85604B"/>
    <w:rsid w:val="5B86615B"/>
    <w:rsid w:val="5B8674A2"/>
    <w:rsid w:val="5B8745E6"/>
    <w:rsid w:val="5B8D10CE"/>
    <w:rsid w:val="5B8E155C"/>
    <w:rsid w:val="5B8E5EAF"/>
    <w:rsid w:val="5B8F682D"/>
    <w:rsid w:val="5B902D44"/>
    <w:rsid w:val="5B933190"/>
    <w:rsid w:val="5B937008"/>
    <w:rsid w:val="5B94711C"/>
    <w:rsid w:val="5B965C2F"/>
    <w:rsid w:val="5B977A83"/>
    <w:rsid w:val="5B977E6E"/>
    <w:rsid w:val="5B9915B6"/>
    <w:rsid w:val="5B996623"/>
    <w:rsid w:val="5B9B1CF6"/>
    <w:rsid w:val="5B9C0ED7"/>
    <w:rsid w:val="5B9D3794"/>
    <w:rsid w:val="5B9E3A64"/>
    <w:rsid w:val="5B9F1160"/>
    <w:rsid w:val="5B9F3A1A"/>
    <w:rsid w:val="5BA1412F"/>
    <w:rsid w:val="5BA320FC"/>
    <w:rsid w:val="5BA362E5"/>
    <w:rsid w:val="5BA408F1"/>
    <w:rsid w:val="5BA46353"/>
    <w:rsid w:val="5BA63BE1"/>
    <w:rsid w:val="5BA65098"/>
    <w:rsid w:val="5BA744A3"/>
    <w:rsid w:val="5BA874CC"/>
    <w:rsid w:val="5BA93510"/>
    <w:rsid w:val="5BAA6263"/>
    <w:rsid w:val="5BAA6705"/>
    <w:rsid w:val="5BAC2418"/>
    <w:rsid w:val="5BAC6676"/>
    <w:rsid w:val="5BAE344F"/>
    <w:rsid w:val="5BAF0639"/>
    <w:rsid w:val="5BB10DAB"/>
    <w:rsid w:val="5BB1533E"/>
    <w:rsid w:val="5BB16CB1"/>
    <w:rsid w:val="5BB27193"/>
    <w:rsid w:val="5BB27371"/>
    <w:rsid w:val="5BB32D27"/>
    <w:rsid w:val="5BB3574F"/>
    <w:rsid w:val="5BB61A06"/>
    <w:rsid w:val="5BB64646"/>
    <w:rsid w:val="5BB95556"/>
    <w:rsid w:val="5BBA63A5"/>
    <w:rsid w:val="5BBC0F33"/>
    <w:rsid w:val="5BBC3556"/>
    <w:rsid w:val="5BBC35C3"/>
    <w:rsid w:val="5BBD6E29"/>
    <w:rsid w:val="5BBE5845"/>
    <w:rsid w:val="5BBF4561"/>
    <w:rsid w:val="5BBF6479"/>
    <w:rsid w:val="5BC2617A"/>
    <w:rsid w:val="5BC4028E"/>
    <w:rsid w:val="5BC569FC"/>
    <w:rsid w:val="5BC90952"/>
    <w:rsid w:val="5BCA2149"/>
    <w:rsid w:val="5BCB5B7A"/>
    <w:rsid w:val="5BCB6D3B"/>
    <w:rsid w:val="5BCB6E85"/>
    <w:rsid w:val="5BCE1BB4"/>
    <w:rsid w:val="5BCE6ED5"/>
    <w:rsid w:val="5BD23F07"/>
    <w:rsid w:val="5BD34370"/>
    <w:rsid w:val="5BD42D07"/>
    <w:rsid w:val="5BD47DA8"/>
    <w:rsid w:val="5BD6094B"/>
    <w:rsid w:val="5BD735A9"/>
    <w:rsid w:val="5BDB4F76"/>
    <w:rsid w:val="5BDD31FA"/>
    <w:rsid w:val="5BDD57E6"/>
    <w:rsid w:val="5BDF3518"/>
    <w:rsid w:val="5BE044F6"/>
    <w:rsid w:val="5BE05ED0"/>
    <w:rsid w:val="5BE31DD7"/>
    <w:rsid w:val="5BE6757A"/>
    <w:rsid w:val="5BE7027B"/>
    <w:rsid w:val="5BE7212E"/>
    <w:rsid w:val="5BE872EC"/>
    <w:rsid w:val="5BEA040C"/>
    <w:rsid w:val="5BEA47D0"/>
    <w:rsid w:val="5BEC39CA"/>
    <w:rsid w:val="5BED1C43"/>
    <w:rsid w:val="5BEE1809"/>
    <w:rsid w:val="5BEE49C4"/>
    <w:rsid w:val="5BEF1C96"/>
    <w:rsid w:val="5BEF2309"/>
    <w:rsid w:val="5BEF28E0"/>
    <w:rsid w:val="5BF01575"/>
    <w:rsid w:val="5BF20361"/>
    <w:rsid w:val="5BF21569"/>
    <w:rsid w:val="5BF24FFF"/>
    <w:rsid w:val="5BF41DBD"/>
    <w:rsid w:val="5BF44AE4"/>
    <w:rsid w:val="5BF70AF1"/>
    <w:rsid w:val="5BF876C8"/>
    <w:rsid w:val="5BF956BB"/>
    <w:rsid w:val="5BFA25E8"/>
    <w:rsid w:val="5BFA333F"/>
    <w:rsid w:val="5BFB3F7C"/>
    <w:rsid w:val="5BFC0FE3"/>
    <w:rsid w:val="5BFD68BB"/>
    <w:rsid w:val="5BFE1846"/>
    <w:rsid w:val="5BFE3D67"/>
    <w:rsid w:val="5BFE6473"/>
    <w:rsid w:val="5BFF52A9"/>
    <w:rsid w:val="5C000619"/>
    <w:rsid w:val="5C000841"/>
    <w:rsid w:val="5C0060AC"/>
    <w:rsid w:val="5C03421C"/>
    <w:rsid w:val="5C0441EA"/>
    <w:rsid w:val="5C046BEE"/>
    <w:rsid w:val="5C0569DB"/>
    <w:rsid w:val="5C091C4C"/>
    <w:rsid w:val="5C0961C1"/>
    <w:rsid w:val="5C0C1094"/>
    <w:rsid w:val="5C0C2A46"/>
    <w:rsid w:val="5C0D7C9F"/>
    <w:rsid w:val="5C0F7540"/>
    <w:rsid w:val="5C110003"/>
    <w:rsid w:val="5C110795"/>
    <w:rsid w:val="5C112570"/>
    <w:rsid w:val="5C116F41"/>
    <w:rsid w:val="5C125840"/>
    <w:rsid w:val="5C135FA6"/>
    <w:rsid w:val="5C16225F"/>
    <w:rsid w:val="5C165929"/>
    <w:rsid w:val="5C1733BE"/>
    <w:rsid w:val="5C173EBD"/>
    <w:rsid w:val="5C193DAA"/>
    <w:rsid w:val="5C1A4D0D"/>
    <w:rsid w:val="5C1B493D"/>
    <w:rsid w:val="5C1D3054"/>
    <w:rsid w:val="5C207B23"/>
    <w:rsid w:val="5C22646D"/>
    <w:rsid w:val="5C242BF2"/>
    <w:rsid w:val="5C252089"/>
    <w:rsid w:val="5C252831"/>
    <w:rsid w:val="5C256B65"/>
    <w:rsid w:val="5C25718D"/>
    <w:rsid w:val="5C263A80"/>
    <w:rsid w:val="5C26620C"/>
    <w:rsid w:val="5C2824B7"/>
    <w:rsid w:val="5C294B2F"/>
    <w:rsid w:val="5C296C15"/>
    <w:rsid w:val="5C2A61D9"/>
    <w:rsid w:val="5C2B0449"/>
    <w:rsid w:val="5C2D6A22"/>
    <w:rsid w:val="5C2F19D2"/>
    <w:rsid w:val="5C3004C2"/>
    <w:rsid w:val="5C305AC2"/>
    <w:rsid w:val="5C3225B3"/>
    <w:rsid w:val="5C331F92"/>
    <w:rsid w:val="5C34094F"/>
    <w:rsid w:val="5C353127"/>
    <w:rsid w:val="5C3717DC"/>
    <w:rsid w:val="5C3830E0"/>
    <w:rsid w:val="5C387295"/>
    <w:rsid w:val="5C391A2C"/>
    <w:rsid w:val="5C3A07CC"/>
    <w:rsid w:val="5C3A3E0C"/>
    <w:rsid w:val="5C3B1857"/>
    <w:rsid w:val="5C3B462E"/>
    <w:rsid w:val="5C3C2B4E"/>
    <w:rsid w:val="5C3C545D"/>
    <w:rsid w:val="5C3C60D4"/>
    <w:rsid w:val="5C3D58DB"/>
    <w:rsid w:val="5C402B0E"/>
    <w:rsid w:val="5C41145F"/>
    <w:rsid w:val="5C42604A"/>
    <w:rsid w:val="5C4278D4"/>
    <w:rsid w:val="5C430F88"/>
    <w:rsid w:val="5C441F4E"/>
    <w:rsid w:val="5C447EB6"/>
    <w:rsid w:val="5C4536C0"/>
    <w:rsid w:val="5C454250"/>
    <w:rsid w:val="5C470071"/>
    <w:rsid w:val="5C47736C"/>
    <w:rsid w:val="5C486489"/>
    <w:rsid w:val="5C4959BC"/>
    <w:rsid w:val="5C4A562D"/>
    <w:rsid w:val="5C4B587C"/>
    <w:rsid w:val="5C4B6120"/>
    <w:rsid w:val="5C4D1B48"/>
    <w:rsid w:val="5C4D41F8"/>
    <w:rsid w:val="5C4D5CC9"/>
    <w:rsid w:val="5C4D6BAC"/>
    <w:rsid w:val="5C4E737A"/>
    <w:rsid w:val="5C4F134C"/>
    <w:rsid w:val="5C5022AE"/>
    <w:rsid w:val="5C507FCD"/>
    <w:rsid w:val="5C5140AE"/>
    <w:rsid w:val="5C520B8B"/>
    <w:rsid w:val="5C535AC4"/>
    <w:rsid w:val="5C562FB2"/>
    <w:rsid w:val="5C564474"/>
    <w:rsid w:val="5C567F90"/>
    <w:rsid w:val="5C571D1C"/>
    <w:rsid w:val="5C5A0B61"/>
    <w:rsid w:val="5C5A1397"/>
    <w:rsid w:val="5C5B27EB"/>
    <w:rsid w:val="5C5D6BA4"/>
    <w:rsid w:val="5C5E6922"/>
    <w:rsid w:val="5C5F5683"/>
    <w:rsid w:val="5C5F59CD"/>
    <w:rsid w:val="5C6105DD"/>
    <w:rsid w:val="5C630047"/>
    <w:rsid w:val="5C641274"/>
    <w:rsid w:val="5C6716E9"/>
    <w:rsid w:val="5C673D50"/>
    <w:rsid w:val="5C690E8D"/>
    <w:rsid w:val="5C6A5BA8"/>
    <w:rsid w:val="5C6A7733"/>
    <w:rsid w:val="5C6C74B3"/>
    <w:rsid w:val="5C6D50A4"/>
    <w:rsid w:val="5C6E2589"/>
    <w:rsid w:val="5C6F1D13"/>
    <w:rsid w:val="5C70045D"/>
    <w:rsid w:val="5C702C3B"/>
    <w:rsid w:val="5C7043FE"/>
    <w:rsid w:val="5C713146"/>
    <w:rsid w:val="5C714BFD"/>
    <w:rsid w:val="5C71522B"/>
    <w:rsid w:val="5C736A11"/>
    <w:rsid w:val="5C752D8D"/>
    <w:rsid w:val="5C763EF1"/>
    <w:rsid w:val="5C764F4C"/>
    <w:rsid w:val="5C772A11"/>
    <w:rsid w:val="5C793661"/>
    <w:rsid w:val="5C7979B9"/>
    <w:rsid w:val="5C7A3ED5"/>
    <w:rsid w:val="5C7A69AC"/>
    <w:rsid w:val="5C7C5EA7"/>
    <w:rsid w:val="5C7C6403"/>
    <w:rsid w:val="5C7C6987"/>
    <w:rsid w:val="5C7E1116"/>
    <w:rsid w:val="5C7E1F6D"/>
    <w:rsid w:val="5C7E3EDE"/>
    <w:rsid w:val="5C7E4D2A"/>
    <w:rsid w:val="5C7E7B10"/>
    <w:rsid w:val="5C8068C8"/>
    <w:rsid w:val="5C856E7B"/>
    <w:rsid w:val="5C857274"/>
    <w:rsid w:val="5C8679FE"/>
    <w:rsid w:val="5C8716F9"/>
    <w:rsid w:val="5C871B5B"/>
    <w:rsid w:val="5C8805F1"/>
    <w:rsid w:val="5C881735"/>
    <w:rsid w:val="5C8922AC"/>
    <w:rsid w:val="5C8A1C17"/>
    <w:rsid w:val="5C8A544B"/>
    <w:rsid w:val="5C8B091D"/>
    <w:rsid w:val="5C8D0D10"/>
    <w:rsid w:val="5C8D7E5A"/>
    <w:rsid w:val="5C8F0ABC"/>
    <w:rsid w:val="5C91431F"/>
    <w:rsid w:val="5C924D06"/>
    <w:rsid w:val="5C930AFB"/>
    <w:rsid w:val="5C931932"/>
    <w:rsid w:val="5C937D8E"/>
    <w:rsid w:val="5C94032C"/>
    <w:rsid w:val="5C955611"/>
    <w:rsid w:val="5C965CCB"/>
    <w:rsid w:val="5C971B67"/>
    <w:rsid w:val="5C974BD1"/>
    <w:rsid w:val="5C984C2A"/>
    <w:rsid w:val="5C9B5580"/>
    <w:rsid w:val="5C9C048B"/>
    <w:rsid w:val="5C9C33AD"/>
    <w:rsid w:val="5C9C65ED"/>
    <w:rsid w:val="5C9C684D"/>
    <w:rsid w:val="5C9D1677"/>
    <w:rsid w:val="5C9D4A13"/>
    <w:rsid w:val="5C9D72BB"/>
    <w:rsid w:val="5C9E2C2F"/>
    <w:rsid w:val="5C9F04D8"/>
    <w:rsid w:val="5CA11196"/>
    <w:rsid w:val="5CA30A56"/>
    <w:rsid w:val="5CA32B0A"/>
    <w:rsid w:val="5CA516C6"/>
    <w:rsid w:val="5CA53793"/>
    <w:rsid w:val="5CA60274"/>
    <w:rsid w:val="5CA606B4"/>
    <w:rsid w:val="5CA61131"/>
    <w:rsid w:val="5CA61FB7"/>
    <w:rsid w:val="5CA82CAD"/>
    <w:rsid w:val="5CA84C73"/>
    <w:rsid w:val="5CAA3705"/>
    <w:rsid w:val="5CAA5B13"/>
    <w:rsid w:val="5CAA6D68"/>
    <w:rsid w:val="5CAB1582"/>
    <w:rsid w:val="5CAB1CD3"/>
    <w:rsid w:val="5CAD122B"/>
    <w:rsid w:val="5CAD77A0"/>
    <w:rsid w:val="5CAE7CDA"/>
    <w:rsid w:val="5CAF5C09"/>
    <w:rsid w:val="5CB0339C"/>
    <w:rsid w:val="5CB033FA"/>
    <w:rsid w:val="5CB253C3"/>
    <w:rsid w:val="5CB30FD3"/>
    <w:rsid w:val="5CB311B9"/>
    <w:rsid w:val="5CB31BD3"/>
    <w:rsid w:val="5CB40F5B"/>
    <w:rsid w:val="5CB46B9D"/>
    <w:rsid w:val="5CB63662"/>
    <w:rsid w:val="5CB920B1"/>
    <w:rsid w:val="5CB930ED"/>
    <w:rsid w:val="5CB9532C"/>
    <w:rsid w:val="5CB97013"/>
    <w:rsid w:val="5CB97DB2"/>
    <w:rsid w:val="5CBA409C"/>
    <w:rsid w:val="5CBB215C"/>
    <w:rsid w:val="5CBD66BE"/>
    <w:rsid w:val="5CBD779E"/>
    <w:rsid w:val="5CBE04E6"/>
    <w:rsid w:val="5CBF5F79"/>
    <w:rsid w:val="5CC07957"/>
    <w:rsid w:val="5CC112C5"/>
    <w:rsid w:val="5CC31D43"/>
    <w:rsid w:val="5CC448C8"/>
    <w:rsid w:val="5CC44A5E"/>
    <w:rsid w:val="5CC70F78"/>
    <w:rsid w:val="5CC718FE"/>
    <w:rsid w:val="5CC76A45"/>
    <w:rsid w:val="5CCA5B59"/>
    <w:rsid w:val="5CCB7342"/>
    <w:rsid w:val="5CCC3847"/>
    <w:rsid w:val="5CCC428F"/>
    <w:rsid w:val="5CCC6D84"/>
    <w:rsid w:val="5CCE0988"/>
    <w:rsid w:val="5CD23631"/>
    <w:rsid w:val="5CD36663"/>
    <w:rsid w:val="5CD4375F"/>
    <w:rsid w:val="5CD5685E"/>
    <w:rsid w:val="5CD65895"/>
    <w:rsid w:val="5CD703FA"/>
    <w:rsid w:val="5CD773A0"/>
    <w:rsid w:val="5CD91EA7"/>
    <w:rsid w:val="5CD929BD"/>
    <w:rsid w:val="5CD95F96"/>
    <w:rsid w:val="5CDA004C"/>
    <w:rsid w:val="5CDA3713"/>
    <w:rsid w:val="5CDC4E0E"/>
    <w:rsid w:val="5CDD1690"/>
    <w:rsid w:val="5CDD66D1"/>
    <w:rsid w:val="5CDD7F31"/>
    <w:rsid w:val="5CDE1A95"/>
    <w:rsid w:val="5CDE3153"/>
    <w:rsid w:val="5CDE7BF5"/>
    <w:rsid w:val="5CDF2229"/>
    <w:rsid w:val="5CE0320F"/>
    <w:rsid w:val="5CE210F0"/>
    <w:rsid w:val="5CE36F91"/>
    <w:rsid w:val="5CE51878"/>
    <w:rsid w:val="5CE60149"/>
    <w:rsid w:val="5CE658B4"/>
    <w:rsid w:val="5CE825CF"/>
    <w:rsid w:val="5CE9174A"/>
    <w:rsid w:val="5CEA571B"/>
    <w:rsid w:val="5CEB3E84"/>
    <w:rsid w:val="5CEB6737"/>
    <w:rsid w:val="5CED2077"/>
    <w:rsid w:val="5CEF2A20"/>
    <w:rsid w:val="5CEF5300"/>
    <w:rsid w:val="5CF206DF"/>
    <w:rsid w:val="5CF279E0"/>
    <w:rsid w:val="5CF325FE"/>
    <w:rsid w:val="5CF37205"/>
    <w:rsid w:val="5CF41DA8"/>
    <w:rsid w:val="5CF42597"/>
    <w:rsid w:val="5CF567FB"/>
    <w:rsid w:val="5CF72302"/>
    <w:rsid w:val="5CF747CB"/>
    <w:rsid w:val="5CFA71A2"/>
    <w:rsid w:val="5CFB4339"/>
    <w:rsid w:val="5CFE4782"/>
    <w:rsid w:val="5D001E3D"/>
    <w:rsid w:val="5D006CA8"/>
    <w:rsid w:val="5D0114AD"/>
    <w:rsid w:val="5D026BB4"/>
    <w:rsid w:val="5D04472E"/>
    <w:rsid w:val="5D067BE4"/>
    <w:rsid w:val="5D071B92"/>
    <w:rsid w:val="5D072AB0"/>
    <w:rsid w:val="5D085A38"/>
    <w:rsid w:val="5D092567"/>
    <w:rsid w:val="5D0D0049"/>
    <w:rsid w:val="5D0D28FC"/>
    <w:rsid w:val="5D0E0675"/>
    <w:rsid w:val="5D0F0272"/>
    <w:rsid w:val="5D0F1B27"/>
    <w:rsid w:val="5D0F2B3C"/>
    <w:rsid w:val="5D103045"/>
    <w:rsid w:val="5D1044EB"/>
    <w:rsid w:val="5D104D07"/>
    <w:rsid w:val="5D121DBE"/>
    <w:rsid w:val="5D1247FE"/>
    <w:rsid w:val="5D146DA1"/>
    <w:rsid w:val="5D154E96"/>
    <w:rsid w:val="5D157229"/>
    <w:rsid w:val="5D16283B"/>
    <w:rsid w:val="5D17411B"/>
    <w:rsid w:val="5D17482D"/>
    <w:rsid w:val="5D1A3CD1"/>
    <w:rsid w:val="5D1A50AB"/>
    <w:rsid w:val="5D1A6A79"/>
    <w:rsid w:val="5D1D6500"/>
    <w:rsid w:val="5D1E7D4C"/>
    <w:rsid w:val="5D200E5B"/>
    <w:rsid w:val="5D20441D"/>
    <w:rsid w:val="5D211ACC"/>
    <w:rsid w:val="5D2364AB"/>
    <w:rsid w:val="5D237FD4"/>
    <w:rsid w:val="5D2401CF"/>
    <w:rsid w:val="5D281EC0"/>
    <w:rsid w:val="5D2D2B64"/>
    <w:rsid w:val="5D2E3032"/>
    <w:rsid w:val="5D300E5F"/>
    <w:rsid w:val="5D3115D3"/>
    <w:rsid w:val="5D321549"/>
    <w:rsid w:val="5D3255CB"/>
    <w:rsid w:val="5D3348C8"/>
    <w:rsid w:val="5D3372EC"/>
    <w:rsid w:val="5D3632D9"/>
    <w:rsid w:val="5D374EF7"/>
    <w:rsid w:val="5D3776AE"/>
    <w:rsid w:val="5D39558B"/>
    <w:rsid w:val="5D3C15ED"/>
    <w:rsid w:val="5D3C593D"/>
    <w:rsid w:val="5D3D6D46"/>
    <w:rsid w:val="5D3E2143"/>
    <w:rsid w:val="5D3F2811"/>
    <w:rsid w:val="5D41151C"/>
    <w:rsid w:val="5D477278"/>
    <w:rsid w:val="5D481829"/>
    <w:rsid w:val="5D49347E"/>
    <w:rsid w:val="5D49636B"/>
    <w:rsid w:val="5D4B5279"/>
    <w:rsid w:val="5D4B59B0"/>
    <w:rsid w:val="5D4E6FAD"/>
    <w:rsid w:val="5D5051D5"/>
    <w:rsid w:val="5D5254EE"/>
    <w:rsid w:val="5D5264B4"/>
    <w:rsid w:val="5D5408E6"/>
    <w:rsid w:val="5D543092"/>
    <w:rsid w:val="5D565F8B"/>
    <w:rsid w:val="5D572663"/>
    <w:rsid w:val="5D57515E"/>
    <w:rsid w:val="5D582A6C"/>
    <w:rsid w:val="5D595A27"/>
    <w:rsid w:val="5D5A650F"/>
    <w:rsid w:val="5D5C587B"/>
    <w:rsid w:val="5D5E4C70"/>
    <w:rsid w:val="5D5F53A6"/>
    <w:rsid w:val="5D602BAB"/>
    <w:rsid w:val="5D6131CC"/>
    <w:rsid w:val="5D616345"/>
    <w:rsid w:val="5D62378B"/>
    <w:rsid w:val="5D6310DF"/>
    <w:rsid w:val="5D6321F2"/>
    <w:rsid w:val="5D6503B0"/>
    <w:rsid w:val="5D654B15"/>
    <w:rsid w:val="5D656A03"/>
    <w:rsid w:val="5D666835"/>
    <w:rsid w:val="5D674B53"/>
    <w:rsid w:val="5D681EDC"/>
    <w:rsid w:val="5D683BD0"/>
    <w:rsid w:val="5D687FA1"/>
    <w:rsid w:val="5D6B3D9A"/>
    <w:rsid w:val="5D6C1648"/>
    <w:rsid w:val="5D6C245B"/>
    <w:rsid w:val="5D6C2D3E"/>
    <w:rsid w:val="5D6C6299"/>
    <w:rsid w:val="5D6D384C"/>
    <w:rsid w:val="5D6E00BD"/>
    <w:rsid w:val="5D70709B"/>
    <w:rsid w:val="5D715D50"/>
    <w:rsid w:val="5D716DBC"/>
    <w:rsid w:val="5D722051"/>
    <w:rsid w:val="5D7227F9"/>
    <w:rsid w:val="5D76196B"/>
    <w:rsid w:val="5D7723F0"/>
    <w:rsid w:val="5D780BFD"/>
    <w:rsid w:val="5D7810D9"/>
    <w:rsid w:val="5D782909"/>
    <w:rsid w:val="5D790196"/>
    <w:rsid w:val="5D791D6D"/>
    <w:rsid w:val="5D794010"/>
    <w:rsid w:val="5D795FDF"/>
    <w:rsid w:val="5D796D68"/>
    <w:rsid w:val="5D797B7F"/>
    <w:rsid w:val="5D7B71B1"/>
    <w:rsid w:val="5D7C2373"/>
    <w:rsid w:val="5D7C65AD"/>
    <w:rsid w:val="5D7D48A6"/>
    <w:rsid w:val="5D7D7ABF"/>
    <w:rsid w:val="5D7E72EF"/>
    <w:rsid w:val="5D7F0447"/>
    <w:rsid w:val="5D7F5867"/>
    <w:rsid w:val="5D802410"/>
    <w:rsid w:val="5D810002"/>
    <w:rsid w:val="5D824AC9"/>
    <w:rsid w:val="5D8267FF"/>
    <w:rsid w:val="5D8475B1"/>
    <w:rsid w:val="5D851BA2"/>
    <w:rsid w:val="5D891E37"/>
    <w:rsid w:val="5D893DC1"/>
    <w:rsid w:val="5D8A5EAE"/>
    <w:rsid w:val="5D8B76FB"/>
    <w:rsid w:val="5D8E0D59"/>
    <w:rsid w:val="5D8E1BC3"/>
    <w:rsid w:val="5D8E513A"/>
    <w:rsid w:val="5D8F17E3"/>
    <w:rsid w:val="5D8F3C42"/>
    <w:rsid w:val="5D913A3E"/>
    <w:rsid w:val="5D917E33"/>
    <w:rsid w:val="5D9367CB"/>
    <w:rsid w:val="5D940854"/>
    <w:rsid w:val="5D956BF6"/>
    <w:rsid w:val="5D9715EA"/>
    <w:rsid w:val="5D987637"/>
    <w:rsid w:val="5D990185"/>
    <w:rsid w:val="5D99583B"/>
    <w:rsid w:val="5D9967D1"/>
    <w:rsid w:val="5D9A15CE"/>
    <w:rsid w:val="5D9A5C18"/>
    <w:rsid w:val="5D9B7211"/>
    <w:rsid w:val="5D9D3424"/>
    <w:rsid w:val="5D9E0AEA"/>
    <w:rsid w:val="5D9E5D37"/>
    <w:rsid w:val="5D9F1394"/>
    <w:rsid w:val="5DA0656B"/>
    <w:rsid w:val="5DA12EF4"/>
    <w:rsid w:val="5DA20244"/>
    <w:rsid w:val="5DA20530"/>
    <w:rsid w:val="5DA42C08"/>
    <w:rsid w:val="5DA57502"/>
    <w:rsid w:val="5DA60C2B"/>
    <w:rsid w:val="5DA7522F"/>
    <w:rsid w:val="5DA816CC"/>
    <w:rsid w:val="5DAA766A"/>
    <w:rsid w:val="5DAB1388"/>
    <w:rsid w:val="5DAE3D3B"/>
    <w:rsid w:val="5DB00369"/>
    <w:rsid w:val="5DB20266"/>
    <w:rsid w:val="5DB235C5"/>
    <w:rsid w:val="5DB27A2E"/>
    <w:rsid w:val="5DB40D3E"/>
    <w:rsid w:val="5DB505F4"/>
    <w:rsid w:val="5DB53B6E"/>
    <w:rsid w:val="5DB91707"/>
    <w:rsid w:val="5DB91804"/>
    <w:rsid w:val="5DB935A2"/>
    <w:rsid w:val="5DBA022C"/>
    <w:rsid w:val="5DBA144F"/>
    <w:rsid w:val="5DBA4D13"/>
    <w:rsid w:val="5DBB0DDD"/>
    <w:rsid w:val="5DBC307E"/>
    <w:rsid w:val="5DBC4A8A"/>
    <w:rsid w:val="5DBD22E9"/>
    <w:rsid w:val="5DBE32B8"/>
    <w:rsid w:val="5DC473B2"/>
    <w:rsid w:val="5DC47C14"/>
    <w:rsid w:val="5DC63F48"/>
    <w:rsid w:val="5DC94870"/>
    <w:rsid w:val="5DCA2614"/>
    <w:rsid w:val="5DCB2648"/>
    <w:rsid w:val="5DCC610A"/>
    <w:rsid w:val="5DCD5BA2"/>
    <w:rsid w:val="5DCD7AFC"/>
    <w:rsid w:val="5DCE0968"/>
    <w:rsid w:val="5DCE40F9"/>
    <w:rsid w:val="5DCF0991"/>
    <w:rsid w:val="5DCF6F0D"/>
    <w:rsid w:val="5DD10814"/>
    <w:rsid w:val="5DD25D7B"/>
    <w:rsid w:val="5DD27D93"/>
    <w:rsid w:val="5DD3704E"/>
    <w:rsid w:val="5DD41CEA"/>
    <w:rsid w:val="5DD421C9"/>
    <w:rsid w:val="5DD44C74"/>
    <w:rsid w:val="5DD51565"/>
    <w:rsid w:val="5DD54CB6"/>
    <w:rsid w:val="5DD62C69"/>
    <w:rsid w:val="5DD64195"/>
    <w:rsid w:val="5DDA174D"/>
    <w:rsid w:val="5DDB3EDA"/>
    <w:rsid w:val="5DDE473F"/>
    <w:rsid w:val="5DE2199E"/>
    <w:rsid w:val="5DE41BDE"/>
    <w:rsid w:val="5DE53397"/>
    <w:rsid w:val="5DE61413"/>
    <w:rsid w:val="5DE73F9F"/>
    <w:rsid w:val="5DEA1024"/>
    <w:rsid w:val="5DEA233E"/>
    <w:rsid w:val="5DEA260E"/>
    <w:rsid w:val="5DEA3B43"/>
    <w:rsid w:val="5DEB1E7C"/>
    <w:rsid w:val="5DEC2CDD"/>
    <w:rsid w:val="5DEC66EA"/>
    <w:rsid w:val="5DEE14AF"/>
    <w:rsid w:val="5DEE7AAB"/>
    <w:rsid w:val="5DEE7B31"/>
    <w:rsid w:val="5DEF22EC"/>
    <w:rsid w:val="5DF0196F"/>
    <w:rsid w:val="5DF13732"/>
    <w:rsid w:val="5DF17322"/>
    <w:rsid w:val="5DF31FFF"/>
    <w:rsid w:val="5DF35E95"/>
    <w:rsid w:val="5DF47761"/>
    <w:rsid w:val="5DF553AC"/>
    <w:rsid w:val="5DFA3D52"/>
    <w:rsid w:val="5DFA676C"/>
    <w:rsid w:val="5DFB1BF9"/>
    <w:rsid w:val="5DFB7733"/>
    <w:rsid w:val="5DFC6031"/>
    <w:rsid w:val="5DFC7104"/>
    <w:rsid w:val="5DFD3CA1"/>
    <w:rsid w:val="5DFE58F9"/>
    <w:rsid w:val="5DFE778A"/>
    <w:rsid w:val="5DFF2970"/>
    <w:rsid w:val="5DFF5908"/>
    <w:rsid w:val="5E011764"/>
    <w:rsid w:val="5E011C35"/>
    <w:rsid w:val="5E023CDD"/>
    <w:rsid w:val="5E036783"/>
    <w:rsid w:val="5E050EE6"/>
    <w:rsid w:val="5E0554DC"/>
    <w:rsid w:val="5E061AD7"/>
    <w:rsid w:val="5E067F2C"/>
    <w:rsid w:val="5E072166"/>
    <w:rsid w:val="5E073E95"/>
    <w:rsid w:val="5E087222"/>
    <w:rsid w:val="5E0A55AE"/>
    <w:rsid w:val="5E0C5022"/>
    <w:rsid w:val="5E0C506E"/>
    <w:rsid w:val="5E0E2BC3"/>
    <w:rsid w:val="5E0F0504"/>
    <w:rsid w:val="5E0F5138"/>
    <w:rsid w:val="5E13221E"/>
    <w:rsid w:val="5E1353B6"/>
    <w:rsid w:val="5E1371C2"/>
    <w:rsid w:val="5E142CA9"/>
    <w:rsid w:val="5E147D0D"/>
    <w:rsid w:val="5E15424B"/>
    <w:rsid w:val="5E15776E"/>
    <w:rsid w:val="5E160653"/>
    <w:rsid w:val="5E163CF8"/>
    <w:rsid w:val="5E177941"/>
    <w:rsid w:val="5E177D33"/>
    <w:rsid w:val="5E1904BA"/>
    <w:rsid w:val="5E1B0E3E"/>
    <w:rsid w:val="5E1C2861"/>
    <w:rsid w:val="5E1D6237"/>
    <w:rsid w:val="5E1E5B2F"/>
    <w:rsid w:val="5E202EC6"/>
    <w:rsid w:val="5E2039F0"/>
    <w:rsid w:val="5E210B0D"/>
    <w:rsid w:val="5E213E43"/>
    <w:rsid w:val="5E222D4D"/>
    <w:rsid w:val="5E2275C4"/>
    <w:rsid w:val="5E230B5A"/>
    <w:rsid w:val="5E234E62"/>
    <w:rsid w:val="5E247F4B"/>
    <w:rsid w:val="5E253B00"/>
    <w:rsid w:val="5E266EA5"/>
    <w:rsid w:val="5E29214D"/>
    <w:rsid w:val="5E2B6D1E"/>
    <w:rsid w:val="5E2C2185"/>
    <w:rsid w:val="5E2C4130"/>
    <w:rsid w:val="5E2E1B15"/>
    <w:rsid w:val="5E2E2397"/>
    <w:rsid w:val="5E2E3C52"/>
    <w:rsid w:val="5E2F7F15"/>
    <w:rsid w:val="5E3168E4"/>
    <w:rsid w:val="5E326EA9"/>
    <w:rsid w:val="5E353F96"/>
    <w:rsid w:val="5E3563D2"/>
    <w:rsid w:val="5E362DBB"/>
    <w:rsid w:val="5E37160E"/>
    <w:rsid w:val="5E375D0F"/>
    <w:rsid w:val="5E376263"/>
    <w:rsid w:val="5E3A28CF"/>
    <w:rsid w:val="5E3A3236"/>
    <w:rsid w:val="5E3B0AF3"/>
    <w:rsid w:val="5E3C19BC"/>
    <w:rsid w:val="5E3F5C91"/>
    <w:rsid w:val="5E41415D"/>
    <w:rsid w:val="5E424F3A"/>
    <w:rsid w:val="5E425527"/>
    <w:rsid w:val="5E4709BE"/>
    <w:rsid w:val="5E475E49"/>
    <w:rsid w:val="5E482D50"/>
    <w:rsid w:val="5E482F1E"/>
    <w:rsid w:val="5E48418B"/>
    <w:rsid w:val="5E487224"/>
    <w:rsid w:val="5E491C38"/>
    <w:rsid w:val="5E4A314B"/>
    <w:rsid w:val="5E4D5D49"/>
    <w:rsid w:val="5E4E3B51"/>
    <w:rsid w:val="5E4E468C"/>
    <w:rsid w:val="5E4E7266"/>
    <w:rsid w:val="5E4F178A"/>
    <w:rsid w:val="5E4F2E86"/>
    <w:rsid w:val="5E4F42B3"/>
    <w:rsid w:val="5E4F5E55"/>
    <w:rsid w:val="5E4F7163"/>
    <w:rsid w:val="5E512F38"/>
    <w:rsid w:val="5E5322A5"/>
    <w:rsid w:val="5E540EC6"/>
    <w:rsid w:val="5E5609D6"/>
    <w:rsid w:val="5E561524"/>
    <w:rsid w:val="5E56448A"/>
    <w:rsid w:val="5E564FD9"/>
    <w:rsid w:val="5E586897"/>
    <w:rsid w:val="5E5A47F2"/>
    <w:rsid w:val="5E5B45D4"/>
    <w:rsid w:val="5E5D2785"/>
    <w:rsid w:val="5E5F17B0"/>
    <w:rsid w:val="5E6223A0"/>
    <w:rsid w:val="5E631A39"/>
    <w:rsid w:val="5E637CC8"/>
    <w:rsid w:val="5E641D4A"/>
    <w:rsid w:val="5E646CA9"/>
    <w:rsid w:val="5E690D75"/>
    <w:rsid w:val="5E6937A6"/>
    <w:rsid w:val="5E6A25B3"/>
    <w:rsid w:val="5E6D4FB5"/>
    <w:rsid w:val="5E721149"/>
    <w:rsid w:val="5E723E4E"/>
    <w:rsid w:val="5E7316AD"/>
    <w:rsid w:val="5E732A78"/>
    <w:rsid w:val="5E7355BC"/>
    <w:rsid w:val="5E740389"/>
    <w:rsid w:val="5E766ADE"/>
    <w:rsid w:val="5E77502F"/>
    <w:rsid w:val="5E7826E0"/>
    <w:rsid w:val="5E787E6B"/>
    <w:rsid w:val="5E7B13CD"/>
    <w:rsid w:val="5E7B4C6E"/>
    <w:rsid w:val="5E7D61A9"/>
    <w:rsid w:val="5E7E0A9E"/>
    <w:rsid w:val="5E7E79A9"/>
    <w:rsid w:val="5E814106"/>
    <w:rsid w:val="5E833E71"/>
    <w:rsid w:val="5E8437AA"/>
    <w:rsid w:val="5E84454C"/>
    <w:rsid w:val="5E847420"/>
    <w:rsid w:val="5E852551"/>
    <w:rsid w:val="5E854EFD"/>
    <w:rsid w:val="5E8634CF"/>
    <w:rsid w:val="5E873B4A"/>
    <w:rsid w:val="5E87538F"/>
    <w:rsid w:val="5E87710E"/>
    <w:rsid w:val="5E877ABC"/>
    <w:rsid w:val="5E88434B"/>
    <w:rsid w:val="5E8A5060"/>
    <w:rsid w:val="5E8B65DD"/>
    <w:rsid w:val="5E8C02EA"/>
    <w:rsid w:val="5E8D0E1F"/>
    <w:rsid w:val="5E8D3957"/>
    <w:rsid w:val="5E8D7580"/>
    <w:rsid w:val="5E906631"/>
    <w:rsid w:val="5E915AA9"/>
    <w:rsid w:val="5E917FF5"/>
    <w:rsid w:val="5E936642"/>
    <w:rsid w:val="5E9417B0"/>
    <w:rsid w:val="5E9532AF"/>
    <w:rsid w:val="5E974579"/>
    <w:rsid w:val="5E98357A"/>
    <w:rsid w:val="5E991D22"/>
    <w:rsid w:val="5E9A0354"/>
    <w:rsid w:val="5E9B0679"/>
    <w:rsid w:val="5E9B2CB6"/>
    <w:rsid w:val="5E9D05AB"/>
    <w:rsid w:val="5E9D4986"/>
    <w:rsid w:val="5EA11C8F"/>
    <w:rsid w:val="5EA25021"/>
    <w:rsid w:val="5EA25DDC"/>
    <w:rsid w:val="5EA75D49"/>
    <w:rsid w:val="5EA86676"/>
    <w:rsid w:val="5EAC06E1"/>
    <w:rsid w:val="5EAD3387"/>
    <w:rsid w:val="5EB02D5B"/>
    <w:rsid w:val="5EB16441"/>
    <w:rsid w:val="5EB22C96"/>
    <w:rsid w:val="5EB2500A"/>
    <w:rsid w:val="5EB34FC6"/>
    <w:rsid w:val="5EB362A1"/>
    <w:rsid w:val="5EB4379D"/>
    <w:rsid w:val="5EB4413A"/>
    <w:rsid w:val="5EB47E3E"/>
    <w:rsid w:val="5EB55637"/>
    <w:rsid w:val="5EB658A4"/>
    <w:rsid w:val="5EB678E7"/>
    <w:rsid w:val="5EB720A8"/>
    <w:rsid w:val="5EB732BE"/>
    <w:rsid w:val="5EB74EA5"/>
    <w:rsid w:val="5EB86BEF"/>
    <w:rsid w:val="5EBA058D"/>
    <w:rsid w:val="5EBA61B1"/>
    <w:rsid w:val="5EBC711C"/>
    <w:rsid w:val="5EBD7680"/>
    <w:rsid w:val="5EBE791A"/>
    <w:rsid w:val="5EBF29DB"/>
    <w:rsid w:val="5EBF6008"/>
    <w:rsid w:val="5EC03A90"/>
    <w:rsid w:val="5EC053E9"/>
    <w:rsid w:val="5EC25F73"/>
    <w:rsid w:val="5EC31243"/>
    <w:rsid w:val="5EC3675B"/>
    <w:rsid w:val="5EC3716A"/>
    <w:rsid w:val="5EC47306"/>
    <w:rsid w:val="5EC5436A"/>
    <w:rsid w:val="5EC55DDE"/>
    <w:rsid w:val="5EC6061F"/>
    <w:rsid w:val="5EC63172"/>
    <w:rsid w:val="5EC67B75"/>
    <w:rsid w:val="5EC73C48"/>
    <w:rsid w:val="5EC82CD7"/>
    <w:rsid w:val="5EC83A2D"/>
    <w:rsid w:val="5ECE2E53"/>
    <w:rsid w:val="5ECE6BE3"/>
    <w:rsid w:val="5ECF1D42"/>
    <w:rsid w:val="5ED0503F"/>
    <w:rsid w:val="5ED07B1D"/>
    <w:rsid w:val="5ED103AF"/>
    <w:rsid w:val="5ED23A71"/>
    <w:rsid w:val="5ED3494B"/>
    <w:rsid w:val="5ED43E45"/>
    <w:rsid w:val="5ED632BF"/>
    <w:rsid w:val="5ED65725"/>
    <w:rsid w:val="5EDA0C13"/>
    <w:rsid w:val="5EDC6D8D"/>
    <w:rsid w:val="5EDE18F9"/>
    <w:rsid w:val="5EDF1D72"/>
    <w:rsid w:val="5EDF4AF6"/>
    <w:rsid w:val="5EE261A2"/>
    <w:rsid w:val="5EE3555D"/>
    <w:rsid w:val="5EE360DA"/>
    <w:rsid w:val="5EE51ED1"/>
    <w:rsid w:val="5EE548E7"/>
    <w:rsid w:val="5EE87715"/>
    <w:rsid w:val="5EEB161B"/>
    <w:rsid w:val="5EEB23AB"/>
    <w:rsid w:val="5EF13A92"/>
    <w:rsid w:val="5EF14283"/>
    <w:rsid w:val="5EF1487A"/>
    <w:rsid w:val="5EF23AAF"/>
    <w:rsid w:val="5EF24ED9"/>
    <w:rsid w:val="5EF349B7"/>
    <w:rsid w:val="5EF47F41"/>
    <w:rsid w:val="5EF555A3"/>
    <w:rsid w:val="5EF73002"/>
    <w:rsid w:val="5EF756FF"/>
    <w:rsid w:val="5EF83D1E"/>
    <w:rsid w:val="5EF94C2B"/>
    <w:rsid w:val="5EFA1137"/>
    <w:rsid w:val="5EFA4295"/>
    <w:rsid w:val="5EFB4685"/>
    <w:rsid w:val="5EFC3E1C"/>
    <w:rsid w:val="5EFD583A"/>
    <w:rsid w:val="5EFF7B21"/>
    <w:rsid w:val="5F020878"/>
    <w:rsid w:val="5F024E9A"/>
    <w:rsid w:val="5F02735E"/>
    <w:rsid w:val="5F030815"/>
    <w:rsid w:val="5F056308"/>
    <w:rsid w:val="5F0628A8"/>
    <w:rsid w:val="5F093342"/>
    <w:rsid w:val="5F0A1D85"/>
    <w:rsid w:val="5F0C3233"/>
    <w:rsid w:val="5F0E20F0"/>
    <w:rsid w:val="5F0E4B94"/>
    <w:rsid w:val="5F0E4FDF"/>
    <w:rsid w:val="5F0E7733"/>
    <w:rsid w:val="5F1009C3"/>
    <w:rsid w:val="5F1251EB"/>
    <w:rsid w:val="5F125B64"/>
    <w:rsid w:val="5F125EFD"/>
    <w:rsid w:val="5F133450"/>
    <w:rsid w:val="5F1471F9"/>
    <w:rsid w:val="5F160C20"/>
    <w:rsid w:val="5F166F21"/>
    <w:rsid w:val="5F181D33"/>
    <w:rsid w:val="5F195D0A"/>
    <w:rsid w:val="5F1A1A40"/>
    <w:rsid w:val="5F1B5905"/>
    <w:rsid w:val="5F1B665A"/>
    <w:rsid w:val="5F1D70AF"/>
    <w:rsid w:val="5F20024D"/>
    <w:rsid w:val="5F206729"/>
    <w:rsid w:val="5F2104F3"/>
    <w:rsid w:val="5F215887"/>
    <w:rsid w:val="5F2206D2"/>
    <w:rsid w:val="5F2306B7"/>
    <w:rsid w:val="5F24698A"/>
    <w:rsid w:val="5F250C0B"/>
    <w:rsid w:val="5F276A26"/>
    <w:rsid w:val="5F285496"/>
    <w:rsid w:val="5F297F4E"/>
    <w:rsid w:val="5F2A4A14"/>
    <w:rsid w:val="5F2A623E"/>
    <w:rsid w:val="5F2C2EDB"/>
    <w:rsid w:val="5F2D4E9E"/>
    <w:rsid w:val="5F2F10ED"/>
    <w:rsid w:val="5F2F2F29"/>
    <w:rsid w:val="5F2F33A6"/>
    <w:rsid w:val="5F302404"/>
    <w:rsid w:val="5F302CC9"/>
    <w:rsid w:val="5F3057AC"/>
    <w:rsid w:val="5F3075B9"/>
    <w:rsid w:val="5F315EA0"/>
    <w:rsid w:val="5F380C87"/>
    <w:rsid w:val="5F385583"/>
    <w:rsid w:val="5F3B130E"/>
    <w:rsid w:val="5F3B165A"/>
    <w:rsid w:val="5F3C30C1"/>
    <w:rsid w:val="5F3C46D7"/>
    <w:rsid w:val="5F3D07DF"/>
    <w:rsid w:val="5F3E64C3"/>
    <w:rsid w:val="5F402C56"/>
    <w:rsid w:val="5F417C98"/>
    <w:rsid w:val="5F420746"/>
    <w:rsid w:val="5F43178C"/>
    <w:rsid w:val="5F450934"/>
    <w:rsid w:val="5F467418"/>
    <w:rsid w:val="5F475206"/>
    <w:rsid w:val="5F475E17"/>
    <w:rsid w:val="5F490A7F"/>
    <w:rsid w:val="5F4925C5"/>
    <w:rsid w:val="5F4A3AB2"/>
    <w:rsid w:val="5F4B622C"/>
    <w:rsid w:val="5F4B6EB3"/>
    <w:rsid w:val="5F4C2632"/>
    <w:rsid w:val="5F4D1EFF"/>
    <w:rsid w:val="5F4D76E2"/>
    <w:rsid w:val="5F4F05A0"/>
    <w:rsid w:val="5F4F471E"/>
    <w:rsid w:val="5F506041"/>
    <w:rsid w:val="5F545C19"/>
    <w:rsid w:val="5F560727"/>
    <w:rsid w:val="5F560970"/>
    <w:rsid w:val="5F5A3776"/>
    <w:rsid w:val="5F5C761B"/>
    <w:rsid w:val="5F5E3F74"/>
    <w:rsid w:val="5F5F0E82"/>
    <w:rsid w:val="5F603CA0"/>
    <w:rsid w:val="5F606F30"/>
    <w:rsid w:val="5F607042"/>
    <w:rsid w:val="5F610A91"/>
    <w:rsid w:val="5F613F8F"/>
    <w:rsid w:val="5F64745C"/>
    <w:rsid w:val="5F654721"/>
    <w:rsid w:val="5F66450A"/>
    <w:rsid w:val="5F6712F6"/>
    <w:rsid w:val="5F6B7C32"/>
    <w:rsid w:val="5F6D13F8"/>
    <w:rsid w:val="5F6D5F38"/>
    <w:rsid w:val="5F6E0556"/>
    <w:rsid w:val="5F6E0C1F"/>
    <w:rsid w:val="5F6E43B6"/>
    <w:rsid w:val="5F6F1893"/>
    <w:rsid w:val="5F733225"/>
    <w:rsid w:val="5F7414E7"/>
    <w:rsid w:val="5F747F60"/>
    <w:rsid w:val="5F777EC1"/>
    <w:rsid w:val="5F7933B5"/>
    <w:rsid w:val="5F7A7053"/>
    <w:rsid w:val="5F7A763F"/>
    <w:rsid w:val="5F7C523D"/>
    <w:rsid w:val="5F7E2FF8"/>
    <w:rsid w:val="5F7E5FE2"/>
    <w:rsid w:val="5F7F044C"/>
    <w:rsid w:val="5F7F2CA3"/>
    <w:rsid w:val="5F81029A"/>
    <w:rsid w:val="5F814CCB"/>
    <w:rsid w:val="5F816D5D"/>
    <w:rsid w:val="5F8353A8"/>
    <w:rsid w:val="5F836DF4"/>
    <w:rsid w:val="5F882709"/>
    <w:rsid w:val="5F8D1A4F"/>
    <w:rsid w:val="5F8D1B96"/>
    <w:rsid w:val="5F8D3FFF"/>
    <w:rsid w:val="5F8E48F3"/>
    <w:rsid w:val="5F912685"/>
    <w:rsid w:val="5F9162ED"/>
    <w:rsid w:val="5F92151E"/>
    <w:rsid w:val="5F936EB6"/>
    <w:rsid w:val="5F95598A"/>
    <w:rsid w:val="5F9618AD"/>
    <w:rsid w:val="5F964780"/>
    <w:rsid w:val="5F984AE1"/>
    <w:rsid w:val="5F987646"/>
    <w:rsid w:val="5F990592"/>
    <w:rsid w:val="5F9B408B"/>
    <w:rsid w:val="5F9B644F"/>
    <w:rsid w:val="5F9E660A"/>
    <w:rsid w:val="5F9F5BE1"/>
    <w:rsid w:val="5FA1085A"/>
    <w:rsid w:val="5FA30FE6"/>
    <w:rsid w:val="5FA44A0C"/>
    <w:rsid w:val="5FA5134D"/>
    <w:rsid w:val="5FA51A7F"/>
    <w:rsid w:val="5FA51B37"/>
    <w:rsid w:val="5FA62CA6"/>
    <w:rsid w:val="5FA76EA3"/>
    <w:rsid w:val="5FA86A46"/>
    <w:rsid w:val="5FA875E5"/>
    <w:rsid w:val="5FA9277B"/>
    <w:rsid w:val="5FAA1242"/>
    <w:rsid w:val="5FAA28E9"/>
    <w:rsid w:val="5FAA3575"/>
    <w:rsid w:val="5FAA3F59"/>
    <w:rsid w:val="5FAA5772"/>
    <w:rsid w:val="5FAA5D55"/>
    <w:rsid w:val="5FAC12E3"/>
    <w:rsid w:val="5FAC34B4"/>
    <w:rsid w:val="5FAC75F9"/>
    <w:rsid w:val="5FAC7DFD"/>
    <w:rsid w:val="5FAD1EE1"/>
    <w:rsid w:val="5FAD4CA4"/>
    <w:rsid w:val="5FAE31F3"/>
    <w:rsid w:val="5FAF4B38"/>
    <w:rsid w:val="5FAF6ABB"/>
    <w:rsid w:val="5FB24A98"/>
    <w:rsid w:val="5FB35706"/>
    <w:rsid w:val="5FB415B5"/>
    <w:rsid w:val="5FB42BC0"/>
    <w:rsid w:val="5FB818D5"/>
    <w:rsid w:val="5FB97482"/>
    <w:rsid w:val="5FBA0BDD"/>
    <w:rsid w:val="5FBA753D"/>
    <w:rsid w:val="5FBB2F55"/>
    <w:rsid w:val="5FBB7BA0"/>
    <w:rsid w:val="5FBC75F9"/>
    <w:rsid w:val="5FBF4C51"/>
    <w:rsid w:val="5FC04E12"/>
    <w:rsid w:val="5FC11A04"/>
    <w:rsid w:val="5FC21AA3"/>
    <w:rsid w:val="5FC31481"/>
    <w:rsid w:val="5FC42444"/>
    <w:rsid w:val="5FC44FF4"/>
    <w:rsid w:val="5FC61D46"/>
    <w:rsid w:val="5FC70B2A"/>
    <w:rsid w:val="5FC738AD"/>
    <w:rsid w:val="5FC82731"/>
    <w:rsid w:val="5FC92C87"/>
    <w:rsid w:val="5FCA6875"/>
    <w:rsid w:val="5FCB1B50"/>
    <w:rsid w:val="5FCB6329"/>
    <w:rsid w:val="5FCC2BDC"/>
    <w:rsid w:val="5FCE5617"/>
    <w:rsid w:val="5FCE5D85"/>
    <w:rsid w:val="5FCE696A"/>
    <w:rsid w:val="5FD1314C"/>
    <w:rsid w:val="5FD20A90"/>
    <w:rsid w:val="5FD25C6E"/>
    <w:rsid w:val="5FD30C19"/>
    <w:rsid w:val="5FD34465"/>
    <w:rsid w:val="5FD36F21"/>
    <w:rsid w:val="5FD428D9"/>
    <w:rsid w:val="5FD45901"/>
    <w:rsid w:val="5FD5052D"/>
    <w:rsid w:val="5FD562F1"/>
    <w:rsid w:val="5FDA63B5"/>
    <w:rsid w:val="5FDB58B1"/>
    <w:rsid w:val="5FE006CC"/>
    <w:rsid w:val="5FE06940"/>
    <w:rsid w:val="5FE06E08"/>
    <w:rsid w:val="5FE22B09"/>
    <w:rsid w:val="5FE24A84"/>
    <w:rsid w:val="5FE27268"/>
    <w:rsid w:val="5FE34953"/>
    <w:rsid w:val="5FE35439"/>
    <w:rsid w:val="5FE506B5"/>
    <w:rsid w:val="5FE6123D"/>
    <w:rsid w:val="5FE63D6A"/>
    <w:rsid w:val="5FE67F26"/>
    <w:rsid w:val="5FE71505"/>
    <w:rsid w:val="5FE74783"/>
    <w:rsid w:val="5FE83213"/>
    <w:rsid w:val="5FE837D7"/>
    <w:rsid w:val="5FED40C4"/>
    <w:rsid w:val="5FEE5052"/>
    <w:rsid w:val="5FF037E8"/>
    <w:rsid w:val="5FF12AA7"/>
    <w:rsid w:val="5FF176A5"/>
    <w:rsid w:val="5FF20370"/>
    <w:rsid w:val="5FF252FA"/>
    <w:rsid w:val="5FF36A7B"/>
    <w:rsid w:val="5FF8091E"/>
    <w:rsid w:val="5FF821CF"/>
    <w:rsid w:val="5FF90E3D"/>
    <w:rsid w:val="5FFA50CC"/>
    <w:rsid w:val="5FFC11FC"/>
    <w:rsid w:val="5FFD552E"/>
    <w:rsid w:val="5FFF0775"/>
    <w:rsid w:val="60011008"/>
    <w:rsid w:val="600125C4"/>
    <w:rsid w:val="6002332A"/>
    <w:rsid w:val="60064D5F"/>
    <w:rsid w:val="60070DC0"/>
    <w:rsid w:val="600868FD"/>
    <w:rsid w:val="600A47B5"/>
    <w:rsid w:val="600B33DE"/>
    <w:rsid w:val="600C1FFD"/>
    <w:rsid w:val="600C32AF"/>
    <w:rsid w:val="600C6E28"/>
    <w:rsid w:val="600C77DD"/>
    <w:rsid w:val="600E295F"/>
    <w:rsid w:val="600F14E5"/>
    <w:rsid w:val="600F14F9"/>
    <w:rsid w:val="600F1731"/>
    <w:rsid w:val="600F4E9A"/>
    <w:rsid w:val="601115E7"/>
    <w:rsid w:val="601208EE"/>
    <w:rsid w:val="60123250"/>
    <w:rsid w:val="60156267"/>
    <w:rsid w:val="6019389B"/>
    <w:rsid w:val="601A43C6"/>
    <w:rsid w:val="601C164B"/>
    <w:rsid w:val="601E07A5"/>
    <w:rsid w:val="601E5525"/>
    <w:rsid w:val="601E5F91"/>
    <w:rsid w:val="60203488"/>
    <w:rsid w:val="60230587"/>
    <w:rsid w:val="60244EDB"/>
    <w:rsid w:val="60250F7E"/>
    <w:rsid w:val="602577DB"/>
    <w:rsid w:val="60266F1E"/>
    <w:rsid w:val="60272783"/>
    <w:rsid w:val="60272D77"/>
    <w:rsid w:val="60274C1A"/>
    <w:rsid w:val="60295CA8"/>
    <w:rsid w:val="602C60F2"/>
    <w:rsid w:val="602C7C18"/>
    <w:rsid w:val="602E3E60"/>
    <w:rsid w:val="6030137E"/>
    <w:rsid w:val="60325DDA"/>
    <w:rsid w:val="6033494D"/>
    <w:rsid w:val="60337B6C"/>
    <w:rsid w:val="60341B0A"/>
    <w:rsid w:val="60360518"/>
    <w:rsid w:val="603831E5"/>
    <w:rsid w:val="603D708E"/>
    <w:rsid w:val="603D766B"/>
    <w:rsid w:val="603E6685"/>
    <w:rsid w:val="603F4D1B"/>
    <w:rsid w:val="603F7EB7"/>
    <w:rsid w:val="60406787"/>
    <w:rsid w:val="6042502D"/>
    <w:rsid w:val="60426E65"/>
    <w:rsid w:val="60436872"/>
    <w:rsid w:val="60441364"/>
    <w:rsid w:val="6045228A"/>
    <w:rsid w:val="604524E9"/>
    <w:rsid w:val="6047020A"/>
    <w:rsid w:val="6047633C"/>
    <w:rsid w:val="60485EEA"/>
    <w:rsid w:val="60494E1E"/>
    <w:rsid w:val="604C3BE5"/>
    <w:rsid w:val="604D1566"/>
    <w:rsid w:val="604D4239"/>
    <w:rsid w:val="604D5CBF"/>
    <w:rsid w:val="604F0814"/>
    <w:rsid w:val="604F4952"/>
    <w:rsid w:val="604F6C08"/>
    <w:rsid w:val="604F7988"/>
    <w:rsid w:val="60507973"/>
    <w:rsid w:val="605148CC"/>
    <w:rsid w:val="605336A0"/>
    <w:rsid w:val="605344DB"/>
    <w:rsid w:val="605433F0"/>
    <w:rsid w:val="605626B4"/>
    <w:rsid w:val="60584CE1"/>
    <w:rsid w:val="605A5C0C"/>
    <w:rsid w:val="605B181A"/>
    <w:rsid w:val="605B6ED4"/>
    <w:rsid w:val="605C1E63"/>
    <w:rsid w:val="605D0C52"/>
    <w:rsid w:val="605D247D"/>
    <w:rsid w:val="605D7DC2"/>
    <w:rsid w:val="605D7E15"/>
    <w:rsid w:val="605F48CE"/>
    <w:rsid w:val="606032EC"/>
    <w:rsid w:val="60606E0E"/>
    <w:rsid w:val="6061748F"/>
    <w:rsid w:val="60617E4F"/>
    <w:rsid w:val="60621314"/>
    <w:rsid w:val="606259AB"/>
    <w:rsid w:val="60633F4F"/>
    <w:rsid w:val="60652A37"/>
    <w:rsid w:val="60663AB8"/>
    <w:rsid w:val="606713FE"/>
    <w:rsid w:val="60671AAF"/>
    <w:rsid w:val="60674285"/>
    <w:rsid w:val="60681EE4"/>
    <w:rsid w:val="606835B2"/>
    <w:rsid w:val="60685652"/>
    <w:rsid w:val="60686E04"/>
    <w:rsid w:val="606B37C8"/>
    <w:rsid w:val="606B4F21"/>
    <w:rsid w:val="606B614C"/>
    <w:rsid w:val="606C22E4"/>
    <w:rsid w:val="606D2646"/>
    <w:rsid w:val="606E0F51"/>
    <w:rsid w:val="606E4A15"/>
    <w:rsid w:val="606F3287"/>
    <w:rsid w:val="606F49BE"/>
    <w:rsid w:val="606F76A9"/>
    <w:rsid w:val="60704956"/>
    <w:rsid w:val="60725C1D"/>
    <w:rsid w:val="60726F24"/>
    <w:rsid w:val="60736F07"/>
    <w:rsid w:val="60742FEE"/>
    <w:rsid w:val="60743CA8"/>
    <w:rsid w:val="6075020E"/>
    <w:rsid w:val="60757CF9"/>
    <w:rsid w:val="607741F9"/>
    <w:rsid w:val="60794639"/>
    <w:rsid w:val="607A4E44"/>
    <w:rsid w:val="607C548F"/>
    <w:rsid w:val="607E735C"/>
    <w:rsid w:val="608203EE"/>
    <w:rsid w:val="608454EC"/>
    <w:rsid w:val="60872C7E"/>
    <w:rsid w:val="60873BA7"/>
    <w:rsid w:val="608949A1"/>
    <w:rsid w:val="60897AE4"/>
    <w:rsid w:val="608B2CBF"/>
    <w:rsid w:val="608B4402"/>
    <w:rsid w:val="608C75B0"/>
    <w:rsid w:val="608C7751"/>
    <w:rsid w:val="608D5DBF"/>
    <w:rsid w:val="608D77CB"/>
    <w:rsid w:val="60913BB1"/>
    <w:rsid w:val="60922C0B"/>
    <w:rsid w:val="60927C4B"/>
    <w:rsid w:val="60945E09"/>
    <w:rsid w:val="60950B26"/>
    <w:rsid w:val="60962D56"/>
    <w:rsid w:val="60990FB8"/>
    <w:rsid w:val="609A4A26"/>
    <w:rsid w:val="609B060D"/>
    <w:rsid w:val="609B1088"/>
    <w:rsid w:val="609B70C2"/>
    <w:rsid w:val="609E4FDF"/>
    <w:rsid w:val="609F5885"/>
    <w:rsid w:val="609F6A28"/>
    <w:rsid w:val="60A06778"/>
    <w:rsid w:val="60A14BAF"/>
    <w:rsid w:val="60A168E6"/>
    <w:rsid w:val="60A26E45"/>
    <w:rsid w:val="60A30DEE"/>
    <w:rsid w:val="60A30FF2"/>
    <w:rsid w:val="60A32004"/>
    <w:rsid w:val="60A3669F"/>
    <w:rsid w:val="60A5610F"/>
    <w:rsid w:val="60A71140"/>
    <w:rsid w:val="60A756D2"/>
    <w:rsid w:val="60A774D8"/>
    <w:rsid w:val="60A8275B"/>
    <w:rsid w:val="60A84A42"/>
    <w:rsid w:val="60AA2CCB"/>
    <w:rsid w:val="60AA34BF"/>
    <w:rsid w:val="60AA3948"/>
    <w:rsid w:val="60AA784C"/>
    <w:rsid w:val="60AB1154"/>
    <w:rsid w:val="60AB75AA"/>
    <w:rsid w:val="60AC7730"/>
    <w:rsid w:val="60AD528D"/>
    <w:rsid w:val="60AE1FCA"/>
    <w:rsid w:val="60AE23C1"/>
    <w:rsid w:val="60B005A0"/>
    <w:rsid w:val="60B065E9"/>
    <w:rsid w:val="60B111E5"/>
    <w:rsid w:val="60B23989"/>
    <w:rsid w:val="60B25300"/>
    <w:rsid w:val="60B258BE"/>
    <w:rsid w:val="60B448FF"/>
    <w:rsid w:val="60B73694"/>
    <w:rsid w:val="60B755E0"/>
    <w:rsid w:val="60B77721"/>
    <w:rsid w:val="60B86DA8"/>
    <w:rsid w:val="60B92490"/>
    <w:rsid w:val="60B97D93"/>
    <w:rsid w:val="60BB0D8E"/>
    <w:rsid w:val="60BB5FE0"/>
    <w:rsid w:val="60BE31F0"/>
    <w:rsid w:val="60BE3A64"/>
    <w:rsid w:val="60BF58FB"/>
    <w:rsid w:val="60C21A7C"/>
    <w:rsid w:val="60C32879"/>
    <w:rsid w:val="60C377E6"/>
    <w:rsid w:val="60C454AE"/>
    <w:rsid w:val="60C543DC"/>
    <w:rsid w:val="60C60BC0"/>
    <w:rsid w:val="60C758C6"/>
    <w:rsid w:val="60C81122"/>
    <w:rsid w:val="60CC0063"/>
    <w:rsid w:val="60CC103D"/>
    <w:rsid w:val="60CC48DB"/>
    <w:rsid w:val="60CD7B0F"/>
    <w:rsid w:val="60CF49EA"/>
    <w:rsid w:val="60D10AB4"/>
    <w:rsid w:val="60D15F7F"/>
    <w:rsid w:val="60D1682A"/>
    <w:rsid w:val="60D2058A"/>
    <w:rsid w:val="60D36B44"/>
    <w:rsid w:val="60D37029"/>
    <w:rsid w:val="60D371BA"/>
    <w:rsid w:val="60D471A2"/>
    <w:rsid w:val="60D474C8"/>
    <w:rsid w:val="60D66967"/>
    <w:rsid w:val="60D71EB1"/>
    <w:rsid w:val="60D7637E"/>
    <w:rsid w:val="60D941CB"/>
    <w:rsid w:val="60D946CF"/>
    <w:rsid w:val="60DD6DDD"/>
    <w:rsid w:val="60DE769B"/>
    <w:rsid w:val="60DF127C"/>
    <w:rsid w:val="60E11DF6"/>
    <w:rsid w:val="60E2195B"/>
    <w:rsid w:val="60E25759"/>
    <w:rsid w:val="60E723FA"/>
    <w:rsid w:val="60E746CD"/>
    <w:rsid w:val="60E806F1"/>
    <w:rsid w:val="60E85B4A"/>
    <w:rsid w:val="60E924A8"/>
    <w:rsid w:val="60E960C4"/>
    <w:rsid w:val="60EB07E1"/>
    <w:rsid w:val="60EB6E52"/>
    <w:rsid w:val="60EF3C8F"/>
    <w:rsid w:val="60F036FA"/>
    <w:rsid w:val="60F20398"/>
    <w:rsid w:val="60F31C63"/>
    <w:rsid w:val="60F43579"/>
    <w:rsid w:val="60F43C96"/>
    <w:rsid w:val="60F62EA8"/>
    <w:rsid w:val="60F66BFD"/>
    <w:rsid w:val="60F7522E"/>
    <w:rsid w:val="60F87C47"/>
    <w:rsid w:val="60FB5DB0"/>
    <w:rsid w:val="60FC3C5C"/>
    <w:rsid w:val="60FF2CFC"/>
    <w:rsid w:val="61000F5D"/>
    <w:rsid w:val="61004D47"/>
    <w:rsid w:val="61011D33"/>
    <w:rsid w:val="610273AC"/>
    <w:rsid w:val="61075181"/>
    <w:rsid w:val="61080916"/>
    <w:rsid w:val="61085A4B"/>
    <w:rsid w:val="610901DB"/>
    <w:rsid w:val="61090D9A"/>
    <w:rsid w:val="610A49BA"/>
    <w:rsid w:val="610A533C"/>
    <w:rsid w:val="610B5F1A"/>
    <w:rsid w:val="610D252C"/>
    <w:rsid w:val="610D29B2"/>
    <w:rsid w:val="610E0FA7"/>
    <w:rsid w:val="610E7F96"/>
    <w:rsid w:val="6111063F"/>
    <w:rsid w:val="61130D77"/>
    <w:rsid w:val="611430BF"/>
    <w:rsid w:val="61182E01"/>
    <w:rsid w:val="611851CB"/>
    <w:rsid w:val="61196C08"/>
    <w:rsid w:val="611A5893"/>
    <w:rsid w:val="611A6C4C"/>
    <w:rsid w:val="611B46BF"/>
    <w:rsid w:val="611C1827"/>
    <w:rsid w:val="611C21CE"/>
    <w:rsid w:val="611D4D04"/>
    <w:rsid w:val="611E0C13"/>
    <w:rsid w:val="611E4A07"/>
    <w:rsid w:val="612016FA"/>
    <w:rsid w:val="61210590"/>
    <w:rsid w:val="61223024"/>
    <w:rsid w:val="61232249"/>
    <w:rsid w:val="61235B35"/>
    <w:rsid w:val="6125099B"/>
    <w:rsid w:val="612616AD"/>
    <w:rsid w:val="61277E13"/>
    <w:rsid w:val="612809F4"/>
    <w:rsid w:val="612832F8"/>
    <w:rsid w:val="61284BE0"/>
    <w:rsid w:val="612932A5"/>
    <w:rsid w:val="612A0642"/>
    <w:rsid w:val="612B0D27"/>
    <w:rsid w:val="612C3095"/>
    <w:rsid w:val="612C3A14"/>
    <w:rsid w:val="612D43B4"/>
    <w:rsid w:val="612F36E5"/>
    <w:rsid w:val="612F6567"/>
    <w:rsid w:val="6130327E"/>
    <w:rsid w:val="61336F56"/>
    <w:rsid w:val="61344795"/>
    <w:rsid w:val="61350CD2"/>
    <w:rsid w:val="61365CFD"/>
    <w:rsid w:val="613677F4"/>
    <w:rsid w:val="613728EF"/>
    <w:rsid w:val="61382773"/>
    <w:rsid w:val="61390389"/>
    <w:rsid w:val="61397293"/>
    <w:rsid w:val="613C0365"/>
    <w:rsid w:val="613C15B1"/>
    <w:rsid w:val="613C4314"/>
    <w:rsid w:val="613D07B0"/>
    <w:rsid w:val="613D2BEE"/>
    <w:rsid w:val="613E0AF6"/>
    <w:rsid w:val="613E1438"/>
    <w:rsid w:val="613E5E4D"/>
    <w:rsid w:val="613E67CF"/>
    <w:rsid w:val="613F64FF"/>
    <w:rsid w:val="61400656"/>
    <w:rsid w:val="61421C62"/>
    <w:rsid w:val="61423BFA"/>
    <w:rsid w:val="6143617A"/>
    <w:rsid w:val="61437E18"/>
    <w:rsid w:val="61456BDE"/>
    <w:rsid w:val="61461FF8"/>
    <w:rsid w:val="61476F20"/>
    <w:rsid w:val="61487444"/>
    <w:rsid w:val="614B75EE"/>
    <w:rsid w:val="614D2E9B"/>
    <w:rsid w:val="614F0B3E"/>
    <w:rsid w:val="615023A1"/>
    <w:rsid w:val="61506351"/>
    <w:rsid w:val="61512207"/>
    <w:rsid w:val="61517CF0"/>
    <w:rsid w:val="61526840"/>
    <w:rsid w:val="61526DB9"/>
    <w:rsid w:val="61530963"/>
    <w:rsid w:val="61537756"/>
    <w:rsid w:val="61563DC7"/>
    <w:rsid w:val="61573E8B"/>
    <w:rsid w:val="61574C16"/>
    <w:rsid w:val="61581654"/>
    <w:rsid w:val="61597289"/>
    <w:rsid w:val="615D16CE"/>
    <w:rsid w:val="615D5BE4"/>
    <w:rsid w:val="615D7E68"/>
    <w:rsid w:val="615F0D81"/>
    <w:rsid w:val="616408BD"/>
    <w:rsid w:val="61642CE1"/>
    <w:rsid w:val="61662C38"/>
    <w:rsid w:val="61667458"/>
    <w:rsid w:val="61683BC6"/>
    <w:rsid w:val="61685764"/>
    <w:rsid w:val="61693332"/>
    <w:rsid w:val="616A34BA"/>
    <w:rsid w:val="616D1E60"/>
    <w:rsid w:val="616F12E0"/>
    <w:rsid w:val="617153D9"/>
    <w:rsid w:val="617163FD"/>
    <w:rsid w:val="6172167E"/>
    <w:rsid w:val="61733174"/>
    <w:rsid w:val="617543D0"/>
    <w:rsid w:val="61764015"/>
    <w:rsid w:val="61764F56"/>
    <w:rsid w:val="617A6CC7"/>
    <w:rsid w:val="61803B1A"/>
    <w:rsid w:val="618276F8"/>
    <w:rsid w:val="61831772"/>
    <w:rsid w:val="61865AE2"/>
    <w:rsid w:val="61871E70"/>
    <w:rsid w:val="618737D8"/>
    <w:rsid w:val="618A3080"/>
    <w:rsid w:val="618B2A62"/>
    <w:rsid w:val="618B31AC"/>
    <w:rsid w:val="618C0FEF"/>
    <w:rsid w:val="618C1EC3"/>
    <w:rsid w:val="618C3FDC"/>
    <w:rsid w:val="618F6AC6"/>
    <w:rsid w:val="61906882"/>
    <w:rsid w:val="61922B96"/>
    <w:rsid w:val="61937EAE"/>
    <w:rsid w:val="61960ABB"/>
    <w:rsid w:val="6198293F"/>
    <w:rsid w:val="61991352"/>
    <w:rsid w:val="61994259"/>
    <w:rsid w:val="61995372"/>
    <w:rsid w:val="619C2D86"/>
    <w:rsid w:val="619D1483"/>
    <w:rsid w:val="619E3780"/>
    <w:rsid w:val="619F45DF"/>
    <w:rsid w:val="619F6D0B"/>
    <w:rsid w:val="61A108AF"/>
    <w:rsid w:val="61A1277C"/>
    <w:rsid w:val="61A30144"/>
    <w:rsid w:val="61A31EEF"/>
    <w:rsid w:val="61A32238"/>
    <w:rsid w:val="61A45075"/>
    <w:rsid w:val="61A5153B"/>
    <w:rsid w:val="61A61058"/>
    <w:rsid w:val="61A64679"/>
    <w:rsid w:val="61A81818"/>
    <w:rsid w:val="61A81AA3"/>
    <w:rsid w:val="61AB3B35"/>
    <w:rsid w:val="61AB7989"/>
    <w:rsid w:val="61AD1B2C"/>
    <w:rsid w:val="61B12A27"/>
    <w:rsid w:val="61B15E19"/>
    <w:rsid w:val="61B255A6"/>
    <w:rsid w:val="61B30E29"/>
    <w:rsid w:val="61B55196"/>
    <w:rsid w:val="61B55E26"/>
    <w:rsid w:val="61B65883"/>
    <w:rsid w:val="61B71FC7"/>
    <w:rsid w:val="61B8790F"/>
    <w:rsid w:val="61B918A2"/>
    <w:rsid w:val="61BA03CB"/>
    <w:rsid w:val="61BA2006"/>
    <w:rsid w:val="61BB0F59"/>
    <w:rsid w:val="61BB5DDB"/>
    <w:rsid w:val="61BC1333"/>
    <w:rsid w:val="61BC3126"/>
    <w:rsid w:val="61BD09BC"/>
    <w:rsid w:val="61BE72C5"/>
    <w:rsid w:val="61BF62A6"/>
    <w:rsid w:val="61BF7A3C"/>
    <w:rsid w:val="61C17E96"/>
    <w:rsid w:val="61C260B7"/>
    <w:rsid w:val="61C318F6"/>
    <w:rsid w:val="61C376AF"/>
    <w:rsid w:val="61C93040"/>
    <w:rsid w:val="61CB1B53"/>
    <w:rsid w:val="61CB6046"/>
    <w:rsid w:val="61CB6756"/>
    <w:rsid w:val="61CC5948"/>
    <w:rsid w:val="61CC6BAC"/>
    <w:rsid w:val="61CF0B40"/>
    <w:rsid w:val="61CF0F30"/>
    <w:rsid w:val="61D05688"/>
    <w:rsid w:val="61D07C21"/>
    <w:rsid w:val="61D201F2"/>
    <w:rsid w:val="61D259C7"/>
    <w:rsid w:val="61D36FC6"/>
    <w:rsid w:val="61D512CB"/>
    <w:rsid w:val="61D7170D"/>
    <w:rsid w:val="61D82C30"/>
    <w:rsid w:val="61DB1BA0"/>
    <w:rsid w:val="61DE1841"/>
    <w:rsid w:val="61DE3339"/>
    <w:rsid w:val="61E2474D"/>
    <w:rsid w:val="61E3130E"/>
    <w:rsid w:val="61E3152F"/>
    <w:rsid w:val="61E341F7"/>
    <w:rsid w:val="61E34578"/>
    <w:rsid w:val="61E358C5"/>
    <w:rsid w:val="61E57625"/>
    <w:rsid w:val="61E649CC"/>
    <w:rsid w:val="61E91E1A"/>
    <w:rsid w:val="61E92034"/>
    <w:rsid w:val="61EC144C"/>
    <w:rsid w:val="61EC55C9"/>
    <w:rsid w:val="61EC5B54"/>
    <w:rsid w:val="61EE1EA9"/>
    <w:rsid w:val="61EE77E2"/>
    <w:rsid w:val="61EF0FFF"/>
    <w:rsid w:val="61EF7E06"/>
    <w:rsid w:val="61F0434C"/>
    <w:rsid w:val="61F303E9"/>
    <w:rsid w:val="61F5541F"/>
    <w:rsid w:val="61F56CF3"/>
    <w:rsid w:val="61F56DDA"/>
    <w:rsid w:val="61F76CA7"/>
    <w:rsid w:val="61FC50C7"/>
    <w:rsid w:val="61FF0698"/>
    <w:rsid w:val="61FF7C55"/>
    <w:rsid w:val="62011279"/>
    <w:rsid w:val="620251D3"/>
    <w:rsid w:val="62066121"/>
    <w:rsid w:val="62067020"/>
    <w:rsid w:val="620745A1"/>
    <w:rsid w:val="620826DE"/>
    <w:rsid w:val="62095CC5"/>
    <w:rsid w:val="620968E9"/>
    <w:rsid w:val="620C1AC0"/>
    <w:rsid w:val="620D48F1"/>
    <w:rsid w:val="620E0CC8"/>
    <w:rsid w:val="620E6BBF"/>
    <w:rsid w:val="620F4024"/>
    <w:rsid w:val="6211105F"/>
    <w:rsid w:val="6211554E"/>
    <w:rsid w:val="62150123"/>
    <w:rsid w:val="621630BF"/>
    <w:rsid w:val="62164040"/>
    <w:rsid w:val="62170838"/>
    <w:rsid w:val="62175333"/>
    <w:rsid w:val="62192E64"/>
    <w:rsid w:val="6219388C"/>
    <w:rsid w:val="621966F8"/>
    <w:rsid w:val="621A0BEB"/>
    <w:rsid w:val="621A714F"/>
    <w:rsid w:val="621C3E0F"/>
    <w:rsid w:val="621F6702"/>
    <w:rsid w:val="622020F1"/>
    <w:rsid w:val="6221775E"/>
    <w:rsid w:val="62220720"/>
    <w:rsid w:val="62220E0C"/>
    <w:rsid w:val="62223BAF"/>
    <w:rsid w:val="6223457B"/>
    <w:rsid w:val="62234F51"/>
    <w:rsid w:val="62237776"/>
    <w:rsid w:val="62241C2C"/>
    <w:rsid w:val="62251224"/>
    <w:rsid w:val="62260C69"/>
    <w:rsid w:val="622635D1"/>
    <w:rsid w:val="622668C1"/>
    <w:rsid w:val="62275198"/>
    <w:rsid w:val="622977F8"/>
    <w:rsid w:val="622F0837"/>
    <w:rsid w:val="622F0FCC"/>
    <w:rsid w:val="622F6F9F"/>
    <w:rsid w:val="622F74BD"/>
    <w:rsid w:val="623077F8"/>
    <w:rsid w:val="623218D5"/>
    <w:rsid w:val="62345061"/>
    <w:rsid w:val="623710A5"/>
    <w:rsid w:val="623756C8"/>
    <w:rsid w:val="62377F7A"/>
    <w:rsid w:val="623B4291"/>
    <w:rsid w:val="623E1668"/>
    <w:rsid w:val="623E6CAA"/>
    <w:rsid w:val="623F2358"/>
    <w:rsid w:val="624068DE"/>
    <w:rsid w:val="6241799D"/>
    <w:rsid w:val="62457403"/>
    <w:rsid w:val="624770EF"/>
    <w:rsid w:val="62486A82"/>
    <w:rsid w:val="624B390D"/>
    <w:rsid w:val="624C23C3"/>
    <w:rsid w:val="624C3050"/>
    <w:rsid w:val="624C47B6"/>
    <w:rsid w:val="624D18D3"/>
    <w:rsid w:val="624D473C"/>
    <w:rsid w:val="624D75E0"/>
    <w:rsid w:val="62510735"/>
    <w:rsid w:val="62510FC2"/>
    <w:rsid w:val="62520147"/>
    <w:rsid w:val="62523974"/>
    <w:rsid w:val="62525894"/>
    <w:rsid w:val="62554768"/>
    <w:rsid w:val="6257010F"/>
    <w:rsid w:val="62583A85"/>
    <w:rsid w:val="625C536C"/>
    <w:rsid w:val="625C63A0"/>
    <w:rsid w:val="625C7666"/>
    <w:rsid w:val="625D4192"/>
    <w:rsid w:val="625E3167"/>
    <w:rsid w:val="626050E9"/>
    <w:rsid w:val="626170F4"/>
    <w:rsid w:val="626274D1"/>
    <w:rsid w:val="62634698"/>
    <w:rsid w:val="62635DE8"/>
    <w:rsid w:val="626469AA"/>
    <w:rsid w:val="62652568"/>
    <w:rsid w:val="62664AC2"/>
    <w:rsid w:val="62672366"/>
    <w:rsid w:val="62691194"/>
    <w:rsid w:val="626A5EF0"/>
    <w:rsid w:val="626B006E"/>
    <w:rsid w:val="626C5394"/>
    <w:rsid w:val="626C6923"/>
    <w:rsid w:val="626D38EC"/>
    <w:rsid w:val="626D58FB"/>
    <w:rsid w:val="626F3C39"/>
    <w:rsid w:val="62702489"/>
    <w:rsid w:val="62723187"/>
    <w:rsid w:val="62741AFC"/>
    <w:rsid w:val="62747DD7"/>
    <w:rsid w:val="62751807"/>
    <w:rsid w:val="627771BA"/>
    <w:rsid w:val="62781881"/>
    <w:rsid w:val="627A6405"/>
    <w:rsid w:val="627D37E2"/>
    <w:rsid w:val="627F5199"/>
    <w:rsid w:val="62835717"/>
    <w:rsid w:val="628528F8"/>
    <w:rsid w:val="62855D63"/>
    <w:rsid w:val="62856C38"/>
    <w:rsid w:val="62861089"/>
    <w:rsid w:val="62870A54"/>
    <w:rsid w:val="62870C48"/>
    <w:rsid w:val="628820E3"/>
    <w:rsid w:val="628941AD"/>
    <w:rsid w:val="628A238D"/>
    <w:rsid w:val="628B162A"/>
    <w:rsid w:val="628B270A"/>
    <w:rsid w:val="628B340B"/>
    <w:rsid w:val="628B3E69"/>
    <w:rsid w:val="628B41AF"/>
    <w:rsid w:val="628C0698"/>
    <w:rsid w:val="628D0BA9"/>
    <w:rsid w:val="628D6977"/>
    <w:rsid w:val="629027A2"/>
    <w:rsid w:val="62902D8D"/>
    <w:rsid w:val="62925106"/>
    <w:rsid w:val="6294767B"/>
    <w:rsid w:val="62956FDC"/>
    <w:rsid w:val="62966219"/>
    <w:rsid w:val="62970844"/>
    <w:rsid w:val="62971E24"/>
    <w:rsid w:val="6297731E"/>
    <w:rsid w:val="62982A04"/>
    <w:rsid w:val="629B031A"/>
    <w:rsid w:val="629C2DB3"/>
    <w:rsid w:val="62A00243"/>
    <w:rsid w:val="62A01200"/>
    <w:rsid w:val="62A11C2E"/>
    <w:rsid w:val="62A33413"/>
    <w:rsid w:val="62A37C6E"/>
    <w:rsid w:val="62A444AB"/>
    <w:rsid w:val="62A5442F"/>
    <w:rsid w:val="62A56267"/>
    <w:rsid w:val="62A77517"/>
    <w:rsid w:val="62A80990"/>
    <w:rsid w:val="62A92341"/>
    <w:rsid w:val="62AA0381"/>
    <w:rsid w:val="62AA063D"/>
    <w:rsid w:val="62AD2202"/>
    <w:rsid w:val="62AD5756"/>
    <w:rsid w:val="62AD7322"/>
    <w:rsid w:val="62AF002C"/>
    <w:rsid w:val="62B141AA"/>
    <w:rsid w:val="62B15877"/>
    <w:rsid w:val="62B23E22"/>
    <w:rsid w:val="62B26433"/>
    <w:rsid w:val="62B46668"/>
    <w:rsid w:val="62B86CB8"/>
    <w:rsid w:val="62B90325"/>
    <w:rsid w:val="62B9397B"/>
    <w:rsid w:val="62B93D95"/>
    <w:rsid w:val="62BA0F1C"/>
    <w:rsid w:val="62BC133A"/>
    <w:rsid w:val="62BC2D4F"/>
    <w:rsid w:val="62BD5BC1"/>
    <w:rsid w:val="62BE1430"/>
    <w:rsid w:val="62BF32E9"/>
    <w:rsid w:val="62BF3E76"/>
    <w:rsid w:val="62BF639F"/>
    <w:rsid w:val="62C02471"/>
    <w:rsid w:val="62C1399B"/>
    <w:rsid w:val="62C14045"/>
    <w:rsid w:val="62C22009"/>
    <w:rsid w:val="62C34D41"/>
    <w:rsid w:val="62C3666D"/>
    <w:rsid w:val="62C40FF9"/>
    <w:rsid w:val="62C41C08"/>
    <w:rsid w:val="62C5511B"/>
    <w:rsid w:val="62C6167A"/>
    <w:rsid w:val="62C67C98"/>
    <w:rsid w:val="62C70071"/>
    <w:rsid w:val="62C86C8D"/>
    <w:rsid w:val="62C86DF5"/>
    <w:rsid w:val="62C90854"/>
    <w:rsid w:val="62C95439"/>
    <w:rsid w:val="62C95610"/>
    <w:rsid w:val="62C96337"/>
    <w:rsid w:val="62CA4367"/>
    <w:rsid w:val="62CD13A7"/>
    <w:rsid w:val="62D00C38"/>
    <w:rsid w:val="62D13D6A"/>
    <w:rsid w:val="62D16C0B"/>
    <w:rsid w:val="62D17B19"/>
    <w:rsid w:val="62D378BF"/>
    <w:rsid w:val="62D4371F"/>
    <w:rsid w:val="62D646A5"/>
    <w:rsid w:val="62D73793"/>
    <w:rsid w:val="62D84372"/>
    <w:rsid w:val="62DB2E0E"/>
    <w:rsid w:val="62DD5B41"/>
    <w:rsid w:val="62DF68A2"/>
    <w:rsid w:val="62E071DC"/>
    <w:rsid w:val="62E36A06"/>
    <w:rsid w:val="62E50FD0"/>
    <w:rsid w:val="62E6240C"/>
    <w:rsid w:val="62E65B82"/>
    <w:rsid w:val="62E732F6"/>
    <w:rsid w:val="62E77013"/>
    <w:rsid w:val="62E772A8"/>
    <w:rsid w:val="62E80D46"/>
    <w:rsid w:val="62E92C19"/>
    <w:rsid w:val="62EC284B"/>
    <w:rsid w:val="62EC4F7A"/>
    <w:rsid w:val="62EC73BA"/>
    <w:rsid w:val="62EE3320"/>
    <w:rsid w:val="62F003E4"/>
    <w:rsid w:val="62F07FDA"/>
    <w:rsid w:val="62F24983"/>
    <w:rsid w:val="62F26B90"/>
    <w:rsid w:val="62F315C7"/>
    <w:rsid w:val="62F40237"/>
    <w:rsid w:val="62F43143"/>
    <w:rsid w:val="62F45DE7"/>
    <w:rsid w:val="62F4698A"/>
    <w:rsid w:val="62F65DD5"/>
    <w:rsid w:val="62F65E2A"/>
    <w:rsid w:val="62F67081"/>
    <w:rsid w:val="62F671D7"/>
    <w:rsid w:val="62F67282"/>
    <w:rsid w:val="62F97E4C"/>
    <w:rsid w:val="62FB73BA"/>
    <w:rsid w:val="62FC1728"/>
    <w:rsid w:val="62FD2859"/>
    <w:rsid w:val="62FD2CD6"/>
    <w:rsid w:val="62FF2A8F"/>
    <w:rsid w:val="63003862"/>
    <w:rsid w:val="630039BD"/>
    <w:rsid w:val="63007219"/>
    <w:rsid w:val="63032556"/>
    <w:rsid w:val="63034988"/>
    <w:rsid w:val="630447C7"/>
    <w:rsid w:val="6305669C"/>
    <w:rsid w:val="63061865"/>
    <w:rsid w:val="63062EA8"/>
    <w:rsid w:val="6308528E"/>
    <w:rsid w:val="63086C36"/>
    <w:rsid w:val="63096A46"/>
    <w:rsid w:val="630A07A6"/>
    <w:rsid w:val="630B5E3B"/>
    <w:rsid w:val="630D32AC"/>
    <w:rsid w:val="630E0385"/>
    <w:rsid w:val="630E43A4"/>
    <w:rsid w:val="630F4556"/>
    <w:rsid w:val="63123311"/>
    <w:rsid w:val="63130ABD"/>
    <w:rsid w:val="63131DB6"/>
    <w:rsid w:val="63140A79"/>
    <w:rsid w:val="631418A6"/>
    <w:rsid w:val="63157CC4"/>
    <w:rsid w:val="63161028"/>
    <w:rsid w:val="631927A7"/>
    <w:rsid w:val="631A0B38"/>
    <w:rsid w:val="631A0C90"/>
    <w:rsid w:val="631A33B2"/>
    <w:rsid w:val="631B5F3C"/>
    <w:rsid w:val="631C06B9"/>
    <w:rsid w:val="631C33B2"/>
    <w:rsid w:val="631E0128"/>
    <w:rsid w:val="631F2FAD"/>
    <w:rsid w:val="631F3824"/>
    <w:rsid w:val="631F54EB"/>
    <w:rsid w:val="63203D60"/>
    <w:rsid w:val="63211BEC"/>
    <w:rsid w:val="632376D1"/>
    <w:rsid w:val="63264590"/>
    <w:rsid w:val="63264D00"/>
    <w:rsid w:val="63270576"/>
    <w:rsid w:val="63280E36"/>
    <w:rsid w:val="632905E0"/>
    <w:rsid w:val="632970A5"/>
    <w:rsid w:val="632D12D8"/>
    <w:rsid w:val="632E71EE"/>
    <w:rsid w:val="633146D2"/>
    <w:rsid w:val="63332540"/>
    <w:rsid w:val="63337964"/>
    <w:rsid w:val="6334183C"/>
    <w:rsid w:val="63343C62"/>
    <w:rsid w:val="6334648C"/>
    <w:rsid w:val="633569E5"/>
    <w:rsid w:val="6337299E"/>
    <w:rsid w:val="633772F8"/>
    <w:rsid w:val="633846D7"/>
    <w:rsid w:val="633968F3"/>
    <w:rsid w:val="633A0FEB"/>
    <w:rsid w:val="633A7C9F"/>
    <w:rsid w:val="633A7F4B"/>
    <w:rsid w:val="633C1C72"/>
    <w:rsid w:val="633D0597"/>
    <w:rsid w:val="633E1E2C"/>
    <w:rsid w:val="633E4A5C"/>
    <w:rsid w:val="63404393"/>
    <w:rsid w:val="6341576C"/>
    <w:rsid w:val="63415966"/>
    <w:rsid w:val="634365AE"/>
    <w:rsid w:val="6344541B"/>
    <w:rsid w:val="634464D3"/>
    <w:rsid w:val="634503BC"/>
    <w:rsid w:val="63466492"/>
    <w:rsid w:val="634735DD"/>
    <w:rsid w:val="63486CD7"/>
    <w:rsid w:val="634D00E3"/>
    <w:rsid w:val="634D4681"/>
    <w:rsid w:val="634E0AD6"/>
    <w:rsid w:val="634F79B1"/>
    <w:rsid w:val="6351310F"/>
    <w:rsid w:val="635132AA"/>
    <w:rsid w:val="6352032B"/>
    <w:rsid w:val="63521966"/>
    <w:rsid w:val="635246E5"/>
    <w:rsid w:val="63541C85"/>
    <w:rsid w:val="635513AA"/>
    <w:rsid w:val="63556907"/>
    <w:rsid w:val="635640E5"/>
    <w:rsid w:val="63575F0B"/>
    <w:rsid w:val="635876F1"/>
    <w:rsid w:val="63590092"/>
    <w:rsid w:val="63594871"/>
    <w:rsid w:val="635A487C"/>
    <w:rsid w:val="635C3835"/>
    <w:rsid w:val="635C6843"/>
    <w:rsid w:val="635D021A"/>
    <w:rsid w:val="635D038B"/>
    <w:rsid w:val="635E67B9"/>
    <w:rsid w:val="635F5CCC"/>
    <w:rsid w:val="63610F96"/>
    <w:rsid w:val="63611CD9"/>
    <w:rsid w:val="636247BB"/>
    <w:rsid w:val="6364601C"/>
    <w:rsid w:val="636476CA"/>
    <w:rsid w:val="63667489"/>
    <w:rsid w:val="636770DD"/>
    <w:rsid w:val="6368167A"/>
    <w:rsid w:val="636850A3"/>
    <w:rsid w:val="63685AD7"/>
    <w:rsid w:val="636E22C6"/>
    <w:rsid w:val="636E4CAF"/>
    <w:rsid w:val="636E6C29"/>
    <w:rsid w:val="636F5EBB"/>
    <w:rsid w:val="63703EB4"/>
    <w:rsid w:val="63717089"/>
    <w:rsid w:val="6372662B"/>
    <w:rsid w:val="6374356A"/>
    <w:rsid w:val="6374474A"/>
    <w:rsid w:val="63750372"/>
    <w:rsid w:val="63753CCF"/>
    <w:rsid w:val="63774B3A"/>
    <w:rsid w:val="63780026"/>
    <w:rsid w:val="6378732E"/>
    <w:rsid w:val="637A12C2"/>
    <w:rsid w:val="637A1B97"/>
    <w:rsid w:val="637A34E6"/>
    <w:rsid w:val="637B135F"/>
    <w:rsid w:val="637B20A6"/>
    <w:rsid w:val="637B68F9"/>
    <w:rsid w:val="637B6C06"/>
    <w:rsid w:val="637B6F84"/>
    <w:rsid w:val="637D2209"/>
    <w:rsid w:val="637E27AA"/>
    <w:rsid w:val="637E30D9"/>
    <w:rsid w:val="637E3D51"/>
    <w:rsid w:val="637E7A4B"/>
    <w:rsid w:val="63804995"/>
    <w:rsid w:val="638079FF"/>
    <w:rsid w:val="63817C4D"/>
    <w:rsid w:val="63823FAE"/>
    <w:rsid w:val="63843193"/>
    <w:rsid w:val="63867C4D"/>
    <w:rsid w:val="638718D4"/>
    <w:rsid w:val="638C2F68"/>
    <w:rsid w:val="638E563E"/>
    <w:rsid w:val="638F5C93"/>
    <w:rsid w:val="639007BE"/>
    <w:rsid w:val="639200A1"/>
    <w:rsid w:val="63920EAB"/>
    <w:rsid w:val="639312F0"/>
    <w:rsid w:val="639519D9"/>
    <w:rsid w:val="63951F8C"/>
    <w:rsid w:val="63952183"/>
    <w:rsid w:val="63953A97"/>
    <w:rsid w:val="639608D9"/>
    <w:rsid w:val="63972630"/>
    <w:rsid w:val="63973AA1"/>
    <w:rsid w:val="63981F5C"/>
    <w:rsid w:val="63990D25"/>
    <w:rsid w:val="639A5A02"/>
    <w:rsid w:val="639B5496"/>
    <w:rsid w:val="639C2D49"/>
    <w:rsid w:val="639C4AAD"/>
    <w:rsid w:val="639D26CF"/>
    <w:rsid w:val="639D4712"/>
    <w:rsid w:val="639D59C9"/>
    <w:rsid w:val="639D6A29"/>
    <w:rsid w:val="639E215A"/>
    <w:rsid w:val="639E4ED5"/>
    <w:rsid w:val="639E5558"/>
    <w:rsid w:val="639E5C7B"/>
    <w:rsid w:val="639F2645"/>
    <w:rsid w:val="639F271D"/>
    <w:rsid w:val="639F2923"/>
    <w:rsid w:val="639F6DAB"/>
    <w:rsid w:val="639F6E93"/>
    <w:rsid w:val="63A02333"/>
    <w:rsid w:val="63A17FD5"/>
    <w:rsid w:val="63A212F1"/>
    <w:rsid w:val="63A2568E"/>
    <w:rsid w:val="63A30D91"/>
    <w:rsid w:val="63A32250"/>
    <w:rsid w:val="63A32A0F"/>
    <w:rsid w:val="63A44653"/>
    <w:rsid w:val="63A466C3"/>
    <w:rsid w:val="63A670D1"/>
    <w:rsid w:val="63A757EB"/>
    <w:rsid w:val="63A8005D"/>
    <w:rsid w:val="63A96EC6"/>
    <w:rsid w:val="63AA1951"/>
    <w:rsid w:val="63AA4490"/>
    <w:rsid w:val="63AA53A3"/>
    <w:rsid w:val="63AB5DC8"/>
    <w:rsid w:val="63AC272C"/>
    <w:rsid w:val="63AE3AA1"/>
    <w:rsid w:val="63B06E77"/>
    <w:rsid w:val="63B078B4"/>
    <w:rsid w:val="63B10290"/>
    <w:rsid w:val="63B2123C"/>
    <w:rsid w:val="63B420A8"/>
    <w:rsid w:val="63B43F3D"/>
    <w:rsid w:val="63B45D32"/>
    <w:rsid w:val="63B537FC"/>
    <w:rsid w:val="63B5701E"/>
    <w:rsid w:val="63B74D6E"/>
    <w:rsid w:val="63B84B3F"/>
    <w:rsid w:val="63BB2C42"/>
    <w:rsid w:val="63BD04E8"/>
    <w:rsid w:val="63BF6F9B"/>
    <w:rsid w:val="63C027F4"/>
    <w:rsid w:val="63C301F7"/>
    <w:rsid w:val="63C3740E"/>
    <w:rsid w:val="63C43470"/>
    <w:rsid w:val="63C56E6A"/>
    <w:rsid w:val="63C711D0"/>
    <w:rsid w:val="63C762B4"/>
    <w:rsid w:val="63C93687"/>
    <w:rsid w:val="63CB2EB9"/>
    <w:rsid w:val="63CE671B"/>
    <w:rsid w:val="63D01366"/>
    <w:rsid w:val="63D0459B"/>
    <w:rsid w:val="63D15AED"/>
    <w:rsid w:val="63D21162"/>
    <w:rsid w:val="63D2305B"/>
    <w:rsid w:val="63D3045C"/>
    <w:rsid w:val="63D34AA9"/>
    <w:rsid w:val="63D35662"/>
    <w:rsid w:val="63D474B1"/>
    <w:rsid w:val="63D625B9"/>
    <w:rsid w:val="63D64661"/>
    <w:rsid w:val="63D71786"/>
    <w:rsid w:val="63D73873"/>
    <w:rsid w:val="63D86A46"/>
    <w:rsid w:val="63D935D5"/>
    <w:rsid w:val="63DC5616"/>
    <w:rsid w:val="63DD308A"/>
    <w:rsid w:val="63DD716E"/>
    <w:rsid w:val="63DF374B"/>
    <w:rsid w:val="63E00839"/>
    <w:rsid w:val="63E14C90"/>
    <w:rsid w:val="63E26D4B"/>
    <w:rsid w:val="63E5696A"/>
    <w:rsid w:val="63E77EA2"/>
    <w:rsid w:val="63E802F3"/>
    <w:rsid w:val="63E82BEA"/>
    <w:rsid w:val="63EB2951"/>
    <w:rsid w:val="63EB355C"/>
    <w:rsid w:val="63EB494C"/>
    <w:rsid w:val="63ED0114"/>
    <w:rsid w:val="63EE120A"/>
    <w:rsid w:val="63EE32CE"/>
    <w:rsid w:val="63F04789"/>
    <w:rsid w:val="63F13EC8"/>
    <w:rsid w:val="63F20DF8"/>
    <w:rsid w:val="63F23F64"/>
    <w:rsid w:val="63F33181"/>
    <w:rsid w:val="63F5339E"/>
    <w:rsid w:val="63F54BF7"/>
    <w:rsid w:val="63F62152"/>
    <w:rsid w:val="63F67EE5"/>
    <w:rsid w:val="63F91C99"/>
    <w:rsid w:val="63F9267E"/>
    <w:rsid w:val="63FA10B5"/>
    <w:rsid w:val="63FB1C64"/>
    <w:rsid w:val="63FB66BE"/>
    <w:rsid w:val="63FD2EE5"/>
    <w:rsid w:val="63FD5D3B"/>
    <w:rsid w:val="63FD6B5C"/>
    <w:rsid w:val="63FD7E38"/>
    <w:rsid w:val="63FE1D60"/>
    <w:rsid w:val="63FF1E8C"/>
    <w:rsid w:val="63FF4029"/>
    <w:rsid w:val="63FF435A"/>
    <w:rsid w:val="640245B7"/>
    <w:rsid w:val="640261D8"/>
    <w:rsid w:val="64034DE0"/>
    <w:rsid w:val="640523CD"/>
    <w:rsid w:val="64063870"/>
    <w:rsid w:val="640774FD"/>
    <w:rsid w:val="64085F45"/>
    <w:rsid w:val="640960F4"/>
    <w:rsid w:val="640B0BFA"/>
    <w:rsid w:val="640B3E70"/>
    <w:rsid w:val="640B5DA9"/>
    <w:rsid w:val="640B7659"/>
    <w:rsid w:val="640D4948"/>
    <w:rsid w:val="64103E5F"/>
    <w:rsid w:val="64105D20"/>
    <w:rsid w:val="64133586"/>
    <w:rsid w:val="64157C21"/>
    <w:rsid w:val="641639EA"/>
    <w:rsid w:val="64172B96"/>
    <w:rsid w:val="64190A54"/>
    <w:rsid w:val="641935D5"/>
    <w:rsid w:val="641B225F"/>
    <w:rsid w:val="641B6EB6"/>
    <w:rsid w:val="641C6FCF"/>
    <w:rsid w:val="641D0D0B"/>
    <w:rsid w:val="641D4D17"/>
    <w:rsid w:val="641D54B4"/>
    <w:rsid w:val="641F1CF7"/>
    <w:rsid w:val="64204BB5"/>
    <w:rsid w:val="64217284"/>
    <w:rsid w:val="64224696"/>
    <w:rsid w:val="64226E4C"/>
    <w:rsid w:val="64227EA3"/>
    <w:rsid w:val="64243345"/>
    <w:rsid w:val="64244C93"/>
    <w:rsid w:val="6424540E"/>
    <w:rsid w:val="64245FD0"/>
    <w:rsid w:val="642524D0"/>
    <w:rsid w:val="642828DC"/>
    <w:rsid w:val="642849EF"/>
    <w:rsid w:val="642D00C9"/>
    <w:rsid w:val="643038C3"/>
    <w:rsid w:val="64321CE1"/>
    <w:rsid w:val="64332214"/>
    <w:rsid w:val="64336EDE"/>
    <w:rsid w:val="64337007"/>
    <w:rsid w:val="64345C92"/>
    <w:rsid w:val="64350519"/>
    <w:rsid w:val="64373320"/>
    <w:rsid w:val="6438209D"/>
    <w:rsid w:val="64385E16"/>
    <w:rsid w:val="64391DE5"/>
    <w:rsid w:val="643931BF"/>
    <w:rsid w:val="64395391"/>
    <w:rsid w:val="6439662E"/>
    <w:rsid w:val="643B6DAE"/>
    <w:rsid w:val="643E4DA1"/>
    <w:rsid w:val="643E6E23"/>
    <w:rsid w:val="643F263F"/>
    <w:rsid w:val="643F583B"/>
    <w:rsid w:val="644041B1"/>
    <w:rsid w:val="64410B2E"/>
    <w:rsid w:val="64410F90"/>
    <w:rsid w:val="644263E5"/>
    <w:rsid w:val="6445173E"/>
    <w:rsid w:val="644538F7"/>
    <w:rsid w:val="64461393"/>
    <w:rsid w:val="64464B1E"/>
    <w:rsid w:val="64474CF0"/>
    <w:rsid w:val="644849B6"/>
    <w:rsid w:val="64492592"/>
    <w:rsid w:val="644B2A73"/>
    <w:rsid w:val="644E2B85"/>
    <w:rsid w:val="644E37B3"/>
    <w:rsid w:val="644F3FAC"/>
    <w:rsid w:val="644F468F"/>
    <w:rsid w:val="645037E7"/>
    <w:rsid w:val="64511F69"/>
    <w:rsid w:val="64563C4B"/>
    <w:rsid w:val="64571024"/>
    <w:rsid w:val="645C4889"/>
    <w:rsid w:val="645C7BEC"/>
    <w:rsid w:val="645D4456"/>
    <w:rsid w:val="645F258F"/>
    <w:rsid w:val="646216E1"/>
    <w:rsid w:val="64665C6F"/>
    <w:rsid w:val="64666717"/>
    <w:rsid w:val="646847FF"/>
    <w:rsid w:val="64685709"/>
    <w:rsid w:val="646B1B66"/>
    <w:rsid w:val="646B1CA8"/>
    <w:rsid w:val="646D3693"/>
    <w:rsid w:val="646D4D63"/>
    <w:rsid w:val="646E3C46"/>
    <w:rsid w:val="646E5271"/>
    <w:rsid w:val="646F1EA3"/>
    <w:rsid w:val="64716AD9"/>
    <w:rsid w:val="64721E22"/>
    <w:rsid w:val="64765594"/>
    <w:rsid w:val="64793FB5"/>
    <w:rsid w:val="647A3681"/>
    <w:rsid w:val="647A68AA"/>
    <w:rsid w:val="647B2B58"/>
    <w:rsid w:val="647E238E"/>
    <w:rsid w:val="647F23D1"/>
    <w:rsid w:val="647F4C15"/>
    <w:rsid w:val="647F645D"/>
    <w:rsid w:val="648164C9"/>
    <w:rsid w:val="648230B8"/>
    <w:rsid w:val="64824688"/>
    <w:rsid w:val="64845F2F"/>
    <w:rsid w:val="6486097E"/>
    <w:rsid w:val="64867F37"/>
    <w:rsid w:val="64871030"/>
    <w:rsid w:val="64880051"/>
    <w:rsid w:val="648917E3"/>
    <w:rsid w:val="648A13B7"/>
    <w:rsid w:val="648A4381"/>
    <w:rsid w:val="648C0692"/>
    <w:rsid w:val="648D6F87"/>
    <w:rsid w:val="649070B1"/>
    <w:rsid w:val="64917F22"/>
    <w:rsid w:val="649219A7"/>
    <w:rsid w:val="6492419F"/>
    <w:rsid w:val="64927050"/>
    <w:rsid w:val="64935824"/>
    <w:rsid w:val="6496273B"/>
    <w:rsid w:val="64974470"/>
    <w:rsid w:val="64982084"/>
    <w:rsid w:val="649A2DB1"/>
    <w:rsid w:val="649A74CE"/>
    <w:rsid w:val="649D4BB1"/>
    <w:rsid w:val="649D7710"/>
    <w:rsid w:val="649F2C8F"/>
    <w:rsid w:val="64A056B2"/>
    <w:rsid w:val="64A1364A"/>
    <w:rsid w:val="64A17D25"/>
    <w:rsid w:val="64A2536C"/>
    <w:rsid w:val="64A260B2"/>
    <w:rsid w:val="64A27D1F"/>
    <w:rsid w:val="64A65758"/>
    <w:rsid w:val="64A66579"/>
    <w:rsid w:val="64A703E4"/>
    <w:rsid w:val="64A81959"/>
    <w:rsid w:val="64AA0D44"/>
    <w:rsid w:val="64AA7D6C"/>
    <w:rsid w:val="64AC68F1"/>
    <w:rsid w:val="64AD7CF4"/>
    <w:rsid w:val="64AE2840"/>
    <w:rsid w:val="64AE49C3"/>
    <w:rsid w:val="64AF55BF"/>
    <w:rsid w:val="64B11E07"/>
    <w:rsid w:val="64B22A9A"/>
    <w:rsid w:val="64B35DE6"/>
    <w:rsid w:val="64B72782"/>
    <w:rsid w:val="64B9704C"/>
    <w:rsid w:val="64BB00A8"/>
    <w:rsid w:val="64BB5E9F"/>
    <w:rsid w:val="64BD5D7D"/>
    <w:rsid w:val="64BD7378"/>
    <w:rsid w:val="64BE6B87"/>
    <w:rsid w:val="64C232A1"/>
    <w:rsid w:val="64C24754"/>
    <w:rsid w:val="64C600D9"/>
    <w:rsid w:val="64C73E3B"/>
    <w:rsid w:val="64C90A39"/>
    <w:rsid w:val="64C91D26"/>
    <w:rsid w:val="64C93113"/>
    <w:rsid w:val="64C95025"/>
    <w:rsid w:val="64CA595B"/>
    <w:rsid w:val="64CC3B68"/>
    <w:rsid w:val="64CC7910"/>
    <w:rsid w:val="64CE18D8"/>
    <w:rsid w:val="64CE3829"/>
    <w:rsid w:val="64D13683"/>
    <w:rsid w:val="64D200B2"/>
    <w:rsid w:val="64D262BA"/>
    <w:rsid w:val="64D320BD"/>
    <w:rsid w:val="64D410AD"/>
    <w:rsid w:val="64D902BF"/>
    <w:rsid w:val="64D951B5"/>
    <w:rsid w:val="64DA0758"/>
    <w:rsid w:val="64DA2C4E"/>
    <w:rsid w:val="64DA3085"/>
    <w:rsid w:val="64DA3768"/>
    <w:rsid w:val="64DA39FC"/>
    <w:rsid w:val="64DB2836"/>
    <w:rsid w:val="64DC41BB"/>
    <w:rsid w:val="64DC56EC"/>
    <w:rsid w:val="64DE7646"/>
    <w:rsid w:val="64DF3FC2"/>
    <w:rsid w:val="64E21BCC"/>
    <w:rsid w:val="64E23E22"/>
    <w:rsid w:val="64E40C54"/>
    <w:rsid w:val="64E42F36"/>
    <w:rsid w:val="64E47273"/>
    <w:rsid w:val="64E4761E"/>
    <w:rsid w:val="64E54B83"/>
    <w:rsid w:val="64E73C26"/>
    <w:rsid w:val="64E77581"/>
    <w:rsid w:val="64EA2DBC"/>
    <w:rsid w:val="64EC071D"/>
    <w:rsid w:val="64EC5876"/>
    <w:rsid w:val="64ED5983"/>
    <w:rsid w:val="64EE242A"/>
    <w:rsid w:val="64EF24A6"/>
    <w:rsid w:val="64EF727A"/>
    <w:rsid w:val="64F23B11"/>
    <w:rsid w:val="64F4590C"/>
    <w:rsid w:val="64F62A5A"/>
    <w:rsid w:val="64F67016"/>
    <w:rsid w:val="64F70EBC"/>
    <w:rsid w:val="64F878E1"/>
    <w:rsid w:val="64FA0AAB"/>
    <w:rsid w:val="64FB33FC"/>
    <w:rsid w:val="64FB3C2E"/>
    <w:rsid w:val="64FB4699"/>
    <w:rsid w:val="64FB50E6"/>
    <w:rsid w:val="64FB734A"/>
    <w:rsid w:val="64FD2A49"/>
    <w:rsid w:val="64FD7BA3"/>
    <w:rsid w:val="65010FED"/>
    <w:rsid w:val="650152E6"/>
    <w:rsid w:val="650214E1"/>
    <w:rsid w:val="650245D5"/>
    <w:rsid w:val="6502642B"/>
    <w:rsid w:val="650334DC"/>
    <w:rsid w:val="65043108"/>
    <w:rsid w:val="65047B0D"/>
    <w:rsid w:val="65050629"/>
    <w:rsid w:val="65053EDE"/>
    <w:rsid w:val="650660BA"/>
    <w:rsid w:val="650832B7"/>
    <w:rsid w:val="6509068F"/>
    <w:rsid w:val="650941A0"/>
    <w:rsid w:val="650A535B"/>
    <w:rsid w:val="650B004E"/>
    <w:rsid w:val="650B6EA9"/>
    <w:rsid w:val="650C16B9"/>
    <w:rsid w:val="650C1EEB"/>
    <w:rsid w:val="650D0019"/>
    <w:rsid w:val="650D1C99"/>
    <w:rsid w:val="650E4D5A"/>
    <w:rsid w:val="651146CB"/>
    <w:rsid w:val="65120917"/>
    <w:rsid w:val="6513378D"/>
    <w:rsid w:val="65134F10"/>
    <w:rsid w:val="651415F0"/>
    <w:rsid w:val="65153A7D"/>
    <w:rsid w:val="651616A5"/>
    <w:rsid w:val="65161CB7"/>
    <w:rsid w:val="65166121"/>
    <w:rsid w:val="65190BAF"/>
    <w:rsid w:val="65193059"/>
    <w:rsid w:val="651B1C46"/>
    <w:rsid w:val="651B5622"/>
    <w:rsid w:val="651B6D51"/>
    <w:rsid w:val="651C3F17"/>
    <w:rsid w:val="651C5FC5"/>
    <w:rsid w:val="651C6EC3"/>
    <w:rsid w:val="651D52DB"/>
    <w:rsid w:val="651F2E6A"/>
    <w:rsid w:val="651F3209"/>
    <w:rsid w:val="65201095"/>
    <w:rsid w:val="65210694"/>
    <w:rsid w:val="65213F10"/>
    <w:rsid w:val="652234E4"/>
    <w:rsid w:val="65226FFF"/>
    <w:rsid w:val="6523260F"/>
    <w:rsid w:val="65253C33"/>
    <w:rsid w:val="652561A6"/>
    <w:rsid w:val="6525784D"/>
    <w:rsid w:val="652604FF"/>
    <w:rsid w:val="65261150"/>
    <w:rsid w:val="65262E75"/>
    <w:rsid w:val="65263854"/>
    <w:rsid w:val="65294FF8"/>
    <w:rsid w:val="65297B9F"/>
    <w:rsid w:val="652A0478"/>
    <w:rsid w:val="652A2A4A"/>
    <w:rsid w:val="652C7A03"/>
    <w:rsid w:val="652D3A0E"/>
    <w:rsid w:val="652E2C93"/>
    <w:rsid w:val="652F1B0E"/>
    <w:rsid w:val="6531148F"/>
    <w:rsid w:val="6531162D"/>
    <w:rsid w:val="653319BA"/>
    <w:rsid w:val="653657D3"/>
    <w:rsid w:val="65365DC9"/>
    <w:rsid w:val="653B3C4A"/>
    <w:rsid w:val="653F1E0A"/>
    <w:rsid w:val="653F5F2C"/>
    <w:rsid w:val="65421DFD"/>
    <w:rsid w:val="654244D6"/>
    <w:rsid w:val="65425336"/>
    <w:rsid w:val="65466DF9"/>
    <w:rsid w:val="654A431C"/>
    <w:rsid w:val="654C45F6"/>
    <w:rsid w:val="654E2EF0"/>
    <w:rsid w:val="654E799B"/>
    <w:rsid w:val="655100BC"/>
    <w:rsid w:val="6552543C"/>
    <w:rsid w:val="65540391"/>
    <w:rsid w:val="655441D7"/>
    <w:rsid w:val="65566AA6"/>
    <w:rsid w:val="65573E35"/>
    <w:rsid w:val="655834BA"/>
    <w:rsid w:val="65590E94"/>
    <w:rsid w:val="65595718"/>
    <w:rsid w:val="655B0BB2"/>
    <w:rsid w:val="655B304A"/>
    <w:rsid w:val="655C5624"/>
    <w:rsid w:val="655D53D6"/>
    <w:rsid w:val="655D5F68"/>
    <w:rsid w:val="655F42F6"/>
    <w:rsid w:val="65607018"/>
    <w:rsid w:val="65643828"/>
    <w:rsid w:val="65654BD9"/>
    <w:rsid w:val="65657BFD"/>
    <w:rsid w:val="65663F08"/>
    <w:rsid w:val="65677453"/>
    <w:rsid w:val="65680163"/>
    <w:rsid w:val="65685B97"/>
    <w:rsid w:val="65696986"/>
    <w:rsid w:val="6569776C"/>
    <w:rsid w:val="656A5D49"/>
    <w:rsid w:val="656D018B"/>
    <w:rsid w:val="656E35C5"/>
    <w:rsid w:val="656E626C"/>
    <w:rsid w:val="656F2D56"/>
    <w:rsid w:val="656F74D2"/>
    <w:rsid w:val="65702351"/>
    <w:rsid w:val="65730672"/>
    <w:rsid w:val="657465E4"/>
    <w:rsid w:val="65750ED6"/>
    <w:rsid w:val="65762580"/>
    <w:rsid w:val="65762FE1"/>
    <w:rsid w:val="657631CB"/>
    <w:rsid w:val="65772626"/>
    <w:rsid w:val="657850C1"/>
    <w:rsid w:val="6579131E"/>
    <w:rsid w:val="65793FA3"/>
    <w:rsid w:val="657944E3"/>
    <w:rsid w:val="657A0F14"/>
    <w:rsid w:val="657A6A00"/>
    <w:rsid w:val="657E2B52"/>
    <w:rsid w:val="657F056D"/>
    <w:rsid w:val="65807C92"/>
    <w:rsid w:val="6581242B"/>
    <w:rsid w:val="6582229A"/>
    <w:rsid w:val="658252B2"/>
    <w:rsid w:val="658331F8"/>
    <w:rsid w:val="658448C5"/>
    <w:rsid w:val="65845DA5"/>
    <w:rsid w:val="6585371B"/>
    <w:rsid w:val="65863920"/>
    <w:rsid w:val="658671F0"/>
    <w:rsid w:val="6587179F"/>
    <w:rsid w:val="658B1E63"/>
    <w:rsid w:val="65903A41"/>
    <w:rsid w:val="65906003"/>
    <w:rsid w:val="659108A2"/>
    <w:rsid w:val="65934BD0"/>
    <w:rsid w:val="6595735F"/>
    <w:rsid w:val="65967E63"/>
    <w:rsid w:val="659B03F7"/>
    <w:rsid w:val="659B0DCB"/>
    <w:rsid w:val="659B54D0"/>
    <w:rsid w:val="659B6B1C"/>
    <w:rsid w:val="659C7A14"/>
    <w:rsid w:val="659E63B0"/>
    <w:rsid w:val="659E7AC1"/>
    <w:rsid w:val="659F014D"/>
    <w:rsid w:val="659F6FA9"/>
    <w:rsid w:val="65A04659"/>
    <w:rsid w:val="65A05F16"/>
    <w:rsid w:val="65A370DA"/>
    <w:rsid w:val="65A3782E"/>
    <w:rsid w:val="65A47724"/>
    <w:rsid w:val="65A535DE"/>
    <w:rsid w:val="65A56C6C"/>
    <w:rsid w:val="65A622E4"/>
    <w:rsid w:val="65A94DFF"/>
    <w:rsid w:val="65A97F98"/>
    <w:rsid w:val="65AB0F84"/>
    <w:rsid w:val="65AE5441"/>
    <w:rsid w:val="65B04444"/>
    <w:rsid w:val="65B22A47"/>
    <w:rsid w:val="65B24D56"/>
    <w:rsid w:val="65B444CB"/>
    <w:rsid w:val="65B44B77"/>
    <w:rsid w:val="65B50801"/>
    <w:rsid w:val="65B64FB9"/>
    <w:rsid w:val="65B66CBA"/>
    <w:rsid w:val="65B80E06"/>
    <w:rsid w:val="65B96008"/>
    <w:rsid w:val="65BA5AC7"/>
    <w:rsid w:val="65BA5CA2"/>
    <w:rsid w:val="65BA6DCE"/>
    <w:rsid w:val="65BC5CBB"/>
    <w:rsid w:val="65BD7108"/>
    <w:rsid w:val="65BF00CE"/>
    <w:rsid w:val="65C03CBD"/>
    <w:rsid w:val="65C1525F"/>
    <w:rsid w:val="65C231BC"/>
    <w:rsid w:val="65C40EF4"/>
    <w:rsid w:val="65C506D4"/>
    <w:rsid w:val="65C538E4"/>
    <w:rsid w:val="65C549B5"/>
    <w:rsid w:val="65C57B34"/>
    <w:rsid w:val="65C70650"/>
    <w:rsid w:val="65C81BA4"/>
    <w:rsid w:val="65C87AF7"/>
    <w:rsid w:val="65C91804"/>
    <w:rsid w:val="65CA59AF"/>
    <w:rsid w:val="65CC4784"/>
    <w:rsid w:val="65CE2D56"/>
    <w:rsid w:val="65D103E9"/>
    <w:rsid w:val="65D11B56"/>
    <w:rsid w:val="65D23064"/>
    <w:rsid w:val="65D237D6"/>
    <w:rsid w:val="65D3454F"/>
    <w:rsid w:val="65D75B07"/>
    <w:rsid w:val="65D7630F"/>
    <w:rsid w:val="65D90A64"/>
    <w:rsid w:val="65DB1588"/>
    <w:rsid w:val="65DB2362"/>
    <w:rsid w:val="65DC6C38"/>
    <w:rsid w:val="65DD52E0"/>
    <w:rsid w:val="65DE5FF8"/>
    <w:rsid w:val="65DF1555"/>
    <w:rsid w:val="65E06A46"/>
    <w:rsid w:val="65E06BE3"/>
    <w:rsid w:val="65E17F4E"/>
    <w:rsid w:val="65E22EDB"/>
    <w:rsid w:val="65E25028"/>
    <w:rsid w:val="65E254C3"/>
    <w:rsid w:val="65E417CE"/>
    <w:rsid w:val="65E47595"/>
    <w:rsid w:val="65E65C98"/>
    <w:rsid w:val="65E80629"/>
    <w:rsid w:val="65E81CEA"/>
    <w:rsid w:val="65E83460"/>
    <w:rsid w:val="65E90686"/>
    <w:rsid w:val="65EC4650"/>
    <w:rsid w:val="65ED18AC"/>
    <w:rsid w:val="65ED350D"/>
    <w:rsid w:val="65ED419C"/>
    <w:rsid w:val="65EE1254"/>
    <w:rsid w:val="65EE315A"/>
    <w:rsid w:val="65EE6725"/>
    <w:rsid w:val="65EF4779"/>
    <w:rsid w:val="65EF6C74"/>
    <w:rsid w:val="65F501E0"/>
    <w:rsid w:val="65F56023"/>
    <w:rsid w:val="65F61697"/>
    <w:rsid w:val="65F64BE5"/>
    <w:rsid w:val="65F64EB9"/>
    <w:rsid w:val="65F725E7"/>
    <w:rsid w:val="65F75F35"/>
    <w:rsid w:val="65F81B72"/>
    <w:rsid w:val="65F84AC0"/>
    <w:rsid w:val="65F90E42"/>
    <w:rsid w:val="65F933B1"/>
    <w:rsid w:val="65FA07A6"/>
    <w:rsid w:val="65FB134C"/>
    <w:rsid w:val="65FB1FC3"/>
    <w:rsid w:val="65FC3004"/>
    <w:rsid w:val="65FD48D0"/>
    <w:rsid w:val="65FD499F"/>
    <w:rsid w:val="65FE07A9"/>
    <w:rsid w:val="65FF1924"/>
    <w:rsid w:val="65FF229E"/>
    <w:rsid w:val="65FF3E3C"/>
    <w:rsid w:val="65FF6746"/>
    <w:rsid w:val="6600121E"/>
    <w:rsid w:val="660219F5"/>
    <w:rsid w:val="660278BA"/>
    <w:rsid w:val="660379F4"/>
    <w:rsid w:val="66054F3C"/>
    <w:rsid w:val="66055B53"/>
    <w:rsid w:val="66063809"/>
    <w:rsid w:val="66064ADE"/>
    <w:rsid w:val="66087E57"/>
    <w:rsid w:val="660901D5"/>
    <w:rsid w:val="66092FF9"/>
    <w:rsid w:val="660B0E9D"/>
    <w:rsid w:val="660C5339"/>
    <w:rsid w:val="660D1465"/>
    <w:rsid w:val="660D6778"/>
    <w:rsid w:val="660E49C3"/>
    <w:rsid w:val="660F390F"/>
    <w:rsid w:val="661023AB"/>
    <w:rsid w:val="661039DD"/>
    <w:rsid w:val="66151C64"/>
    <w:rsid w:val="661547A3"/>
    <w:rsid w:val="6619069E"/>
    <w:rsid w:val="66191DAD"/>
    <w:rsid w:val="661B032C"/>
    <w:rsid w:val="661B3CEF"/>
    <w:rsid w:val="661B40AE"/>
    <w:rsid w:val="661B7924"/>
    <w:rsid w:val="661C3203"/>
    <w:rsid w:val="661D4D54"/>
    <w:rsid w:val="661D6A48"/>
    <w:rsid w:val="661E74C0"/>
    <w:rsid w:val="661F12DF"/>
    <w:rsid w:val="661F34AB"/>
    <w:rsid w:val="661F7F95"/>
    <w:rsid w:val="66200888"/>
    <w:rsid w:val="662077CE"/>
    <w:rsid w:val="66227105"/>
    <w:rsid w:val="662271BD"/>
    <w:rsid w:val="662335FE"/>
    <w:rsid w:val="66236CA5"/>
    <w:rsid w:val="662468D3"/>
    <w:rsid w:val="662579D3"/>
    <w:rsid w:val="662655D3"/>
    <w:rsid w:val="66267F33"/>
    <w:rsid w:val="66270BFA"/>
    <w:rsid w:val="662914CD"/>
    <w:rsid w:val="66292F52"/>
    <w:rsid w:val="6629301F"/>
    <w:rsid w:val="66293FB2"/>
    <w:rsid w:val="662B72C2"/>
    <w:rsid w:val="662F7AB7"/>
    <w:rsid w:val="66317233"/>
    <w:rsid w:val="66321414"/>
    <w:rsid w:val="66327D24"/>
    <w:rsid w:val="66327D28"/>
    <w:rsid w:val="66350E8B"/>
    <w:rsid w:val="6635376E"/>
    <w:rsid w:val="663770F6"/>
    <w:rsid w:val="66380F62"/>
    <w:rsid w:val="663858A9"/>
    <w:rsid w:val="663875A2"/>
    <w:rsid w:val="663959DF"/>
    <w:rsid w:val="663A368F"/>
    <w:rsid w:val="6640009D"/>
    <w:rsid w:val="66422C75"/>
    <w:rsid w:val="6645622F"/>
    <w:rsid w:val="66461130"/>
    <w:rsid w:val="6649441C"/>
    <w:rsid w:val="664A4A40"/>
    <w:rsid w:val="664C61EB"/>
    <w:rsid w:val="664D183F"/>
    <w:rsid w:val="664D4E6C"/>
    <w:rsid w:val="664E47A4"/>
    <w:rsid w:val="664E6E6B"/>
    <w:rsid w:val="66512E80"/>
    <w:rsid w:val="6651448D"/>
    <w:rsid w:val="665176E5"/>
    <w:rsid w:val="665336AE"/>
    <w:rsid w:val="665578AC"/>
    <w:rsid w:val="66563800"/>
    <w:rsid w:val="66576726"/>
    <w:rsid w:val="66585B6A"/>
    <w:rsid w:val="66590506"/>
    <w:rsid w:val="66595CB1"/>
    <w:rsid w:val="665B03BE"/>
    <w:rsid w:val="665C244C"/>
    <w:rsid w:val="665E128A"/>
    <w:rsid w:val="665F23E7"/>
    <w:rsid w:val="66601B7C"/>
    <w:rsid w:val="66603991"/>
    <w:rsid w:val="66625EB0"/>
    <w:rsid w:val="666377B1"/>
    <w:rsid w:val="6667159B"/>
    <w:rsid w:val="6668251B"/>
    <w:rsid w:val="666949BF"/>
    <w:rsid w:val="666A5503"/>
    <w:rsid w:val="666B460E"/>
    <w:rsid w:val="666C612B"/>
    <w:rsid w:val="667145B3"/>
    <w:rsid w:val="66760EF4"/>
    <w:rsid w:val="66765DD1"/>
    <w:rsid w:val="66767578"/>
    <w:rsid w:val="667732CC"/>
    <w:rsid w:val="66783B4D"/>
    <w:rsid w:val="667961A9"/>
    <w:rsid w:val="667B01B8"/>
    <w:rsid w:val="667D023D"/>
    <w:rsid w:val="667D4933"/>
    <w:rsid w:val="6682109A"/>
    <w:rsid w:val="66822C4C"/>
    <w:rsid w:val="66825BD2"/>
    <w:rsid w:val="66837A03"/>
    <w:rsid w:val="668433A6"/>
    <w:rsid w:val="6689566D"/>
    <w:rsid w:val="668977B3"/>
    <w:rsid w:val="668B3A32"/>
    <w:rsid w:val="668E29C0"/>
    <w:rsid w:val="668E2FED"/>
    <w:rsid w:val="668F0EF8"/>
    <w:rsid w:val="668F4D53"/>
    <w:rsid w:val="66925C68"/>
    <w:rsid w:val="6693015D"/>
    <w:rsid w:val="66933401"/>
    <w:rsid w:val="66936A3E"/>
    <w:rsid w:val="66951C1A"/>
    <w:rsid w:val="66961C3D"/>
    <w:rsid w:val="669B6CD2"/>
    <w:rsid w:val="669C2D5F"/>
    <w:rsid w:val="669C411F"/>
    <w:rsid w:val="669E32AD"/>
    <w:rsid w:val="669E7405"/>
    <w:rsid w:val="669F0BC7"/>
    <w:rsid w:val="669F5648"/>
    <w:rsid w:val="66A238EB"/>
    <w:rsid w:val="66A45015"/>
    <w:rsid w:val="66A677E0"/>
    <w:rsid w:val="66A71408"/>
    <w:rsid w:val="66A7536C"/>
    <w:rsid w:val="66A83D05"/>
    <w:rsid w:val="66A91334"/>
    <w:rsid w:val="66AB1B1F"/>
    <w:rsid w:val="66AE04D8"/>
    <w:rsid w:val="66AE4A70"/>
    <w:rsid w:val="66AF0415"/>
    <w:rsid w:val="66B046A6"/>
    <w:rsid w:val="66B04A74"/>
    <w:rsid w:val="66B16682"/>
    <w:rsid w:val="66B16915"/>
    <w:rsid w:val="66B56D19"/>
    <w:rsid w:val="66B6655C"/>
    <w:rsid w:val="66B86E08"/>
    <w:rsid w:val="66B97EB9"/>
    <w:rsid w:val="66BA7808"/>
    <w:rsid w:val="66BD1724"/>
    <w:rsid w:val="66BD62D9"/>
    <w:rsid w:val="66BD793C"/>
    <w:rsid w:val="66C15A7D"/>
    <w:rsid w:val="66C241D0"/>
    <w:rsid w:val="66C27007"/>
    <w:rsid w:val="66C42B7F"/>
    <w:rsid w:val="66C46480"/>
    <w:rsid w:val="66C66FF6"/>
    <w:rsid w:val="66C856CB"/>
    <w:rsid w:val="66C86AC8"/>
    <w:rsid w:val="66C9274B"/>
    <w:rsid w:val="66C92B10"/>
    <w:rsid w:val="66CA3012"/>
    <w:rsid w:val="66CA648A"/>
    <w:rsid w:val="66CB60EF"/>
    <w:rsid w:val="66CC4C0B"/>
    <w:rsid w:val="66CD3954"/>
    <w:rsid w:val="66CD470B"/>
    <w:rsid w:val="66CD72BF"/>
    <w:rsid w:val="66CE23DD"/>
    <w:rsid w:val="66CF7A38"/>
    <w:rsid w:val="66CF7E67"/>
    <w:rsid w:val="66D01368"/>
    <w:rsid w:val="66D2313E"/>
    <w:rsid w:val="66D34263"/>
    <w:rsid w:val="66D41610"/>
    <w:rsid w:val="66D454E6"/>
    <w:rsid w:val="66D576E6"/>
    <w:rsid w:val="66D61AE5"/>
    <w:rsid w:val="66D65C58"/>
    <w:rsid w:val="66D73641"/>
    <w:rsid w:val="66DA4B53"/>
    <w:rsid w:val="66DD01D9"/>
    <w:rsid w:val="66DE70C0"/>
    <w:rsid w:val="66DF5D36"/>
    <w:rsid w:val="66E4594D"/>
    <w:rsid w:val="66E46711"/>
    <w:rsid w:val="66E47DC6"/>
    <w:rsid w:val="66E5153E"/>
    <w:rsid w:val="66E61C0C"/>
    <w:rsid w:val="66E758BE"/>
    <w:rsid w:val="66E812BC"/>
    <w:rsid w:val="66E8248B"/>
    <w:rsid w:val="66E838E4"/>
    <w:rsid w:val="66E94E0B"/>
    <w:rsid w:val="66EB32D7"/>
    <w:rsid w:val="66ED1E83"/>
    <w:rsid w:val="66EE436C"/>
    <w:rsid w:val="66EE7FB1"/>
    <w:rsid w:val="66EF0D42"/>
    <w:rsid w:val="66EF2BDF"/>
    <w:rsid w:val="66EF5DED"/>
    <w:rsid w:val="66F02E93"/>
    <w:rsid w:val="66F03859"/>
    <w:rsid w:val="66F0489F"/>
    <w:rsid w:val="66F05217"/>
    <w:rsid w:val="66F16774"/>
    <w:rsid w:val="66F2008E"/>
    <w:rsid w:val="66F23305"/>
    <w:rsid w:val="66F25B25"/>
    <w:rsid w:val="66F2665C"/>
    <w:rsid w:val="66F3587C"/>
    <w:rsid w:val="66F43B6C"/>
    <w:rsid w:val="66F43E9A"/>
    <w:rsid w:val="66F8516A"/>
    <w:rsid w:val="66F940FA"/>
    <w:rsid w:val="66F96691"/>
    <w:rsid w:val="66FA1575"/>
    <w:rsid w:val="66FA6ADE"/>
    <w:rsid w:val="66FB2EA0"/>
    <w:rsid w:val="66FD10FD"/>
    <w:rsid w:val="66FD1454"/>
    <w:rsid w:val="66FD4066"/>
    <w:rsid w:val="66FD4AA8"/>
    <w:rsid w:val="66FD5777"/>
    <w:rsid w:val="67022B74"/>
    <w:rsid w:val="6702504E"/>
    <w:rsid w:val="67035260"/>
    <w:rsid w:val="67046EDA"/>
    <w:rsid w:val="67070547"/>
    <w:rsid w:val="67073729"/>
    <w:rsid w:val="67074DF9"/>
    <w:rsid w:val="670764DF"/>
    <w:rsid w:val="67096307"/>
    <w:rsid w:val="67097DEE"/>
    <w:rsid w:val="670C02A9"/>
    <w:rsid w:val="670C3F5F"/>
    <w:rsid w:val="670C6D18"/>
    <w:rsid w:val="670D3549"/>
    <w:rsid w:val="670D4878"/>
    <w:rsid w:val="670D7EF1"/>
    <w:rsid w:val="670E534E"/>
    <w:rsid w:val="670F6C94"/>
    <w:rsid w:val="671005FB"/>
    <w:rsid w:val="67105B57"/>
    <w:rsid w:val="67123C4D"/>
    <w:rsid w:val="67152001"/>
    <w:rsid w:val="671679F1"/>
    <w:rsid w:val="6717467F"/>
    <w:rsid w:val="671851DD"/>
    <w:rsid w:val="671972B6"/>
    <w:rsid w:val="671D4ECF"/>
    <w:rsid w:val="671E0C6B"/>
    <w:rsid w:val="671E2A6E"/>
    <w:rsid w:val="671F1974"/>
    <w:rsid w:val="672056D6"/>
    <w:rsid w:val="672064C8"/>
    <w:rsid w:val="67206FCA"/>
    <w:rsid w:val="67234CBE"/>
    <w:rsid w:val="67261FDC"/>
    <w:rsid w:val="67273A0F"/>
    <w:rsid w:val="6727647E"/>
    <w:rsid w:val="67294303"/>
    <w:rsid w:val="67294F02"/>
    <w:rsid w:val="672A1B6A"/>
    <w:rsid w:val="672A6171"/>
    <w:rsid w:val="672B6E79"/>
    <w:rsid w:val="672B7E79"/>
    <w:rsid w:val="672C2D1D"/>
    <w:rsid w:val="672D3A58"/>
    <w:rsid w:val="672E49C4"/>
    <w:rsid w:val="672E547E"/>
    <w:rsid w:val="672E68BE"/>
    <w:rsid w:val="672F2C93"/>
    <w:rsid w:val="67301782"/>
    <w:rsid w:val="67311EC8"/>
    <w:rsid w:val="673144C9"/>
    <w:rsid w:val="67322D60"/>
    <w:rsid w:val="67326420"/>
    <w:rsid w:val="6733133C"/>
    <w:rsid w:val="67336F7D"/>
    <w:rsid w:val="67337274"/>
    <w:rsid w:val="67337903"/>
    <w:rsid w:val="67342BF3"/>
    <w:rsid w:val="67351D36"/>
    <w:rsid w:val="673668BF"/>
    <w:rsid w:val="67380A1E"/>
    <w:rsid w:val="67394138"/>
    <w:rsid w:val="673A259B"/>
    <w:rsid w:val="673A5C29"/>
    <w:rsid w:val="673B60E0"/>
    <w:rsid w:val="673C269D"/>
    <w:rsid w:val="673C2F6B"/>
    <w:rsid w:val="673D17E5"/>
    <w:rsid w:val="673D5AC5"/>
    <w:rsid w:val="673E545A"/>
    <w:rsid w:val="673E7057"/>
    <w:rsid w:val="67401009"/>
    <w:rsid w:val="6740300F"/>
    <w:rsid w:val="6740324C"/>
    <w:rsid w:val="67412A0E"/>
    <w:rsid w:val="67451879"/>
    <w:rsid w:val="67452E90"/>
    <w:rsid w:val="674767F8"/>
    <w:rsid w:val="6748264F"/>
    <w:rsid w:val="67485A83"/>
    <w:rsid w:val="67487932"/>
    <w:rsid w:val="67492D3E"/>
    <w:rsid w:val="674A0F63"/>
    <w:rsid w:val="674B5F4B"/>
    <w:rsid w:val="674B7669"/>
    <w:rsid w:val="674E0DC2"/>
    <w:rsid w:val="674E14E4"/>
    <w:rsid w:val="674E4213"/>
    <w:rsid w:val="67501C80"/>
    <w:rsid w:val="67501EB9"/>
    <w:rsid w:val="675026B1"/>
    <w:rsid w:val="67513020"/>
    <w:rsid w:val="67516DA7"/>
    <w:rsid w:val="67532959"/>
    <w:rsid w:val="67533E74"/>
    <w:rsid w:val="67546A2C"/>
    <w:rsid w:val="675542B1"/>
    <w:rsid w:val="675566B0"/>
    <w:rsid w:val="67557214"/>
    <w:rsid w:val="67563017"/>
    <w:rsid w:val="67564594"/>
    <w:rsid w:val="67572999"/>
    <w:rsid w:val="675A34C1"/>
    <w:rsid w:val="675A7595"/>
    <w:rsid w:val="675B22F0"/>
    <w:rsid w:val="675C69DE"/>
    <w:rsid w:val="675D58AA"/>
    <w:rsid w:val="675F3515"/>
    <w:rsid w:val="675F78A4"/>
    <w:rsid w:val="67606986"/>
    <w:rsid w:val="67615334"/>
    <w:rsid w:val="67615F81"/>
    <w:rsid w:val="67626333"/>
    <w:rsid w:val="67634406"/>
    <w:rsid w:val="67670B3D"/>
    <w:rsid w:val="67685B92"/>
    <w:rsid w:val="676860B2"/>
    <w:rsid w:val="67691FB8"/>
    <w:rsid w:val="67694A6A"/>
    <w:rsid w:val="676A3686"/>
    <w:rsid w:val="676A4C15"/>
    <w:rsid w:val="676A4F81"/>
    <w:rsid w:val="676D6899"/>
    <w:rsid w:val="676E667C"/>
    <w:rsid w:val="676F7419"/>
    <w:rsid w:val="677001C8"/>
    <w:rsid w:val="67704C0E"/>
    <w:rsid w:val="67705798"/>
    <w:rsid w:val="67707CD4"/>
    <w:rsid w:val="677121A7"/>
    <w:rsid w:val="677220FE"/>
    <w:rsid w:val="67724581"/>
    <w:rsid w:val="677318B5"/>
    <w:rsid w:val="677328E9"/>
    <w:rsid w:val="67752676"/>
    <w:rsid w:val="67762B38"/>
    <w:rsid w:val="67776A37"/>
    <w:rsid w:val="67780BD8"/>
    <w:rsid w:val="67782FFA"/>
    <w:rsid w:val="67793EF0"/>
    <w:rsid w:val="677942FC"/>
    <w:rsid w:val="677A76C1"/>
    <w:rsid w:val="677C1B78"/>
    <w:rsid w:val="677C4DC5"/>
    <w:rsid w:val="677D10DC"/>
    <w:rsid w:val="677D1429"/>
    <w:rsid w:val="677E33A4"/>
    <w:rsid w:val="677E6675"/>
    <w:rsid w:val="677F0F4F"/>
    <w:rsid w:val="67800396"/>
    <w:rsid w:val="67800B17"/>
    <w:rsid w:val="67830009"/>
    <w:rsid w:val="6783439E"/>
    <w:rsid w:val="67853189"/>
    <w:rsid w:val="67874706"/>
    <w:rsid w:val="6788694E"/>
    <w:rsid w:val="6789042D"/>
    <w:rsid w:val="67897A4F"/>
    <w:rsid w:val="678B3A82"/>
    <w:rsid w:val="678D1187"/>
    <w:rsid w:val="678D31E1"/>
    <w:rsid w:val="678E4BA9"/>
    <w:rsid w:val="678F4D8A"/>
    <w:rsid w:val="678F732F"/>
    <w:rsid w:val="67902EA1"/>
    <w:rsid w:val="679225EC"/>
    <w:rsid w:val="67923574"/>
    <w:rsid w:val="67926FD7"/>
    <w:rsid w:val="67943F2D"/>
    <w:rsid w:val="67946A31"/>
    <w:rsid w:val="67953F91"/>
    <w:rsid w:val="67954AFA"/>
    <w:rsid w:val="67955A22"/>
    <w:rsid w:val="67963350"/>
    <w:rsid w:val="67980414"/>
    <w:rsid w:val="6798048E"/>
    <w:rsid w:val="67987A0A"/>
    <w:rsid w:val="6799236B"/>
    <w:rsid w:val="679A2E42"/>
    <w:rsid w:val="679A76BD"/>
    <w:rsid w:val="679B4C6C"/>
    <w:rsid w:val="679C4AA8"/>
    <w:rsid w:val="679E1830"/>
    <w:rsid w:val="679F0DAC"/>
    <w:rsid w:val="67A005DD"/>
    <w:rsid w:val="67A33039"/>
    <w:rsid w:val="67A64572"/>
    <w:rsid w:val="67A8117D"/>
    <w:rsid w:val="67A90032"/>
    <w:rsid w:val="67A91050"/>
    <w:rsid w:val="67A91C19"/>
    <w:rsid w:val="67A92AC3"/>
    <w:rsid w:val="67AB709B"/>
    <w:rsid w:val="67AB7B48"/>
    <w:rsid w:val="67AF593A"/>
    <w:rsid w:val="67B07762"/>
    <w:rsid w:val="67B75F16"/>
    <w:rsid w:val="67B7753F"/>
    <w:rsid w:val="67B80519"/>
    <w:rsid w:val="67B97D90"/>
    <w:rsid w:val="67BB229B"/>
    <w:rsid w:val="67BC4243"/>
    <w:rsid w:val="67BF2AE9"/>
    <w:rsid w:val="67BF47CE"/>
    <w:rsid w:val="67BF56FF"/>
    <w:rsid w:val="67C11616"/>
    <w:rsid w:val="67C12A4F"/>
    <w:rsid w:val="67C415E6"/>
    <w:rsid w:val="67C42180"/>
    <w:rsid w:val="67C44379"/>
    <w:rsid w:val="67C4781E"/>
    <w:rsid w:val="67C47A04"/>
    <w:rsid w:val="67C50FF3"/>
    <w:rsid w:val="67C54156"/>
    <w:rsid w:val="67C54C48"/>
    <w:rsid w:val="67C65C34"/>
    <w:rsid w:val="67C73F35"/>
    <w:rsid w:val="67C86AF3"/>
    <w:rsid w:val="67C90941"/>
    <w:rsid w:val="67CA19E2"/>
    <w:rsid w:val="67CB59F8"/>
    <w:rsid w:val="67CC09F2"/>
    <w:rsid w:val="67CC0C54"/>
    <w:rsid w:val="67CC19F1"/>
    <w:rsid w:val="67CF235A"/>
    <w:rsid w:val="67D3355C"/>
    <w:rsid w:val="67D54354"/>
    <w:rsid w:val="67D66AF0"/>
    <w:rsid w:val="67D71048"/>
    <w:rsid w:val="67D82E4B"/>
    <w:rsid w:val="67D93A02"/>
    <w:rsid w:val="67D95CA1"/>
    <w:rsid w:val="67DA364A"/>
    <w:rsid w:val="67DA3AEC"/>
    <w:rsid w:val="67DB51E8"/>
    <w:rsid w:val="67DB7DEF"/>
    <w:rsid w:val="67DD3A42"/>
    <w:rsid w:val="67DF15FA"/>
    <w:rsid w:val="67DF2CA4"/>
    <w:rsid w:val="67E21464"/>
    <w:rsid w:val="67E2176F"/>
    <w:rsid w:val="67E465E9"/>
    <w:rsid w:val="67E5344F"/>
    <w:rsid w:val="67E65D2C"/>
    <w:rsid w:val="67E817B7"/>
    <w:rsid w:val="67EA2E59"/>
    <w:rsid w:val="67EB2CB3"/>
    <w:rsid w:val="67EC6AB4"/>
    <w:rsid w:val="67EE4805"/>
    <w:rsid w:val="67EF5399"/>
    <w:rsid w:val="67F00777"/>
    <w:rsid w:val="67F04265"/>
    <w:rsid w:val="67F25954"/>
    <w:rsid w:val="67F303C8"/>
    <w:rsid w:val="67F30522"/>
    <w:rsid w:val="67F74701"/>
    <w:rsid w:val="67F83243"/>
    <w:rsid w:val="67FA4CC9"/>
    <w:rsid w:val="67FE2550"/>
    <w:rsid w:val="67FE629F"/>
    <w:rsid w:val="68013287"/>
    <w:rsid w:val="68022B27"/>
    <w:rsid w:val="680251A1"/>
    <w:rsid w:val="68035E67"/>
    <w:rsid w:val="68037F3D"/>
    <w:rsid w:val="68044378"/>
    <w:rsid w:val="68062A94"/>
    <w:rsid w:val="6806459B"/>
    <w:rsid w:val="68070B54"/>
    <w:rsid w:val="6807685A"/>
    <w:rsid w:val="68086660"/>
    <w:rsid w:val="680902DA"/>
    <w:rsid w:val="6809282A"/>
    <w:rsid w:val="680A6E2E"/>
    <w:rsid w:val="680C0F37"/>
    <w:rsid w:val="680C0FA4"/>
    <w:rsid w:val="680C5218"/>
    <w:rsid w:val="680F5B5C"/>
    <w:rsid w:val="681021B8"/>
    <w:rsid w:val="681070DA"/>
    <w:rsid w:val="68110B04"/>
    <w:rsid w:val="68135B85"/>
    <w:rsid w:val="68141851"/>
    <w:rsid w:val="6816125C"/>
    <w:rsid w:val="6817339C"/>
    <w:rsid w:val="68174BBF"/>
    <w:rsid w:val="681933B8"/>
    <w:rsid w:val="681A0D24"/>
    <w:rsid w:val="681A6DA5"/>
    <w:rsid w:val="681B0BA3"/>
    <w:rsid w:val="681B3FA9"/>
    <w:rsid w:val="681B7193"/>
    <w:rsid w:val="681E15C7"/>
    <w:rsid w:val="681F081A"/>
    <w:rsid w:val="681F3690"/>
    <w:rsid w:val="682030BD"/>
    <w:rsid w:val="68223828"/>
    <w:rsid w:val="682322A8"/>
    <w:rsid w:val="682538FB"/>
    <w:rsid w:val="68257015"/>
    <w:rsid w:val="68270E36"/>
    <w:rsid w:val="68282340"/>
    <w:rsid w:val="682A5484"/>
    <w:rsid w:val="682A5AAF"/>
    <w:rsid w:val="682B1B11"/>
    <w:rsid w:val="682B260E"/>
    <w:rsid w:val="682C10A6"/>
    <w:rsid w:val="682C6E5E"/>
    <w:rsid w:val="682C758C"/>
    <w:rsid w:val="682E5752"/>
    <w:rsid w:val="682F0682"/>
    <w:rsid w:val="682F4953"/>
    <w:rsid w:val="6830199F"/>
    <w:rsid w:val="68303388"/>
    <w:rsid w:val="68316F9D"/>
    <w:rsid w:val="68325C40"/>
    <w:rsid w:val="68341342"/>
    <w:rsid w:val="68344BC2"/>
    <w:rsid w:val="68345EF8"/>
    <w:rsid w:val="68347B19"/>
    <w:rsid w:val="68367A28"/>
    <w:rsid w:val="68373E1F"/>
    <w:rsid w:val="683B0377"/>
    <w:rsid w:val="683B2F10"/>
    <w:rsid w:val="683B5D85"/>
    <w:rsid w:val="683C24D8"/>
    <w:rsid w:val="683D155C"/>
    <w:rsid w:val="68431C23"/>
    <w:rsid w:val="684366DB"/>
    <w:rsid w:val="68442C2D"/>
    <w:rsid w:val="6846676D"/>
    <w:rsid w:val="68471BA4"/>
    <w:rsid w:val="68475463"/>
    <w:rsid w:val="684A1E84"/>
    <w:rsid w:val="684B0D51"/>
    <w:rsid w:val="684B1BD9"/>
    <w:rsid w:val="684B6F1D"/>
    <w:rsid w:val="684C5ED0"/>
    <w:rsid w:val="684E207C"/>
    <w:rsid w:val="684F0C11"/>
    <w:rsid w:val="684F7A59"/>
    <w:rsid w:val="684F7AE8"/>
    <w:rsid w:val="685041EF"/>
    <w:rsid w:val="68535934"/>
    <w:rsid w:val="68541DEA"/>
    <w:rsid w:val="68545242"/>
    <w:rsid w:val="68563A35"/>
    <w:rsid w:val="68567F90"/>
    <w:rsid w:val="68594FDC"/>
    <w:rsid w:val="68595A98"/>
    <w:rsid w:val="685A0855"/>
    <w:rsid w:val="685A2DC7"/>
    <w:rsid w:val="685A4653"/>
    <w:rsid w:val="685B0848"/>
    <w:rsid w:val="685B6D27"/>
    <w:rsid w:val="685E2E4E"/>
    <w:rsid w:val="685E71AA"/>
    <w:rsid w:val="685E76EB"/>
    <w:rsid w:val="685F361A"/>
    <w:rsid w:val="68603168"/>
    <w:rsid w:val="68607013"/>
    <w:rsid w:val="68612E61"/>
    <w:rsid w:val="68625383"/>
    <w:rsid w:val="6865419C"/>
    <w:rsid w:val="68664DC5"/>
    <w:rsid w:val="686740F3"/>
    <w:rsid w:val="68676AEE"/>
    <w:rsid w:val="68686595"/>
    <w:rsid w:val="68692359"/>
    <w:rsid w:val="686D0A95"/>
    <w:rsid w:val="686F6CD9"/>
    <w:rsid w:val="686F7B80"/>
    <w:rsid w:val="6872220C"/>
    <w:rsid w:val="68722616"/>
    <w:rsid w:val="68733355"/>
    <w:rsid w:val="68737A0A"/>
    <w:rsid w:val="68767EC6"/>
    <w:rsid w:val="6877098B"/>
    <w:rsid w:val="687772C4"/>
    <w:rsid w:val="68786DAE"/>
    <w:rsid w:val="68791811"/>
    <w:rsid w:val="687A0229"/>
    <w:rsid w:val="687A46E0"/>
    <w:rsid w:val="687A7D1A"/>
    <w:rsid w:val="687C7B9E"/>
    <w:rsid w:val="687D37EA"/>
    <w:rsid w:val="687E3D1C"/>
    <w:rsid w:val="688120B5"/>
    <w:rsid w:val="68817AE5"/>
    <w:rsid w:val="68855558"/>
    <w:rsid w:val="68873785"/>
    <w:rsid w:val="6888605B"/>
    <w:rsid w:val="68886BCC"/>
    <w:rsid w:val="68892A65"/>
    <w:rsid w:val="688A00ED"/>
    <w:rsid w:val="688A0B4B"/>
    <w:rsid w:val="688D2AA7"/>
    <w:rsid w:val="688D401C"/>
    <w:rsid w:val="688F7565"/>
    <w:rsid w:val="6890252B"/>
    <w:rsid w:val="6890393B"/>
    <w:rsid w:val="68916533"/>
    <w:rsid w:val="68925416"/>
    <w:rsid w:val="689270B2"/>
    <w:rsid w:val="68927A1A"/>
    <w:rsid w:val="68960A37"/>
    <w:rsid w:val="68965E51"/>
    <w:rsid w:val="68981A32"/>
    <w:rsid w:val="68982B79"/>
    <w:rsid w:val="68987BB3"/>
    <w:rsid w:val="689918A4"/>
    <w:rsid w:val="68991E70"/>
    <w:rsid w:val="689B66AB"/>
    <w:rsid w:val="689D78D9"/>
    <w:rsid w:val="689E0B92"/>
    <w:rsid w:val="689E0BAD"/>
    <w:rsid w:val="68A00513"/>
    <w:rsid w:val="68A15F52"/>
    <w:rsid w:val="68A61DED"/>
    <w:rsid w:val="68A930EE"/>
    <w:rsid w:val="68AA3B42"/>
    <w:rsid w:val="68AB7C19"/>
    <w:rsid w:val="68AD5EC9"/>
    <w:rsid w:val="68AE5E26"/>
    <w:rsid w:val="68AE6A9E"/>
    <w:rsid w:val="68B127D5"/>
    <w:rsid w:val="68B15521"/>
    <w:rsid w:val="68B401BC"/>
    <w:rsid w:val="68B4309F"/>
    <w:rsid w:val="68B47B7D"/>
    <w:rsid w:val="68B76739"/>
    <w:rsid w:val="68B77AF2"/>
    <w:rsid w:val="68B97AED"/>
    <w:rsid w:val="68BA2308"/>
    <w:rsid w:val="68BA69E3"/>
    <w:rsid w:val="68BB5C7B"/>
    <w:rsid w:val="68BC1443"/>
    <w:rsid w:val="68BD2590"/>
    <w:rsid w:val="68BF4EBA"/>
    <w:rsid w:val="68C45BE3"/>
    <w:rsid w:val="68C51742"/>
    <w:rsid w:val="68C7168C"/>
    <w:rsid w:val="68C827D6"/>
    <w:rsid w:val="68C911CB"/>
    <w:rsid w:val="68C926E0"/>
    <w:rsid w:val="68C94D42"/>
    <w:rsid w:val="68C96012"/>
    <w:rsid w:val="68CA5B3A"/>
    <w:rsid w:val="68CC7FA2"/>
    <w:rsid w:val="68CD1080"/>
    <w:rsid w:val="68CD6D58"/>
    <w:rsid w:val="68CE1B44"/>
    <w:rsid w:val="68CE2F78"/>
    <w:rsid w:val="68D2164B"/>
    <w:rsid w:val="68D5406D"/>
    <w:rsid w:val="68D858E8"/>
    <w:rsid w:val="68D863DE"/>
    <w:rsid w:val="68D94CCD"/>
    <w:rsid w:val="68DC31EF"/>
    <w:rsid w:val="68DC4AEC"/>
    <w:rsid w:val="68DE16F9"/>
    <w:rsid w:val="68DE48D4"/>
    <w:rsid w:val="68DF00B1"/>
    <w:rsid w:val="68DF4225"/>
    <w:rsid w:val="68E35703"/>
    <w:rsid w:val="68E455AD"/>
    <w:rsid w:val="68E53D3F"/>
    <w:rsid w:val="68E6173F"/>
    <w:rsid w:val="68E713F1"/>
    <w:rsid w:val="68E737CF"/>
    <w:rsid w:val="68ED39B6"/>
    <w:rsid w:val="68EE05F5"/>
    <w:rsid w:val="68EF1F7D"/>
    <w:rsid w:val="68EF75BA"/>
    <w:rsid w:val="68F01AE4"/>
    <w:rsid w:val="68F415A9"/>
    <w:rsid w:val="68F51B9F"/>
    <w:rsid w:val="68F5278D"/>
    <w:rsid w:val="68F71BB1"/>
    <w:rsid w:val="68F76808"/>
    <w:rsid w:val="68FA6EC2"/>
    <w:rsid w:val="68FB283A"/>
    <w:rsid w:val="68FC7B77"/>
    <w:rsid w:val="68FD18E1"/>
    <w:rsid w:val="69002B1B"/>
    <w:rsid w:val="69007F96"/>
    <w:rsid w:val="690357F5"/>
    <w:rsid w:val="690572AC"/>
    <w:rsid w:val="690946CD"/>
    <w:rsid w:val="690948C4"/>
    <w:rsid w:val="690A653C"/>
    <w:rsid w:val="690C31CB"/>
    <w:rsid w:val="6912085B"/>
    <w:rsid w:val="691503A5"/>
    <w:rsid w:val="691510FD"/>
    <w:rsid w:val="691550F1"/>
    <w:rsid w:val="69173342"/>
    <w:rsid w:val="691804AF"/>
    <w:rsid w:val="69186DEB"/>
    <w:rsid w:val="69190725"/>
    <w:rsid w:val="691A7A76"/>
    <w:rsid w:val="691B6E88"/>
    <w:rsid w:val="691D144C"/>
    <w:rsid w:val="691E205A"/>
    <w:rsid w:val="691F5649"/>
    <w:rsid w:val="69220887"/>
    <w:rsid w:val="69221315"/>
    <w:rsid w:val="692A4284"/>
    <w:rsid w:val="692A663C"/>
    <w:rsid w:val="692C4E15"/>
    <w:rsid w:val="692D7C96"/>
    <w:rsid w:val="692E62AE"/>
    <w:rsid w:val="69304A04"/>
    <w:rsid w:val="693100DC"/>
    <w:rsid w:val="693123B0"/>
    <w:rsid w:val="693251E2"/>
    <w:rsid w:val="69326495"/>
    <w:rsid w:val="69327FE0"/>
    <w:rsid w:val="69331619"/>
    <w:rsid w:val="69334814"/>
    <w:rsid w:val="69336576"/>
    <w:rsid w:val="69354D79"/>
    <w:rsid w:val="693605BE"/>
    <w:rsid w:val="693A630A"/>
    <w:rsid w:val="693B771F"/>
    <w:rsid w:val="693C2D5B"/>
    <w:rsid w:val="693C3617"/>
    <w:rsid w:val="693D36F6"/>
    <w:rsid w:val="693D66A0"/>
    <w:rsid w:val="694172FB"/>
    <w:rsid w:val="694218EF"/>
    <w:rsid w:val="69441572"/>
    <w:rsid w:val="69485FE2"/>
    <w:rsid w:val="694963B1"/>
    <w:rsid w:val="694A6472"/>
    <w:rsid w:val="694C49C4"/>
    <w:rsid w:val="694E56FA"/>
    <w:rsid w:val="694F061F"/>
    <w:rsid w:val="694F3CCC"/>
    <w:rsid w:val="694F3D31"/>
    <w:rsid w:val="695521B5"/>
    <w:rsid w:val="695521CA"/>
    <w:rsid w:val="69556A51"/>
    <w:rsid w:val="69577A0A"/>
    <w:rsid w:val="69582DF3"/>
    <w:rsid w:val="69583338"/>
    <w:rsid w:val="695944F5"/>
    <w:rsid w:val="695B2503"/>
    <w:rsid w:val="695B3639"/>
    <w:rsid w:val="695D45D6"/>
    <w:rsid w:val="695E5EF1"/>
    <w:rsid w:val="695F40CB"/>
    <w:rsid w:val="695F62B6"/>
    <w:rsid w:val="6960222B"/>
    <w:rsid w:val="69610B81"/>
    <w:rsid w:val="6962658C"/>
    <w:rsid w:val="696309F5"/>
    <w:rsid w:val="69653848"/>
    <w:rsid w:val="69656C44"/>
    <w:rsid w:val="69666499"/>
    <w:rsid w:val="69685888"/>
    <w:rsid w:val="696A1D1D"/>
    <w:rsid w:val="696A2B9F"/>
    <w:rsid w:val="696A3844"/>
    <w:rsid w:val="696B1B11"/>
    <w:rsid w:val="696B23EC"/>
    <w:rsid w:val="696B5C84"/>
    <w:rsid w:val="696B64D4"/>
    <w:rsid w:val="696D0485"/>
    <w:rsid w:val="696E2EEC"/>
    <w:rsid w:val="696E44E8"/>
    <w:rsid w:val="697072F6"/>
    <w:rsid w:val="69710819"/>
    <w:rsid w:val="69726AD2"/>
    <w:rsid w:val="6976098D"/>
    <w:rsid w:val="69762A9B"/>
    <w:rsid w:val="69791AE3"/>
    <w:rsid w:val="697A4465"/>
    <w:rsid w:val="697A4574"/>
    <w:rsid w:val="697B6050"/>
    <w:rsid w:val="697E5C6D"/>
    <w:rsid w:val="69805408"/>
    <w:rsid w:val="69811E7A"/>
    <w:rsid w:val="69824341"/>
    <w:rsid w:val="69824CDD"/>
    <w:rsid w:val="6983081B"/>
    <w:rsid w:val="698378C5"/>
    <w:rsid w:val="69837F73"/>
    <w:rsid w:val="69845E9D"/>
    <w:rsid w:val="698465AD"/>
    <w:rsid w:val="698729F6"/>
    <w:rsid w:val="69876FB1"/>
    <w:rsid w:val="698779B6"/>
    <w:rsid w:val="698861DD"/>
    <w:rsid w:val="69894912"/>
    <w:rsid w:val="698A0D56"/>
    <w:rsid w:val="698A4192"/>
    <w:rsid w:val="698D1396"/>
    <w:rsid w:val="698D41FC"/>
    <w:rsid w:val="699043AF"/>
    <w:rsid w:val="6991232D"/>
    <w:rsid w:val="699143ED"/>
    <w:rsid w:val="69915BEE"/>
    <w:rsid w:val="69962068"/>
    <w:rsid w:val="69966561"/>
    <w:rsid w:val="6997058B"/>
    <w:rsid w:val="69974036"/>
    <w:rsid w:val="69985583"/>
    <w:rsid w:val="699911A0"/>
    <w:rsid w:val="699B525D"/>
    <w:rsid w:val="699D0110"/>
    <w:rsid w:val="699D269B"/>
    <w:rsid w:val="699E0F8E"/>
    <w:rsid w:val="699E1F7E"/>
    <w:rsid w:val="699F3373"/>
    <w:rsid w:val="699F4243"/>
    <w:rsid w:val="699F749C"/>
    <w:rsid w:val="69A0529F"/>
    <w:rsid w:val="69A21D39"/>
    <w:rsid w:val="69A23848"/>
    <w:rsid w:val="69A37E27"/>
    <w:rsid w:val="69A44704"/>
    <w:rsid w:val="69A50C7D"/>
    <w:rsid w:val="69A552D0"/>
    <w:rsid w:val="69A5580E"/>
    <w:rsid w:val="69A603CD"/>
    <w:rsid w:val="69A7705F"/>
    <w:rsid w:val="69A87806"/>
    <w:rsid w:val="69AD54A5"/>
    <w:rsid w:val="69AE1E0B"/>
    <w:rsid w:val="69B11489"/>
    <w:rsid w:val="69B131BF"/>
    <w:rsid w:val="69B15E3D"/>
    <w:rsid w:val="69B1649D"/>
    <w:rsid w:val="69B16F1A"/>
    <w:rsid w:val="69B23749"/>
    <w:rsid w:val="69B3516A"/>
    <w:rsid w:val="69B369DE"/>
    <w:rsid w:val="69B42511"/>
    <w:rsid w:val="69B42EA2"/>
    <w:rsid w:val="69B65A15"/>
    <w:rsid w:val="69B67C6D"/>
    <w:rsid w:val="69B91722"/>
    <w:rsid w:val="69B95ACB"/>
    <w:rsid w:val="69B97A2E"/>
    <w:rsid w:val="69BA03FC"/>
    <w:rsid w:val="69BA2BEF"/>
    <w:rsid w:val="69BB3651"/>
    <w:rsid w:val="69BC4A0F"/>
    <w:rsid w:val="69BE055E"/>
    <w:rsid w:val="69BE0F6B"/>
    <w:rsid w:val="69BE4421"/>
    <w:rsid w:val="69C026E9"/>
    <w:rsid w:val="69C02817"/>
    <w:rsid w:val="69C10807"/>
    <w:rsid w:val="69C16FD7"/>
    <w:rsid w:val="69C254BD"/>
    <w:rsid w:val="69C356C4"/>
    <w:rsid w:val="69C4520E"/>
    <w:rsid w:val="69C52607"/>
    <w:rsid w:val="69C6236C"/>
    <w:rsid w:val="69C755A0"/>
    <w:rsid w:val="69CB0979"/>
    <w:rsid w:val="69CB7810"/>
    <w:rsid w:val="69CC511E"/>
    <w:rsid w:val="69CD5E07"/>
    <w:rsid w:val="69CE4445"/>
    <w:rsid w:val="69CE4471"/>
    <w:rsid w:val="69CE7759"/>
    <w:rsid w:val="69CF161D"/>
    <w:rsid w:val="69CF7A1A"/>
    <w:rsid w:val="69D04760"/>
    <w:rsid w:val="69D06488"/>
    <w:rsid w:val="69D07B4F"/>
    <w:rsid w:val="69D118C3"/>
    <w:rsid w:val="69D25BCF"/>
    <w:rsid w:val="69D34DA2"/>
    <w:rsid w:val="69D412F9"/>
    <w:rsid w:val="69D507C3"/>
    <w:rsid w:val="69D70255"/>
    <w:rsid w:val="69DA491E"/>
    <w:rsid w:val="69DA52B0"/>
    <w:rsid w:val="69DA5660"/>
    <w:rsid w:val="69DA7F79"/>
    <w:rsid w:val="69DE2C4B"/>
    <w:rsid w:val="69DE5E2F"/>
    <w:rsid w:val="69E04CE9"/>
    <w:rsid w:val="69E04F06"/>
    <w:rsid w:val="69E075A9"/>
    <w:rsid w:val="69E1414D"/>
    <w:rsid w:val="69E14300"/>
    <w:rsid w:val="69E176EA"/>
    <w:rsid w:val="69E32E37"/>
    <w:rsid w:val="69E42775"/>
    <w:rsid w:val="69E55E9E"/>
    <w:rsid w:val="69E569CE"/>
    <w:rsid w:val="69E67F7B"/>
    <w:rsid w:val="69E70CF7"/>
    <w:rsid w:val="69E70DD5"/>
    <w:rsid w:val="69E85E83"/>
    <w:rsid w:val="69E87C14"/>
    <w:rsid w:val="69EA199C"/>
    <w:rsid w:val="69EC3DDF"/>
    <w:rsid w:val="69ED1F3C"/>
    <w:rsid w:val="69ED6463"/>
    <w:rsid w:val="69F00ABB"/>
    <w:rsid w:val="69F1024B"/>
    <w:rsid w:val="69F12118"/>
    <w:rsid w:val="69F12FE7"/>
    <w:rsid w:val="69F200F0"/>
    <w:rsid w:val="69F61725"/>
    <w:rsid w:val="69F63AAF"/>
    <w:rsid w:val="69F94950"/>
    <w:rsid w:val="69FB625D"/>
    <w:rsid w:val="69FB7A20"/>
    <w:rsid w:val="69FD75BB"/>
    <w:rsid w:val="69FE7321"/>
    <w:rsid w:val="69FE7366"/>
    <w:rsid w:val="6A0104A1"/>
    <w:rsid w:val="6A03083E"/>
    <w:rsid w:val="6A05292D"/>
    <w:rsid w:val="6A070E14"/>
    <w:rsid w:val="6A09745D"/>
    <w:rsid w:val="6A0B2B7F"/>
    <w:rsid w:val="6A0B36FF"/>
    <w:rsid w:val="6A0C4924"/>
    <w:rsid w:val="6A0C5FC2"/>
    <w:rsid w:val="6A0D43FE"/>
    <w:rsid w:val="6A0D4AFD"/>
    <w:rsid w:val="6A0E1AB4"/>
    <w:rsid w:val="6A1221CC"/>
    <w:rsid w:val="6A124B4E"/>
    <w:rsid w:val="6A1319A1"/>
    <w:rsid w:val="6A132FD9"/>
    <w:rsid w:val="6A136E5F"/>
    <w:rsid w:val="6A142D65"/>
    <w:rsid w:val="6A165C5A"/>
    <w:rsid w:val="6A165D51"/>
    <w:rsid w:val="6A180BF2"/>
    <w:rsid w:val="6A1A52A7"/>
    <w:rsid w:val="6A1C75C0"/>
    <w:rsid w:val="6A1D11BE"/>
    <w:rsid w:val="6A1D5A9B"/>
    <w:rsid w:val="6A1D6AB7"/>
    <w:rsid w:val="6A1E5D87"/>
    <w:rsid w:val="6A211B91"/>
    <w:rsid w:val="6A21311C"/>
    <w:rsid w:val="6A214986"/>
    <w:rsid w:val="6A2252D4"/>
    <w:rsid w:val="6A254B47"/>
    <w:rsid w:val="6A2640B5"/>
    <w:rsid w:val="6A287730"/>
    <w:rsid w:val="6A29360F"/>
    <w:rsid w:val="6A2B0126"/>
    <w:rsid w:val="6A2B4949"/>
    <w:rsid w:val="6A2C0028"/>
    <w:rsid w:val="6A2D0956"/>
    <w:rsid w:val="6A2E73F6"/>
    <w:rsid w:val="6A301617"/>
    <w:rsid w:val="6A3153C9"/>
    <w:rsid w:val="6A327E6B"/>
    <w:rsid w:val="6A344F4B"/>
    <w:rsid w:val="6A347C11"/>
    <w:rsid w:val="6A3936D3"/>
    <w:rsid w:val="6A395AD7"/>
    <w:rsid w:val="6A3A34D4"/>
    <w:rsid w:val="6A3A363E"/>
    <w:rsid w:val="6A3A6496"/>
    <w:rsid w:val="6A3B349C"/>
    <w:rsid w:val="6A3B3F64"/>
    <w:rsid w:val="6A3B4EBA"/>
    <w:rsid w:val="6A3D4F0B"/>
    <w:rsid w:val="6A3D73DC"/>
    <w:rsid w:val="6A3E0B54"/>
    <w:rsid w:val="6A4031BE"/>
    <w:rsid w:val="6A414763"/>
    <w:rsid w:val="6A4179B9"/>
    <w:rsid w:val="6A4520CA"/>
    <w:rsid w:val="6A480F52"/>
    <w:rsid w:val="6A4A1316"/>
    <w:rsid w:val="6A4D5F3E"/>
    <w:rsid w:val="6A4D7044"/>
    <w:rsid w:val="6A4D7052"/>
    <w:rsid w:val="6A4E58B5"/>
    <w:rsid w:val="6A4E66DC"/>
    <w:rsid w:val="6A4E6FA5"/>
    <w:rsid w:val="6A4F0ACF"/>
    <w:rsid w:val="6A5075AA"/>
    <w:rsid w:val="6A513553"/>
    <w:rsid w:val="6A550F3E"/>
    <w:rsid w:val="6A5669E0"/>
    <w:rsid w:val="6A567A0B"/>
    <w:rsid w:val="6A591AEE"/>
    <w:rsid w:val="6A59418E"/>
    <w:rsid w:val="6A5B6C01"/>
    <w:rsid w:val="6A5C2126"/>
    <w:rsid w:val="6A5D2CBC"/>
    <w:rsid w:val="6A5E296C"/>
    <w:rsid w:val="6A5E5415"/>
    <w:rsid w:val="6A5F4144"/>
    <w:rsid w:val="6A5F43D2"/>
    <w:rsid w:val="6A613AC9"/>
    <w:rsid w:val="6A622ACC"/>
    <w:rsid w:val="6A6255C3"/>
    <w:rsid w:val="6A634767"/>
    <w:rsid w:val="6A642AEE"/>
    <w:rsid w:val="6A650BAF"/>
    <w:rsid w:val="6A651286"/>
    <w:rsid w:val="6A662EF4"/>
    <w:rsid w:val="6A6650A9"/>
    <w:rsid w:val="6A67351F"/>
    <w:rsid w:val="6A6763E7"/>
    <w:rsid w:val="6A6839C0"/>
    <w:rsid w:val="6A695455"/>
    <w:rsid w:val="6A6B28C6"/>
    <w:rsid w:val="6A6B63B5"/>
    <w:rsid w:val="6A6C0497"/>
    <w:rsid w:val="6A6C0A5C"/>
    <w:rsid w:val="6A6C6F32"/>
    <w:rsid w:val="6A6D7348"/>
    <w:rsid w:val="6A6E15AE"/>
    <w:rsid w:val="6A6F79BD"/>
    <w:rsid w:val="6A702943"/>
    <w:rsid w:val="6A70294E"/>
    <w:rsid w:val="6A71140F"/>
    <w:rsid w:val="6A71523C"/>
    <w:rsid w:val="6A7257A0"/>
    <w:rsid w:val="6A727D48"/>
    <w:rsid w:val="6A7329C1"/>
    <w:rsid w:val="6A745D67"/>
    <w:rsid w:val="6A7576E4"/>
    <w:rsid w:val="6A757E54"/>
    <w:rsid w:val="6A773238"/>
    <w:rsid w:val="6A7930BD"/>
    <w:rsid w:val="6A796F85"/>
    <w:rsid w:val="6A7A3F04"/>
    <w:rsid w:val="6A7B2E2F"/>
    <w:rsid w:val="6A7D1166"/>
    <w:rsid w:val="6A7E1EE7"/>
    <w:rsid w:val="6A804F25"/>
    <w:rsid w:val="6A81243B"/>
    <w:rsid w:val="6A823261"/>
    <w:rsid w:val="6A825C05"/>
    <w:rsid w:val="6A836E12"/>
    <w:rsid w:val="6A846B14"/>
    <w:rsid w:val="6A86036D"/>
    <w:rsid w:val="6A864783"/>
    <w:rsid w:val="6A867680"/>
    <w:rsid w:val="6A875674"/>
    <w:rsid w:val="6A8814D8"/>
    <w:rsid w:val="6A8D0A4A"/>
    <w:rsid w:val="6A8D254A"/>
    <w:rsid w:val="6A8E6279"/>
    <w:rsid w:val="6A8E6D57"/>
    <w:rsid w:val="6A9048B7"/>
    <w:rsid w:val="6A90555D"/>
    <w:rsid w:val="6A910261"/>
    <w:rsid w:val="6A926A2A"/>
    <w:rsid w:val="6A93705F"/>
    <w:rsid w:val="6A96766C"/>
    <w:rsid w:val="6A981300"/>
    <w:rsid w:val="6A983F21"/>
    <w:rsid w:val="6A9A052C"/>
    <w:rsid w:val="6A9C0D63"/>
    <w:rsid w:val="6A9C7EE8"/>
    <w:rsid w:val="6A9D549C"/>
    <w:rsid w:val="6A9E6BF3"/>
    <w:rsid w:val="6A9F07A1"/>
    <w:rsid w:val="6AA169AC"/>
    <w:rsid w:val="6AA24B10"/>
    <w:rsid w:val="6AA24EA9"/>
    <w:rsid w:val="6AA32B4B"/>
    <w:rsid w:val="6AA3502C"/>
    <w:rsid w:val="6AA53860"/>
    <w:rsid w:val="6AA659F9"/>
    <w:rsid w:val="6AA70576"/>
    <w:rsid w:val="6AA71948"/>
    <w:rsid w:val="6AA72047"/>
    <w:rsid w:val="6AA75B90"/>
    <w:rsid w:val="6AA91AF9"/>
    <w:rsid w:val="6AA92722"/>
    <w:rsid w:val="6AAA1322"/>
    <w:rsid w:val="6AAA750D"/>
    <w:rsid w:val="6AAD5E75"/>
    <w:rsid w:val="6AAE0B16"/>
    <w:rsid w:val="6AB22966"/>
    <w:rsid w:val="6AB40D05"/>
    <w:rsid w:val="6AB474FD"/>
    <w:rsid w:val="6AB5060F"/>
    <w:rsid w:val="6AB9044F"/>
    <w:rsid w:val="6AB91D9A"/>
    <w:rsid w:val="6ABB06D5"/>
    <w:rsid w:val="6ABB22E6"/>
    <w:rsid w:val="6ABB412A"/>
    <w:rsid w:val="6ABC4BE7"/>
    <w:rsid w:val="6ABD48BE"/>
    <w:rsid w:val="6ABD4EE1"/>
    <w:rsid w:val="6ABE060E"/>
    <w:rsid w:val="6ABE7EB5"/>
    <w:rsid w:val="6ABF52C5"/>
    <w:rsid w:val="6AC07179"/>
    <w:rsid w:val="6AC1075C"/>
    <w:rsid w:val="6AC12547"/>
    <w:rsid w:val="6AC21E7D"/>
    <w:rsid w:val="6AC447DD"/>
    <w:rsid w:val="6AC5114F"/>
    <w:rsid w:val="6AC659BA"/>
    <w:rsid w:val="6AC72D41"/>
    <w:rsid w:val="6AC82F3D"/>
    <w:rsid w:val="6AC843EB"/>
    <w:rsid w:val="6ACB63AD"/>
    <w:rsid w:val="6ACB6B4D"/>
    <w:rsid w:val="6ACC2D0F"/>
    <w:rsid w:val="6ACD37D0"/>
    <w:rsid w:val="6ACE505D"/>
    <w:rsid w:val="6ACE657D"/>
    <w:rsid w:val="6AD10E47"/>
    <w:rsid w:val="6AD159F8"/>
    <w:rsid w:val="6AD337CE"/>
    <w:rsid w:val="6AD34561"/>
    <w:rsid w:val="6AD50051"/>
    <w:rsid w:val="6AD56DA6"/>
    <w:rsid w:val="6AD57AB9"/>
    <w:rsid w:val="6AD67DDE"/>
    <w:rsid w:val="6AD71558"/>
    <w:rsid w:val="6AD95C73"/>
    <w:rsid w:val="6ADB49E2"/>
    <w:rsid w:val="6ADD3BE9"/>
    <w:rsid w:val="6ADD7892"/>
    <w:rsid w:val="6ADE38C7"/>
    <w:rsid w:val="6ADE4238"/>
    <w:rsid w:val="6AE00B79"/>
    <w:rsid w:val="6AE10417"/>
    <w:rsid w:val="6AE21924"/>
    <w:rsid w:val="6AE24BA8"/>
    <w:rsid w:val="6AE43913"/>
    <w:rsid w:val="6AE55C3E"/>
    <w:rsid w:val="6AE62D21"/>
    <w:rsid w:val="6AE63FCB"/>
    <w:rsid w:val="6AE64D19"/>
    <w:rsid w:val="6AE85792"/>
    <w:rsid w:val="6AE92843"/>
    <w:rsid w:val="6AE93065"/>
    <w:rsid w:val="6AEB1528"/>
    <w:rsid w:val="6AEB3612"/>
    <w:rsid w:val="6AEB3D89"/>
    <w:rsid w:val="6AEC4006"/>
    <w:rsid w:val="6AED6B2B"/>
    <w:rsid w:val="6AED7706"/>
    <w:rsid w:val="6AEF6D46"/>
    <w:rsid w:val="6AF00202"/>
    <w:rsid w:val="6AF42B93"/>
    <w:rsid w:val="6AF607DC"/>
    <w:rsid w:val="6AF6699B"/>
    <w:rsid w:val="6AF72C7E"/>
    <w:rsid w:val="6AF81678"/>
    <w:rsid w:val="6AFB25D3"/>
    <w:rsid w:val="6AFC2D44"/>
    <w:rsid w:val="6AFF03E0"/>
    <w:rsid w:val="6B0220E2"/>
    <w:rsid w:val="6B02558E"/>
    <w:rsid w:val="6B0457C8"/>
    <w:rsid w:val="6B055FAA"/>
    <w:rsid w:val="6B0815BB"/>
    <w:rsid w:val="6B08322B"/>
    <w:rsid w:val="6B09626C"/>
    <w:rsid w:val="6B0A24DD"/>
    <w:rsid w:val="6B0C7109"/>
    <w:rsid w:val="6B0D1090"/>
    <w:rsid w:val="6B10145D"/>
    <w:rsid w:val="6B101ED4"/>
    <w:rsid w:val="6B114C0A"/>
    <w:rsid w:val="6B116C5F"/>
    <w:rsid w:val="6B1514A8"/>
    <w:rsid w:val="6B1522FB"/>
    <w:rsid w:val="6B154DC2"/>
    <w:rsid w:val="6B164A75"/>
    <w:rsid w:val="6B166FAD"/>
    <w:rsid w:val="6B193833"/>
    <w:rsid w:val="6B1A5F92"/>
    <w:rsid w:val="6B1C3E5F"/>
    <w:rsid w:val="6B1E584D"/>
    <w:rsid w:val="6B1E6235"/>
    <w:rsid w:val="6B204F2E"/>
    <w:rsid w:val="6B205C01"/>
    <w:rsid w:val="6B210406"/>
    <w:rsid w:val="6B2115A2"/>
    <w:rsid w:val="6B2117FD"/>
    <w:rsid w:val="6B214E03"/>
    <w:rsid w:val="6B224CBB"/>
    <w:rsid w:val="6B226FB9"/>
    <w:rsid w:val="6B230C42"/>
    <w:rsid w:val="6B232AD2"/>
    <w:rsid w:val="6B24394B"/>
    <w:rsid w:val="6B250718"/>
    <w:rsid w:val="6B266672"/>
    <w:rsid w:val="6B26799D"/>
    <w:rsid w:val="6B281DB0"/>
    <w:rsid w:val="6B282A71"/>
    <w:rsid w:val="6B2B16E2"/>
    <w:rsid w:val="6B2B3F4C"/>
    <w:rsid w:val="6B2D4A47"/>
    <w:rsid w:val="6B2F710D"/>
    <w:rsid w:val="6B301945"/>
    <w:rsid w:val="6B32090B"/>
    <w:rsid w:val="6B327CEE"/>
    <w:rsid w:val="6B331E0A"/>
    <w:rsid w:val="6B33276F"/>
    <w:rsid w:val="6B333500"/>
    <w:rsid w:val="6B3501EC"/>
    <w:rsid w:val="6B351978"/>
    <w:rsid w:val="6B352432"/>
    <w:rsid w:val="6B356F96"/>
    <w:rsid w:val="6B363A3B"/>
    <w:rsid w:val="6B385607"/>
    <w:rsid w:val="6B3D114F"/>
    <w:rsid w:val="6B3D24B3"/>
    <w:rsid w:val="6B3E5F63"/>
    <w:rsid w:val="6B3E7A91"/>
    <w:rsid w:val="6B3F022C"/>
    <w:rsid w:val="6B3F4FB4"/>
    <w:rsid w:val="6B402729"/>
    <w:rsid w:val="6B40567F"/>
    <w:rsid w:val="6B4065FC"/>
    <w:rsid w:val="6B406AE9"/>
    <w:rsid w:val="6B415299"/>
    <w:rsid w:val="6B424924"/>
    <w:rsid w:val="6B434B02"/>
    <w:rsid w:val="6B43771E"/>
    <w:rsid w:val="6B443562"/>
    <w:rsid w:val="6B446FA2"/>
    <w:rsid w:val="6B460AF8"/>
    <w:rsid w:val="6B475933"/>
    <w:rsid w:val="6B481425"/>
    <w:rsid w:val="6B484D21"/>
    <w:rsid w:val="6B4C1CBE"/>
    <w:rsid w:val="6B4E3A51"/>
    <w:rsid w:val="6B523447"/>
    <w:rsid w:val="6B53017B"/>
    <w:rsid w:val="6B532E28"/>
    <w:rsid w:val="6B53417C"/>
    <w:rsid w:val="6B534A20"/>
    <w:rsid w:val="6B55164A"/>
    <w:rsid w:val="6B56339B"/>
    <w:rsid w:val="6B564097"/>
    <w:rsid w:val="6B58649E"/>
    <w:rsid w:val="6B591BAD"/>
    <w:rsid w:val="6B59515A"/>
    <w:rsid w:val="6B5C18D3"/>
    <w:rsid w:val="6B5D501C"/>
    <w:rsid w:val="6B5D7B70"/>
    <w:rsid w:val="6B5E01BE"/>
    <w:rsid w:val="6B5F6E28"/>
    <w:rsid w:val="6B6010A7"/>
    <w:rsid w:val="6B627A1F"/>
    <w:rsid w:val="6B6460F4"/>
    <w:rsid w:val="6B65072F"/>
    <w:rsid w:val="6B667CBB"/>
    <w:rsid w:val="6B672DAB"/>
    <w:rsid w:val="6B6A41BF"/>
    <w:rsid w:val="6B6B578E"/>
    <w:rsid w:val="6B6C4373"/>
    <w:rsid w:val="6B6D7C60"/>
    <w:rsid w:val="6B6E22BF"/>
    <w:rsid w:val="6B706CE2"/>
    <w:rsid w:val="6B71062D"/>
    <w:rsid w:val="6B710D80"/>
    <w:rsid w:val="6B712C57"/>
    <w:rsid w:val="6B712F49"/>
    <w:rsid w:val="6B717414"/>
    <w:rsid w:val="6B720DAC"/>
    <w:rsid w:val="6B7307DF"/>
    <w:rsid w:val="6B733F89"/>
    <w:rsid w:val="6B74188C"/>
    <w:rsid w:val="6B746DBC"/>
    <w:rsid w:val="6B7513B7"/>
    <w:rsid w:val="6B757321"/>
    <w:rsid w:val="6B7715D0"/>
    <w:rsid w:val="6B786204"/>
    <w:rsid w:val="6B787486"/>
    <w:rsid w:val="6B7B773C"/>
    <w:rsid w:val="6B7C048F"/>
    <w:rsid w:val="6B7C1163"/>
    <w:rsid w:val="6B7F693C"/>
    <w:rsid w:val="6B7F7980"/>
    <w:rsid w:val="6B8004EE"/>
    <w:rsid w:val="6B827024"/>
    <w:rsid w:val="6B835425"/>
    <w:rsid w:val="6B8434C9"/>
    <w:rsid w:val="6B870875"/>
    <w:rsid w:val="6B871B5D"/>
    <w:rsid w:val="6B8A5002"/>
    <w:rsid w:val="6B8C09F4"/>
    <w:rsid w:val="6B8C2573"/>
    <w:rsid w:val="6B8E2732"/>
    <w:rsid w:val="6B8F3417"/>
    <w:rsid w:val="6B904F29"/>
    <w:rsid w:val="6B911754"/>
    <w:rsid w:val="6B9221CE"/>
    <w:rsid w:val="6B922C37"/>
    <w:rsid w:val="6B9514CC"/>
    <w:rsid w:val="6B97680A"/>
    <w:rsid w:val="6B9814BD"/>
    <w:rsid w:val="6B984AFE"/>
    <w:rsid w:val="6B992D8B"/>
    <w:rsid w:val="6B997655"/>
    <w:rsid w:val="6B9A0213"/>
    <w:rsid w:val="6B9B53B6"/>
    <w:rsid w:val="6B9B5EDB"/>
    <w:rsid w:val="6B9C18C2"/>
    <w:rsid w:val="6B9C7A1B"/>
    <w:rsid w:val="6B9F1385"/>
    <w:rsid w:val="6B9F4A9F"/>
    <w:rsid w:val="6BA1338F"/>
    <w:rsid w:val="6BA26A0A"/>
    <w:rsid w:val="6BA27C50"/>
    <w:rsid w:val="6BA63789"/>
    <w:rsid w:val="6BA8310C"/>
    <w:rsid w:val="6BA907D9"/>
    <w:rsid w:val="6BAA65A3"/>
    <w:rsid w:val="6BAB4C34"/>
    <w:rsid w:val="6BAC3BDD"/>
    <w:rsid w:val="6BAF518E"/>
    <w:rsid w:val="6BB24946"/>
    <w:rsid w:val="6BB27E4C"/>
    <w:rsid w:val="6BB502D2"/>
    <w:rsid w:val="6BB713AE"/>
    <w:rsid w:val="6BB8515A"/>
    <w:rsid w:val="6BBA6402"/>
    <w:rsid w:val="6BBB3D0D"/>
    <w:rsid w:val="6BBB726A"/>
    <w:rsid w:val="6BBC54CF"/>
    <w:rsid w:val="6BBD01A6"/>
    <w:rsid w:val="6BBE456A"/>
    <w:rsid w:val="6BBE54B1"/>
    <w:rsid w:val="6BC07607"/>
    <w:rsid w:val="6BC118C1"/>
    <w:rsid w:val="6BC233E3"/>
    <w:rsid w:val="6BC233EB"/>
    <w:rsid w:val="6BC27662"/>
    <w:rsid w:val="6BC36639"/>
    <w:rsid w:val="6BC60974"/>
    <w:rsid w:val="6BC64671"/>
    <w:rsid w:val="6BC65CE7"/>
    <w:rsid w:val="6BC731E2"/>
    <w:rsid w:val="6BC7364C"/>
    <w:rsid w:val="6BC74480"/>
    <w:rsid w:val="6BC764FE"/>
    <w:rsid w:val="6BC97C19"/>
    <w:rsid w:val="6BCA3348"/>
    <w:rsid w:val="6BCB19A8"/>
    <w:rsid w:val="6BCB70A1"/>
    <w:rsid w:val="6BCC05ED"/>
    <w:rsid w:val="6BCC7044"/>
    <w:rsid w:val="6BCD28CA"/>
    <w:rsid w:val="6BCD3D3F"/>
    <w:rsid w:val="6BCE0E39"/>
    <w:rsid w:val="6BCE3736"/>
    <w:rsid w:val="6BCF6A2B"/>
    <w:rsid w:val="6BD14252"/>
    <w:rsid w:val="6BD17B28"/>
    <w:rsid w:val="6BD6013A"/>
    <w:rsid w:val="6BD81F05"/>
    <w:rsid w:val="6BD85E4E"/>
    <w:rsid w:val="6BDD49AD"/>
    <w:rsid w:val="6BDD5DD5"/>
    <w:rsid w:val="6BDE5A79"/>
    <w:rsid w:val="6BE07ACE"/>
    <w:rsid w:val="6BE2329B"/>
    <w:rsid w:val="6BE32113"/>
    <w:rsid w:val="6BE40E05"/>
    <w:rsid w:val="6BE70CC4"/>
    <w:rsid w:val="6BE93908"/>
    <w:rsid w:val="6BE96211"/>
    <w:rsid w:val="6BE97509"/>
    <w:rsid w:val="6BED3D4D"/>
    <w:rsid w:val="6BED5690"/>
    <w:rsid w:val="6BED68F7"/>
    <w:rsid w:val="6BEE377D"/>
    <w:rsid w:val="6BEE48EF"/>
    <w:rsid w:val="6BEE65C9"/>
    <w:rsid w:val="6BEF11F1"/>
    <w:rsid w:val="6BF11C01"/>
    <w:rsid w:val="6BF32216"/>
    <w:rsid w:val="6BF56915"/>
    <w:rsid w:val="6BF74846"/>
    <w:rsid w:val="6BF967DA"/>
    <w:rsid w:val="6BFA3920"/>
    <w:rsid w:val="6BFA731F"/>
    <w:rsid w:val="6BFB0648"/>
    <w:rsid w:val="6BFC1BED"/>
    <w:rsid w:val="6BFC5F2D"/>
    <w:rsid w:val="6BFC6066"/>
    <w:rsid w:val="6BFD187E"/>
    <w:rsid w:val="6BFD38F6"/>
    <w:rsid w:val="6BFD6506"/>
    <w:rsid w:val="6BFF3BF5"/>
    <w:rsid w:val="6C0178D0"/>
    <w:rsid w:val="6C021C16"/>
    <w:rsid w:val="6C0262C8"/>
    <w:rsid w:val="6C0453D4"/>
    <w:rsid w:val="6C056B92"/>
    <w:rsid w:val="6C060633"/>
    <w:rsid w:val="6C075103"/>
    <w:rsid w:val="6C0849E2"/>
    <w:rsid w:val="6C096DA7"/>
    <w:rsid w:val="6C0A073B"/>
    <w:rsid w:val="6C0A3DAA"/>
    <w:rsid w:val="6C0C37E4"/>
    <w:rsid w:val="6C0C448A"/>
    <w:rsid w:val="6C0D59CB"/>
    <w:rsid w:val="6C0F4D86"/>
    <w:rsid w:val="6C10146F"/>
    <w:rsid w:val="6C113718"/>
    <w:rsid w:val="6C130FCD"/>
    <w:rsid w:val="6C1313C2"/>
    <w:rsid w:val="6C131B52"/>
    <w:rsid w:val="6C134146"/>
    <w:rsid w:val="6C17442C"/>
    <w:rsid w:val="6C1862D7"/>
    <w:rsid w:val="6C1940A6"/>
    <w:rsid w:val="6C1957C2"/>
    <w:rsid w:val="6C1968E3"/>
    <w:rsid w:val="6C1A2346"/>
    <w:rsid w:val="6C1D04F0"/>
    <w:rsid w:val="6C1F264F"/>
    <w:rsid w:val="6C1F4A8C"/>
    <w:rsid w:val="6C2143CD"/>
    <w:rsid w:val="6C223FD3"/>
    <w:rsid w:val="6C22510C"/>
    <w:rsid w:val="6C256928"/>
    <w:rsid w:val="6C26072A"/>
    <w:rsid w:val="6C2621A3"/>
    <w:rsid w:val="6C27590D"/>
    <w:rsid w:val="6C282464"/>
    <w:rsid w:val="6C291151"/>
    <w:rsid w:val="6C293C33"/>
    <w:rsid w:val="6C2A2EA8"/>
    <w:rsid w:val="6C2A6465"/>
    <w:rsid w:val="6C2B3B04"/>
    <w:rsid w:val="6C2B3D73"/>
    <w:rsid w:val="6C2D74EA"/>
    <w:rsid w:val="6C2E5327"/>
    <w:rsid w:val="6C2E738F"/>
    <w:rsid w:val="6C2F08F9"/>
    <w:rsid w:val="6C304BC6"/>
    <w:rsid w:val="6C322B0B"/>
    <w:rsid w:val="6C341396"/>
    <w:rsid w:val="6C3414C8"/>
    <w:rsid w:val="6C364D44"/>
    <w:rsid w:val="6C36617C"/>
    <w:rsid w:val="6C376643"/>
    <w:rsid w:val="6C383322"/>
    <w:rsid w:val="6C390CE3"/>
    <w:rsid w:val="6C397E55"/>
    <w:rsid w:val="6C3C13FB"/>
    <w:rsid w:val="6C3C56CA"/>
    <w:rsid w:val="6C3D63D5"/>
    <w:rsid w:val="6C3E498B"/>
    <w:rsid w:val="6C3F34C0"/>
    <w:rsid w:val="6C405A18"/>
    <w:rsid w:val="6C411ABC"/>
    <w:rsid w:val="6C412BC4"/>
    <w:rsid w:val="6C417C45"/>
    <w:rsid w:val="6C421268"/>
    <w:rsid w:val="6C433D75"/>
    <w:rsid w:val="6C446A1B"/>
    <w:rsid w:val="6C45459E"/>
    <w:rsid w:val="6C465C87"/>
    <w:rsid w:val="6C472DFF"/>
    <w:rsid w:val="6C474F0A"/>
    <w:rsid w:val="6C487AA7"/>
    <w:rsid w:val="6C4C583B"/>
    <w:rsid w:val="6C4D0550"/>
    <w:rsid w:val="6C4D2BEC"/>
    <w:rsid w:val="6C4F33BE"/>
    <w:rsid w:val="6C4F4E65"/>
    <w:rsid w:val="6C4F58A5"/>
    <w:rsid w:val="6C521799"/>
    <w:rsid w:val="6C524B2F"/>
    <w:rsid w:val="6C555F67"/>
    <w:rsid w:val="6C572E93"/>
    <w:rsid w:val="6C58024C"/>
    <w:rsid w:val="6C5840F3"/>
    <w:rsid w:val="6C587CF3"/>
    <w:rsid w:val="6C5921F0"/>
    <w:rsid w:val="6C593D06"/>
    <w:rsid w:val="6C5A70F8"/>
    <w:rsid w:val="6C5A7A00"/>
    <w:rsid w:val="6C5C1B2D"/>
    <w:rsid w:val="6C5D26C3"/>
    <w:rsid w:val="6C5E3311"/>
    <w:rsid w:val="6C5E76E6"/>
    <w:rsid w:val="6C600166"/>
    <w:rsid w:val="6C602508"/>
    <w:rsid w:val="6C622660"/>
    <w:rsid w:val="6C62543C"/>
    <w:rsid w:val="6C627023"/>
    <w:rsid w:val="6C627226"/>
    <w:rsid w:val="6C637AF2"/>
    <w:rsid w:val="6C6406E5"/>
    <w:rsid w:val="6C6434BE"/>
    <w:rsid w:val="6C646BC5"/>
    <w:rsid w:val="6C646DE9"/>
    <w:rsid w:val="6C647548"/>
    <w:rsid w:val="6C65080C"/>
    <w:rsid w:val="6C653C67"/>
    <w:rsid w:val="6C656EC3"/>
    <w:rsid w:val="6C68581E"/>
    <w:rsid w:val="6C6949CA"/>
    <w:rsid w:val="6C695BF6"/>
    <w:rsid w:val="6C6D4432"/>
    <w:rsid w:val="6C6D660F"/>
    <w:rsid w:val="6C7000B5"/>
    <w:rsid w:val="6C7213CA"/>
    <w:rsid w:val="6C722242"/>
    <w:rsid w:val="6C732C86"/>
    <w:rsid w:val="6C733C7D"/>
    <w:rsid w:val="6C766A2B"/>
    <w:rsid w:val="6C77431D"/>
    <w:rsid w:val="6C791E38"/>
    <w:rsid w:val="6C793522"/>
    <w:rsid w:val="6C7B5E55"/>
    <w:rsid w:val="6C812032"/>
    <w:rsid w:val="6C83301E"/>
    <w:rsid w:val="6C836BE5"/>
    <w:rsid w:val="6C841711"/>
    <w:rsid w:val="6C86169E"/>
    <w:rsid w:val="6C8679EF"/>
    <w:rsid w:val="6C882214"/>
    <w:rsid w:val="6C894C10"/>
    <w:rsid w:val="6C8A102D"/>
    <w:rsid w:val="6C8A1D2F"/>
    <w:rsid w:val="6C8C44AB"/>
    <w:rsid w:val="6C8F257F"/>
    <w:rsid w:val="6C900F01"/>
    <w:rsid w:val="6C904C17"/>
    <w:rsid w:val="6C9077FB"/>
    <w:rsid w:val="6C91715D"/>
    <w:rsid w:val="6C92659E"/>
    <w:rsid w:val="6C953FEF"/>
    <w:rsid w:val="6C9545B5"/>
    <w:rsid w:val="6C973D91"/>
    <w:rsid w:val="6C9756FD"/>
    <w:rsid w:val="6C984267"/>
    <w:rsid w:val="6C9869D1"/>
    <w:rsid w:val="6C987E34"/>
    <w:rsid w:val="6C99684B"/>
    <w:rsid w:val="6C9A6BC4"/>
    <w:rsid w:val="6C9B1CAF"/>
    <w:rsid w:val="6C9B2B39"/>
    <w:rsid w:val="6C9C0363"/>
    <w:rsid w:val="6C9D1BF7"/>
    <w:rsid w:val="6C9E6970"/>
    <w:rsid w:val="6C9F087B"/>
    <w:rsid w:val="6C9F11A7"/>
    <w:rsid w:val="6CA04F6B"/>
    <w:rsid w:val="6CA16B86"/>
    <w:rsid w:val="6CA21132"/>
    <w:rsid w:val="6CA215B2"/>
    <w:rsid w:val="6CA31401"/>
    <w:rsid w:val="6CA41BBA"/>
    <w:rsid w:val="6CA632E6"/>
    <w:rsid w:val="6CA634D3"/>
    <w:rsid w:val="6CA7645A"/>
    <w:rsid w:val="6CA80D65"/>
    <w:rsid w:val="6CA811DA"/>
    <w:rsid w:val="6CA81B4E"/>
    <w:rsid w:val="6CA87C5D"/>
    <w:rsid w:val="6CAA2AA9"/>
    <w:rsid w:val="6CAA58A5"/>
    <w:rsid w:val="6CAA7AC6"/>
    <w:rsid w:val="6CAC208F"/>
    <w:rsid w:val="6CAC2BDE"/>
    <w:rsid w:val="6CAC3F49"/>
    <w:rsid w:val="6CAD2108"/>
    <w:rsid w:val="6CAE1887"/>
    <w:rsid w:val="6CAE1AC0"/>
    <w:rsid w:val="6CAE2E20"/>
    <w:rsid w:val="6CAF7110"/>
    <w:rsid w:val="6CB17968"/>
    <w:rsid w:val="6CB35BC3"/>
    <w:rsid w:val="6CB4491D"/>
    <w:rsid w:val="6CB45AB3"/>
    <w:rsid w:val="6CB46274"/>
    <w:rsid w:val="6CB57CC8"/>
    <w:rsid w:val="6CB67EC7"/>
    <w:rsid w:val="6CB93AB0"/>
    <w:rsid w:val="6CBB51F5"/>
    <w:rsid w:val="6CBE4723"/>
    <w:rsid w:val="6CC022F6"/>
    <w:rsid w:val="6CC0279E"/>
    <w:rsid w:val="6CC06704"/>
    <w:rsid w:val="6CC16AE1"/>
    <w:rsid w:val="6CC220FC"/>
    <w:rsid w:val="6CC33229"/>
    <w:rsid w:val="6CC4679A"/>
    <w:rsid w:val="6CC5378F"/>
    <w:rsid w:val="6CC605A7"/>
    <w:rsid w:val="6CC80BBA"/>
    <w:rsid w:val="6CC922C0"/>
    <w:rsid w:val="6CC9373E"/>
    <w:rsid w:val="6CC96786"/>
    <w:rsid w:val="6CCA2B84"/>
    <w:rsid w:val="6CCA3520"/>
    <w:rsid w:val="6CCA4491"/>
    <w:rsid w:val="6CCB648B"/>
    <w:rsid w:val="6CCC14B4"/>
    <w:rsid w:val="6CCD0119"/>
    <w:rsid w:val="6CCF08B3"/>
    <w:rsid w:val="6CCF4C48"/>
    <w:rsid w:val="6CD02B76"/>
    <w:rsid w:val="6CD02CCE"/>
    <w:rsid w:val="6CD06C98"/>
    <w:rsid w:val="6CD21A44"/>
    <w:rsid w:val="6CD25BD0"/>
    <w:rsid w:val="6CD27DC6"/>
    <w:rsid w:val="6CD41B23"/>
    <w:rsid w:val="6CD7099B"/>
    <w:rsid w:val="6CD866F1"/>
    <w:rsid w:val="6CD92FA6"/>
    <w:rsid w:val="6CDA766E"/>
    <w:rsid w:val="6CDB28F1"/>
    <w:rsid w:val="6CDD1B48"/>
    <w:rsid w:val="6CDD3F93"/>
    <w:rsid w:val="6CDE230F"/>
    <w:rsid w:val="6CDE3D6F"/>
    <w:rsid w:val="6CDF3427"/>
    <w:rsid w:val="6CDF476C"/>
    <w:rsid w:val="6CE1045F"/>
    <w:rsid w:val="6CE14896"/>
    <w:rsid w:val="6CE53C2F"/>
    <w:rsid w:val="6CE64E1B"/>
    <w:rsid w:val="6CE7677C"/>
    <w:rsid w:val="6CED6648"/>
    <w:rsid w:val="6CED6D65"/>
    <w:rsid w:val="6CF04123"/>
    <w:rsid w:val="6CF0414B"/>
    <w:rsid w:val="6CF1338E"/>
    <w:rsid w:val="6CF336F2"/>
    <w:rsid w:val="6CF456A5"/>
    <w:rsid w:val="6CF511F7"/>
    <w:rsid w:val="6CF51AFA"/>
    <w:rsid w:val="6CF55C12"/>
    <w:rsid w:val="6CF72243"/>
    <w:rsid w:val="6CF75E03"/>
    <w:rsid w:val="6CF83E1B"/>
    <w:rsid w:val="6CF9459C"/>
    <w:rsid w:val="6CFA15FA"/>
    <w:rsid w:val="6CFB0B6A"/>
    <w:rsid w:val="6CFB28B8"/>
    <w:rsid w:val="6CFC2047"/>
    <w:rsid w:val="6D000275"/>
    <w:rsid w:val="6D0014C6"/>
    <w:rsid w:val="6D014607"/>
    <w:rsid w:val="6D020A1B"/>
    <w:rsid w:val="6D0403BD"/>
    <w:rsid w:val="6D053197"/>
    <w:rsid w:val="6D056627"/>
    <w:rsid w:val="6D062F1B"/>
    <w:rsid w:val="6D073AC6"/>
    <w:rsid w:val="6D075E5D"/>
    <w:rsid w:val="6D095C69"/>
    <w:rsid w:val="6D0A5C74"/>
    <w:rsid w:val="6D0E095A"/>
    <w:rsid w:val="6D0E6429"/>
    <w:rsid w:val="6D0F48E8"/>
    <w:rsid w:val="6D110153"/>
    <w:rsid w:val="6D112A0C"/>
    <w:rsid w:val="6D126670"/>
    <w:rsid w:val="6D1309D7"/>
    <w:rsid w:val="6D1433FA"/>
    <w:rsid w:val="6D144804"/>
    <w:rsid w:val="6D1460F8"/>
    <w:rsid w:val="6D1657D8"/>
    <w:rsid w:val="6D1678B6"/>
    <w:rsid w:val="6D184F5D"/>
    <w:rsid w:val="6D192D8E"/>
    <w:rsid w:val="6D1A25E4"/>
    <w:rsid w:val="6D1A3D2F"/>
    <w:rsid w:val="6D1B4A71"/>
    <w:rsid w:val="6D1D418F"/>
    <w:rsid w:val="6D1E2451"/>
    <w:rsid w:val="6D1E68A2"/>
    <w:rsid w:val="6D205514"/>
    <w:rsid w:val="6D207508"/>
    <w:rsid w:val="6D215617"/>
    <w:rsid w:val="6D220A3A"/>
    <w:rsid w:val="6D22117A"/>
    <w:rsid w:val="6D222FCF"/>
    <w:rsid w:val="6D247911"/>
    <w:rsid w:val="6D2703F0"/>
    <w:rsid w:val="6D271EC9"/>
    <w:rsid w:val="6D283BA6"/>
    <w:rsid w:val="6D291154"/>
    <w:rsid w:val="6D2915F4"/>
    <w:rsid w:val="6D29750F"/>
    <w:rsid w:val="6D2A1772"/>
    <w:rsid w:val="6D2B0782"/>
    <w:rsid w:val="6D2B38A6"/>
    <w:rsid w:val="6D2D7B79"/>
    <w:rsid w:val="6D2F22D2"/>
    <w:rsid w:val="6D30345E"/>
    <w:rsid w:val="6D3061E5"/>
    <w:rsid w:val="6D33758B"/>
    <w:rsid w:val="6D347C73"/>
    <w:rsid w:val="6D3616E9"/>
    <w:rsid w:val="6D3655A7"/>
    <w:rsid w:val="6D3753BC"/>
    <w:rsid w:val="6D390ED6"/>
    <w:rsid w:val="6D3913A6"/>
    <w:rsid w:val="6D392A91"/>
    <w:rsid w:val="6D3B6752"/>
    <w:rsid w:val="6D3B68CA"/>
    <w:rsid w:val="6D3D5A57"/>
    <w:rsid w:val="6D3E7BDB"/>
    <w:rsid w:val="6D3F3787"/>
    <w:rsid w:val="6D400F1D"/>
    <w:rsid w:val="6D405C7F"/>
    <w:rsid w:val="6D42024E"/>
    <w:rsid w:val="6D422856"/>
    <w:rsid w:val="6D433055"/>
    <w:rsid w:val="6D441B40"/>
    <w:rsid w:val="6D45515C"/>
    <w:rsid w:val="6D467BF0"/>
    <w:rsid w:val="6D474A72"/>
    <w:rsid w:val="6D481955"/>
    <w:rsid w:val="6D483201"/>
    <w:rsid w:val="6D491A0D"/>
    <w:rsid w:val="6D491C36"/>
    <w:rsid w:val="6D4944EE"/>
    <w:rsid w:val="6D4A1846"/>
    <w:rsid w:val="6D4A578D"/>
    <w:rsid w:val="6D4B7EA2"/>
    <w:rsid w:val="6D4C2DE1"/>
    <w:rsid w:val="6D4C6A7F"/>
    <w:rsid w:val="6D4D2926"/>
    <w:rsid w:val="6D5206FC"/>
    <w:rsid w:val="6D522D52"/>
    <w:rsid w:val="6D534B45"/>
    <w:rsid w:val="6D536871"/>
    <w:rsid w:val="6D55230E"/>
    <w:rsid w:val="6D56073B"/>
    <w:rsid w:val="6D5711EF"/>
    <w:rsid w:val="6D5A0980"/>
    <w:rsid w:val="6D5B004D"/>
    <w:rsid w:val="6D5C4B4A"/>
    <w:rsid w:val="6D5C7319"/>
    <w:rsid w:val="6D60706C"/>
    <w:rsid w:val="6D612E9E"/>
    <w:rsid w:val="6D614F90"/>
    <w:rsid w:val="6D6165F0"/>
    <w:rsid w:val="6D656E76"/>
    <w:rsid w:val="6D66063D"/>
    <w:rsid w:val="6D66770D"/>
    <w:rsid w:val="6D6B351C"/>
    <w:rsid w:val="6D6E1B7B"/>
    <w:rsid w:val="6D6E69BA"/>
    <w:rsid w:val="6D6F6930"/>
    <w:rsid w:val="6D6F7E12"/>
    <w:rsid w:val="6D720ECF"/>
    <w:rsid w:val="6D731DBB"/>
    <w:rsid w:val="6D732A73"/>
    <w:rsid w:val="6D737645"/>
    <w:rsid w:val="6D751F1E"/>
    <w:rsid w:val="6D785637"/>
    <w:rsid w:val="6D791EF4"/>
    <w:rsid w:val="6D7A3DB0"/>
    <w:rsid w:val="6D7C3D63"/>
    <w:rsid w:val="6D7C6D29"/>
    <w:rsid w:val="6D7C7828"/>
    <w:rsid w:val="6D7F0E25"/>
    <w:rsid w:val="6D807B3C"/>
    <w:rsid w:val="6D84125F"/>
    <w:rsid w:val="6D846881"/>
    <w:rsid w:val="6D84750B"/>
    <w:rsid w:val="6D862015"/>
    <w:rsid w:val="6D86453A"/>
    <w:rsid w:val="6D871449"/>
    <w:rsid w:val="6D886DB9"/>
    <w:rsid w:val="6D8870B0"/>
    <w:rsid w:val="6D8A2383"/>
    <w:rsid w:val="6D8B4287"/>
    <w:rsid w:val="6D8B65F5"/>
    <w:rsid w:val="6D8C2525"/>
    <w:rsid w:val="6D8C6F64"/>
    <w:rsid w:val="6D8E1A3C"/>
    <w:rsid w:val="6D8F217A"/>
    <w:rsid w:val="6D9101FB"/>
    <w:rsid w:val="6D932A01"/>
    <w:rsid w:val="6D93577E"/>
    <w:rsid w:val="6D955038"/>
    <w:rsid w:val="6D9626A5"/>
    <w:rsid w:val="6D9841F2"/>
    <w:rsid w:val="6D98472E"/>
    <w:rsid w:val="6D9926E1"/>
    <w:rsid w:val="6D995481"/>
    <w:rsid w:val="6D9A46B8"/>
    <w:rsid w:val="6D9E331D"/>
    <w:rsid w:val="6D9E484C"/>
    <w:rsid w:val="6D9E67C8"/>
    <w:rsid w:val="6D9F25FF"/>
    <w:rsid w:val="6DA04959"/>
    <w:rsid w:val="6DA44E60"/>
    <w:rsid w:val="6DA451EC"/>
    <w:rsid w:val="6DA5583A"/>
    <w:rsid w:val="6DA601B0"/>
    <w:rsid w:val="6DA91671"/>
    <w:rsid w:val="6DA94BED"/>
    <w:rsid w:val="6DAA081D"/>
    <w:rsid w:val="6DAA376C"/>
    <w:rsid w:val="6DAB7066"/>
    <w:rsid w:val="6DAD2607"/>
    <w:rsid w:val="6DB2283A"/>
    <w:rsid w:val="6DB2764B"/>
    <w:rsid w:val="6DB3369B"/>
    <w:rsid w:val="6DB40E74"/>
    <w:rsid w:val="6DB47814"/>
    <w:rsid w:val="6DB741EC"/>
    <w:rsid w:val="6DB848EB"/>
    <w:rsid w:val="6DB91CD7"/>
    <w:rsid w:val="6DB942BE"/>
    <w:rsid w:val="6DBA5BD6"/>
    <w:rsid w:val="6DBB3842"/>
    <w:rsid w:val="6DBC35D9"/>
    <w:rsid w:val="6DBD38BB"/>
    <w:rsid w:val="6DBE279D"/>
    <w:rsid w:val="6DBE6442"/>
    <w:rsid w:val="6DBF45B2"/>
    <w:rsid w:val="6DC06CB5"/>
    <w:rsid w:val="6DC152E0"/>
    <w:rsid w:val="6DC27521"/>
    <w:rsid w:val="6DC35B23"/>
    <w:rsid w:val="6DC37740"/>
    <w:rsid w:val="6DC40365"/>
    <w:rsid w:val="6DC470D1"/>
    <w:rsid w:val="6DC5668D"/>
    <w:rsid w:val="6DC85C05"/>
    <w:rsid w:val="6DCB09E6"/>
    <w:rsid w:val="6DCB0E0F"/>
    <w:rsid w:val="6DCC1268"/>
    <w:rsid w:val="6DCC62FA"/>
    <w:rsid w:val="6DCC70B4"/>
    <w:rsid w:val="6DCD6535"/>
    <w:rsid w:val="6DCE5560"/>
    <w:rsid w:val="6DD22A7A"/>
    <w:rsid w:val="6DD33B08"/>
    <w:rsid w:val="6DD33C4D"/>
    <w:rsid w:val="6DD7404C"/>
    <w:rsid w:val="6DD75AFA"/>
    <w:rsid w:val="6DD81A16"/>
    <w:rsid w:val="6DD908A0"/>
    <w:rsid w:val="6DDA45A7"/>
    <w:rsid w:val="6DDA66EE"/>
    <w:rsid w:val="6DDB69DC"/>
    <w:rsid w:val="6DDC0CE6"/>
    <w:rsid w:val="6DDC4BF4"/>
    <w:rsid w:val="6DDD450B"/>
    <w:rsid w:val="6DDD6ECE"/>
    <w:rsid w:val="6DDF41C4"/>
    <w:rsid w:val="6DDF4AA3"/>
    <w:rsid w:val="6DE07EB2"/>
    <w:rsid w:val="6DE10805"/>
    <w:rsid w:val="6DE1272E"/>
    <w:rsid w:val="6DE20945"/>
    <w:rsid w:val="6DE91C18"/>
    <w:rsid w:val="6DEA65FB"/>
    <w:rsid w:val="6DEB77AE"/>
    <w:rsid w:val="6DEC5706"/>
    <w:rsid w:val="6DED0DB3"/>
    <w:rsid w:val="6DED4196"/>
    <w:rsid w:val="6DEE6977"/>
    <w:rsid w:val="6DF21B76"/>
    <w:rsid w:val="6DF25490"/>
    <w:rsid w:val="6DF307D2"/>
    <w:rsid w:val="6DF51C2A"/>
    <w:rsid w:val="6DF53E2A"/>
    <w:rsid w:val="6DF62074"/>
    <w:rsid w:val="6DF6245E"/>
    <w:rsid w:val="6DF74047"/>
    <w:rsid w:val="6DF8629E"/>
    <w:rsid w:val="6DFA3B65"/>
    <w:rsid w:val="6DFC3A18"/>
    <w:rsid w:val="6DFD3E75"/>
    <w:rsid w:val="6DFF37E7"/>
    <w:rsid w:val="6DFF518A"/>
    <w:rsid w:val="6E006EFA"/>
    <w:rsid w:val="6E023E98"/>
    <w:rsid w:val="6E061448"/>
    <w:rsid w:val="6E0841A1"/>
    <w:rsid w:val="6E0951AA"/>
    <w:rsid w:val="6E0A3B6D"/>
    <w:rsid w:val="6E0C5A08"/>
    <w:rsid w:val="6E104716"/>
    <w:rsid w:val="6E1058F4"/>
    <w:rsid w:val="6E110320"/>
    <w:rsid w:val="6E163952"/>
    <w:rsid w:val="6E1743BD"/>
    <w:rsid w:val="6E1759C3"/>
    <w:rsid w:val="6E185219"/>
    <w:rsid w:val="6E192768"/>
    <w:rsid w:val="6E194D1E"/>
    <w:rsid w:val="6E195AF7"/>
    <w:rsid w:val="6E1C225D"/>
    <w:rsid w:val="6E1C478B"/>
    <w:rsid w:val="6E1D1794"/>
    <w:rsid w:val="6E1D1C51"/>
    <w:rsid w:val="6E1E134C"/>
    <w:rsid w:val="6E1E6474"/>
    <w:rsid w:val="6E205452"/>
    <w:rsid w:val="6E22157E"/>
    <w:rsid w:val="6E224C4F"/>
    <w:rsid w:val="6E236298"/>
    <w:rsid w:val="6E2554BD"/>
    <w:rsid w:val="6E275455"/>
    <w:rsid w:val="6E281685"/>
    <w:rsid w:val="6E284562"/>
    <w:rsid w:val="6E292103"/>
    <w:rsid w:val="6E2A0A2B"/>
    <w:rsid w:val="6E2A0FE9"/>
    <w:rsid w:val="6E2B2EF8"/>
    <w:rsid w:val="6E306418"/>
    <w:rsid w:val="6E3066A3"/>
    <w:rsid w:val="6E313236"/>
    <w:rsid w:val="6E317E14"/>
    <w:rsid w:val="6E322B86"/>
    <w:rsid w:val="6E3541EA"/>
    <w:rsid w:val="6E365505"/>
    <w:rsid w:val="6E3738E7"/>
    <w:rsid w:val="6E376753"/>
    <w:rsid w:val="6E391A7C"/>
    <w:rsid w:val="6E39442E"/>
    <w:rsid w:val="6E3B3A29"/>
    <w:rsid w:val="6E3C1EF1"/>
    <w:rsid w:val="6E3C2920"/>
    <w:rsid w:val="6E3D371B"/>
    <w:rsid w:val="6E3E2C22"/>
    <w:rsid w:val="6E3F1E81"/>
    <w:rsid w:val="6E3F2D95"/>
    <w:rsid w:val="6E430105"/>
    <w:rsid w:val="6E44683A"/>
    <w:rsid w:val="6E450A64"/>
    <w:rsid w:val="6E45703A"/>
    <w:rsid w:val="6E460FB7"/>
    <w:rsid w:val="6E465634"/>
    <w:rsid w:val="6E472820"/>
    <w:rsid w:val="6E477C70"/>
    <w:rsid w:val="6E4803D6"/>
    <w:rsid w:val="6E4874B9"/>
    <w:rsid w:val="6E487B4A"/>
    <w:rsid w:val="6E49295F"/>
    <w:rsid w:val="6E492D56"/>
    <w:rsid w:val="6E4A2465"/>
    <w:rsid w:val="6E4A3063"/>
    <w:rsid w:val="6E4A6228"/>
    <w:rsid w:val="6E4B72D3"/>
    <w:rsid w:val="6E4C0CCE"/>
    <w:rsid w:val="6E4C39AE"/>
    <w:rsid w:val="6E4D7E11"/>
    <w:rsid w:val="6E4F2375"/>
    <w:rsid w:val="6E5304E0"/>
    <w:rsid w:val="6E556725"/>
    <w:rsid w:val="6E567686"/>
    <w:rsid w:val="6E567E56"/>
    <w:rsid w:val="6E5735C1"/>
    <w:rsid w:val="6E594DB2"/>
    <w:rsid w:val="6E597A1D"/>
    <w:rsid w:val="6E597E3D"/>
    <w:rsid w:val="6E5A5A5D"/>
    <w:rsid w:val="6E5C7CBF"/>
    <w:rsid w:val="6E5D7AA0"/>
    <w:rsid w:val="6E6017A0"/>
    <w:rsid w:val="6E60422D"/>
    <w:rsid w:val="6E604F16"/>
    <w:rsid w:val="6E613ABC"/>
    <w:rsid w:val="6E6211A5"/>
    <w:rsid w:val="6E630092"/>
    <w:rsid w:val="6E637BF1"/>
    <w:rsid w:val="6E646B57"/>
    <w:rsid w:val="6E65341C"/>
    <w:rsid w:val="6E6855EC"/>
    <w:rsid w:val="6E695A73"/>
    <w:rsid w:val="6E6C4166"/>
    <w:rsid w:val="6E6C4311"/>
    <w:rsid w:val="6E6C7F35"/>
    <w:rsid w:val="6E6E5014"/>
    <w:rsid w:val="6E733C5D"/>
    <w:rsid w:val="6E734829"/>
    <w:rsid w:val="6E74145E"/>
    <w:rsid w:val="6E747131"/>
    <w:rsid w:val="6E75004E"/>
    <w:rsid w:val="6E7744D9"/>
    <w:rsid w:val="6E775ECB"/>
    <w:rsid w:val="6E7A7952"/>
    <w:rsid w:val="6E7B02A6"/>
    <w:rsid w:val="6E7C4AF5"/>
    <w:rsid w:val="6E807DCF"/>
    <w:rsid w:val="6E8328C7"/>
    <w:rsid w:val="6E833470"/>
    <w:rsid w:val="6E836B10"/>
    <w:rsid w:val="6E843FC7"/>
    <w:rsid w:val="6E882EE5"/>
    <w:rsid w:val="6E893AF5"/>
    <w:rsid w:val="6E8A4D81"/>
    <w:rsid w:val="6E8B1F5A"/>
    <w:rsid w:val="6E8D6ECF"/>
    <w:rsid w:val="6E8F362B"/>
    <w:rsid w:val="6E8F40AB"/>
    <w:rsid w:val="6E902246"/>
    <w:rsid w:val="6E91217B"/>
    <w:rsid w:val="6E914DAF"/>
    <w:rsid w:val="6E916CAA"/>
    <w:rsid w:val="6E923E0E"/>
    <w:rsid w:val="6E93424E"/>
    <w:rsid w:val="6E953E04"/>
    <w:rsid w:val="6E956702"/>
    <w:rsid w:val="6E963CBF"/>
    <w:rsid w:val="6E9706CE"/>
    <w:rsid w:val="6E980CFC"/>
    <w:rsid w:val="6E9C7568"/>
    <w:rsid w:val="6E9D2A41"/>
    <w:rsid w:val="6E9D4FA0"/>
    <w:rsid w:val="6EA03A75"/>
    <w:rsid w:val="6EA104F7"/>
    <w:rsid w:val="6EA10EC1"/>
    <w:rsid w:val="6EA12248"/>
    <w:rsid w:val="6EA17E8C"/>
    <w:rsid w:val="6EA2152A"/>
    <w:rsid w:val="6EA27BA6"/>
    <w:rsid w:val="6EA37DB9"/>
    <w:rsid w:val="6EA5202C"/>
    <w:rsid w:val="6EA65439"/>
    <w:rsid w:val="6EAA276B"/>
    <w:rsid w:val="6EAA7FA1"/>
    <w:rsid w:val="6EAB3644"/>
    <w:rsid w:val="6EAB5134"/>
    <w:rsid w:val="6EAD4DE1"/>
    <w:rsid w:val="6EAE313E"/>
    <w:rsid w:val="6EAE6C07"/>
    <w:rsid w:val="6EAE6D29"/>
    <w:rsid w:val="6EAF45D4"/>
    <w:rsid w:val="6EB04F3B"/>
    <w:rsid w:val="6EB14036"/>
    <w:rsid w:val="6EB210B6"/>
    <w:rsid w:val="6EB40EAB"/>
    <w:rsid w:val="6EB47804"/>
    <w:rsid w:val="6EB47FF5"/>
    <w:rsid w:val="6EB53C83"/>
    <w:rsid w:val="6EB65F85"/>
    <w:rsid w:val="6EBB27F3"/>
    <w:rsid w:val="6EBE0C65"/>
    <w:rsid w:val="6EBE5F70"/>
    <w:rsid w:val="6EBF3591"/>
    <w:rsid w:val="6EBF3DCE"/>
    <w:rsid w:val="6EC01366"/>
    <w:rsid w:val="6EC03FB9"/>
    <w:rsid w:val="6EC05951"/>
    <w:rsid w:val="6EC06C0C"/>
    <w:rsid w:val="6EC15739"/>
    <w:rsid w:val="6EC20691"/>
    <w:rsid w:val="6EC626B7"/>
    <w:rsid w:val="6EC8243D"/>
    <w:rsid w:val="6ECA12AA"/>
    <w:rsid w:val="6ECA3BA9"/>
    <w:rsid w:val="6ECA3EB7"/>
    <w:rsid w:val="6ECC771F"/>
    <w:rsid w:val="6ECD5D7A"/>
    <w:rsid w:val="6ECE7F21"/>
    <w:rsid w:val="6ED071DC"/>
    <w:rsid w:val="6ED1157A"/>
    <w:rsid w:val="6ED11F1D"/>
    <w:rsid w:val="6ED3065A"/>
    <w:rsid w:val="6ED37ABD"/>
    <w:rsid w:val="6ED720C3"/>
    <w:rsid w:val="6ED90F69"/>
    <w:rsid w:val="6ED93E1E"/>
    <w:rsid w:val="6EDC7ADF"/>
    <w:rsid w:val="6EDE7784"/>
    <w:rsid w:val="6EDF1AD5"/>
    <w:rsid w:val="6EE02973"/>
    <w:rsid w:val="6EE14262"/>
    <w:rsid w:val="6EE23A65"/>
    <w:rsid w:val="6EE434EF"/>
    <w:rsid w:val="6EE46EB9"/>
    <w:rsid w:val="6EE60152"/>
    <w:rsid w:val="6EE975CC"/>
    <w:rsid w:val="6EEB4BE4"/>
    <w:rsid w:val="6EEE5D53"/>
    <w:rsid w:val="6EEF679F"/>
    <w:rsid w:val="6EF009FD"/>
    <w:rsid w:val="6EF11704"/>
    <w:rsid w:val="6EF27C12"/>
    <w:rsid w:val="6EF50C9E"/>
    <w:rsid w:val="6EF85F5A"/>
    <w:rsid w:val="6EF91ED0"/>
    <w:rsid w:val="6EFA033A"/>
    <w:rsid w:val="6EFB241D"/>
    <w:rsid w:val="6EFB6844"/>
    <w:rsid w:val="6EFC7A30"/>
    <w:rsid w:val="6EFE0A22"/>
    <w:rsid w:val="6EFE307D"/>
    <w:rsid w:val="6EFE3658"/>
    <w:rsid w:val="6EFE44D3"/>
    <w:rsid w:val="6EFE7E8C"/>
    <w:rsid w:val="6F006528"/>
    <w:rsid w:val="6F021A83"/>
    <w:rsid w:val="6F022BDF"/>
    <w:rsid w:val="6F023CF8"/>
    <w:rsid w:val="6F062609"/>
    <w:rsid w:val="6F063E51"/>
    <w:rsid w:val="6F0A52F9"/>
    <w:rsid w:val="6F0A5C1D"/>
    <w:rsid w:val="6F0B098D"/>
    <w:rsid w:val="6F0B3F0B"/>
    <w:rsid w:val="6F0C44B6"/>
    <w:rsid w:val="6F0C7439"/>
    <w:rsid w:val="6F0E1878"/>
    <w:rsid w:val="6F0F38A0"/>
    <w:rsid w:val="6F0F613C"/>
    <w:rsid w:val="6F104D6D"/>
    <w:rsid w:val="6F106244"/>
    <w:rsid w:val="6F123128"/>
    <w:rsid w:val="6F135AC7"/>
    <w:rsid w:val="6F140988"/>
    <w:rsid w:val="6F160D2B"/>
    <w:rsid w:val="6F165891"/>
    <w:rsid w:val="6F1A11B0"/>
    <w:rsid w:val="6F1A61BA"/>
    <w:rsid w:val="6F1C6D79"/>
    <w:rsid w:val="6F1F3A3B"/>
    <w:rsid w:val="6F1F558F"/>
    <w:rsid w:val="6F215EE8"/>
    <w:rsid w:val="6F220E99"/>
    <w:rsid w:val="6F226872"/>
    <w:rsid w:val="6F2569C7"/>
    <w:rsid w:val="6F280AD9"/>
    <w:rsid w:val="6F294E76"/>
    <w:rsid w:val="6F2A0862"/>
    <w:rsid w:val="6F2A1073"/>
    <w:rsid w:val="6F2A7439"/>
    <w:rsid w:val="6F2A776C"/>
    <w:rsid w:val="6F2B3378"/>
    <w:rsid w:val="6F2B46A5"/>
    <w:rsid w:val="6F2C55DE"/>
    <w:rsid w:val="6F2D6FD9"/>
    <w:rsid w:val="6F2F547A"/>
    <w:rsid w:val="6F325B8D"/>
    <w:rsid w:val="6F372F8B"/>
    <w:rsid w:val="6F3915AB"/>
    <w:rsid w:val="6F395283"/>
    <w:rsid w:val="6F3C4124"/>
    <w:rsid w:val="6F3E509F"/>
    <w:rsid w:val="6F40170C"/>
    <w:rsid w:val="6F407251"/>
    <w:rsid w:val="6F4133D6"/>
    <w:rsid w:val="6F434140"/>
    <w:rsid w:val="6F437481"/>
    <w:rsid w:val="6F450DB6"/>
    <w:rsid w:val="6F465152"/>
    <w:rsid w:val="6F481B80"/>
    <w:rsid w:val="6F48591F"/>
    <w:rsid w:val="6F4B31A9"/>
    <w:rsid w:val="6F4C402A"/>
    <w:rsid w:val="6F4C5BD3"/>
    <w:rsid w:val="6F4D1F47"/>
    <w:rsid w:val="6F4D5105"/>
    <w:rsid w:val="6F4E16B7"/>
    <w:rsid w:val="6F4E1A47"/>
    <w:rsid w:val="6F4E4AFC"/>
    <w:rsid w:val="6F4E5C31"/>
    <w:rsid w:val="6F4F2089"/>
    <w:rsid w:val="6F513AD7"/>
    <w:rsid w:val="6F520621"/>
    <w:rsid w:val="6F523112"/>
    <w:rsid w:val="6F536E9E"/>
    <w:rsid w:val="6F546053"/>
    <w:rsid w:val="6F5535DB"/>
    <w:rsid w:val="6F554B12"/>
    <w:rsid w:val="6F563852"/>
    <w:rsid w:val="6F5664B5"/>
    <w:rsid w:val="6F580E78"/>
    <w:rsid w:val="6F5810A4"/>
    <w:rsid w:val="6F591BAF"/>
    <w:rsid w:val="6F59203E"/>
    <w:rsid w:val="6F5A0F0A"/>
    <w:rsid w:val="6F5E78D2"/>
    <w:rsid w:val="6F5F2105"/>
    <w:rsid w:val="6F607BD9"/>
    <w:rsid w:val="6F61376E"/>
    <w:rsid w:val="6F615B0E"/>
    <w:rsid w:val="6F6233C9"/>
    <w:rsid w:val="6F630FF2"/>
    <w:rsid w:val="6F631061"/>
    <w:rsid w:val="6F631983"/>
    <w:rsid w:val="6F633CA0"/>
    <w:rsid w:val="6F634017"/>
    <w:rsid w:val="6F63562C"/>
    <w:rsid w:val="6F6607EB"/>
    <w:rsid w:val="6F663B10"/>
    <w:rsid w:val="6F667362"/>
    <w:rsid w:val="6F671B8B"/>
    <w:rsid w:val="6F693025"/>
    <w:rsid w:val="6F6A088A"/>
    <w:rsid w:val="6F6A2D4D"/>
    <w:rsid w:val="6F6B043A"/>
    <w:rsid w:val="6F6B3127"/>
    <w:rsid w:val="6F6C0945"/>
    <w:rsid w:val="6F6F1E8F"/>
    <w:rsid w:val="6F6F7105"/>
    <w:rsid w:val="6F7313A2"/>
    <w:rsid w:val="6F737F94"/>
    <w:rsid w:val="6F740F7E"/>
    <w:rsid w:val="6F771A1F"/>
    <w:rsid w:val="6F782E0A"/>
    <w:rsid w:val="6F7A7837"/>
    <w:rsid w:val="6F7A7D9B"/>
    <w:rsid w:val="6F7B7C5A"/>
    <w:rsid w:val="6F7D40EC"/>
    <w:rsid w:val="6F7D4DC4"/>
    <w:rsid w:val="6F7F68EF"/>
    <w:rsid w:val="6F80252D"/>
    <w:rsid w:val="6F813F90"/>
    <w:rsid w:val="6F83635B"/>
    <w:rsid w:val="6F862E29"/>
    <w:rsid w:val="6F86567B"/>
    <w:rsid w:val="6F870133"/>
    <w:rsid w:val="6F872878"/>
    <w:rsid w:val="6F875E63"/>
    <w:rsid w:val="6F8965F1"/>
    <w:rsid w:val="6F8A4A97"/>
    <w:rsid w:val="6F8B1641"/>
    <w:rsid w:val="6F8E1446"/>
    <w:rsid w:val="6F8F012C"/>
    <w:rsid w:val="6F8F1CD8"/>
    <w:rsid w:val="6F8F6EBA"/>
    <w:rsid w:val="6F9006C0"/>
    <w:rsid w:val="6F906F0E"/>
    <w:rsid w:val="6F944A87"/>
    <w:rsid w:val="6F9617CC"/>
    <w:rsid w:val="6F984A86"/>
    <w:rsid w:val="6F991EFD"/>
    <w:rsid w:val="6F9A5DAB"/>
    <w:rsid w:val="6F9B31AF"/>
    <w:rsid w:val="6F9C563A"/>
    <w:rsid w:val="6F9D11F5"/>
    <w:rsid w:val="6F9D473E"/>
    <w:rsid w:val="6F9E4F3F"/>
    <w:rsid w:val="6FA07C9D"/>
    <w:rsid w:val="6FA221F9"/>
    <w:rsid w:val="6FA23D2B"/>
    <w:rsid w:val="6FA30E3F"/>
    <w:rsid w:val="6FA4387C"/>
    <w:rsid w:val="6FA453DA"/>
    <w:rsid w:val="6FA46C2D"/>
    <w:rsid w:val="6FA47E2B"/>
    <w:rsid w:val="6FA504CB"/>
    <w:rsid w:val="6FA557DC"/>
    <w:rsid w:val="6FA60193"/>
    <w:rsid w:val="6FA71AED"/>
    <w:rsid w:val="6FA75743"/>
    <w:rsid w:val="6FA87500"/>
    <w:rsid w:val="6FAA5008"/>
    <w:rsid w:val="6FAB151C"/>
    <w:rsid w:val="6FAE6B91"/>
    <w:rsid w:val="6FB02657"/>
    <w:rsid w:val="6FB06B65"/>
    <w:rsid w:val="6FB158F5"/>
    <w:rsid w:val="6FB224FD"/>
    <w:rsid w:val="6FB25E32"/>
    <w:rsid w:val="6FB34FB8"/>
    <w:rsid w:val="6FB378DA"/>
    <w:rsid w:val="6FB73803"/>
    <w:rsid w:val="6FB86CA5"/>
    <w:rsid w:val="6FB92FBB"/>
    <w:rsid w:val="6FB94A72"/>
    <w:rsid w:val="6FBA4D38"/>
    <w:rsid w:val="6FBC0FD9"/>
    <w:rsid w:val="6FBD35C2"/>
    <w:rsid w:val="6FC110D2"/>
    <w:rsid w:val="6FC13793"/>
    <w:rsid w:val="6FC15A73"/>
    <w:rsid w:val="6FC22F4F"/>
    <w:rsid w:val="6FC2516A"/>
    <w:rsid w:val="6FC4330C"/>
    <w:rsid w:val="6FC43AC0"/>
    <w:rsid w:val="6FC476D7"/>
    <w:rsid w:val="6FC67604"/>
    <w:rsid w:val="6FCA0035"/>
    <w:rsid w:val="6FCB1AF0"/>
    <w:rsid w:val="6FCB3101"/>
    <w:rsid w:val="6FCB38FD"/>
    <w:rsid w:val="6FCB511F"/>
    <w:rsid w:val="6FCD5AA7"/>
    <w:rsid w:val="6FCD71AF"/>
    <w:rsid w:val="6FCE0260"/>
    <w:rsid w:val="6FD10404"/>
    <w:rsid w:val="6FD26C54"/>
    <w:rsid w:val="6FD441F5"/>
    <w:rsid w:val="6FD56A38"/>
    <w:rsid w:val="6FD670D2"/>
    <w:rsid w:val="6FD747BD"/>
    <w:rsid w:val="6FD7508E"/>
    <w:rsid w:val="6FD864D3"/>
    <w:rsid w:val="6FD964F5"/>
    <w:rsid w:val="6FDA2A41"/>
    <w:rsid w:val="6FDA5927"/>
    <w:rsid w:val="6FDC45E4"/>
    <w:rsid w:val="6FDC5A91"/>
    <w:rsid w:val="6FDC5B23"/>
    <w:rsid w:val="6FDD5486"/>
    <w:rsid w:val="6FDF5F83"/>
    <w:rsid w:val="6FE12F66"/>
    <w:rsid w:val="6FE2413B"/>
    <w:rsid w:val="6FE44F3D"/>
    <w:rsid w:val="6FE82D63"/>
    <w:rsid w:val="6FE94AE1"/>
    <w:rsid w:val="6FEB0434"/>
    <w:rsid w:val="6FEC3FAB"/>
    <w:rsid w:val="6FED7BB1"/>
    <w:rsid w:val="6FEE2D58"/>
    <w:rsid w:val="6FEF2AD0"/>
    <w:rsid w:val="6FEF393E"/>
    <w:rsid w:val="6FEF62A0"/>
    <w:rsid w:val="6FF034C9"/>
    <w:rsid w:val="6FF10925"/>
    <w:rsid w:val="6FF323F7"/>
    <w:rsid w:val="6FF61033"/>
    <w:rsid w:val="6FF63987"/>
    <w:rsid w:val="6FF660C2"/>
    <w:rsid w:val="6FF74AAA"/>
    <w:rsid w:val="6FF76DF4"/>
    <w:rsid w:val="6FF90EA0"/>
    <w:rsid w:val="6FF9271B"/>
    <w:rsid w:val="6FFA1060"/>
    <w:rsid w:val="6FFB2858"/>
    <w:rsid w:val="6FFC43B7"/>
    <w:rsid w:val="6FFD1DE6"/>
    <w:rsid w:val="6FFE2E2D"/>
    <w:rsid w:val="6FFF0DF2"/>
    <w:rsid w:val="6FFF4150"/>
    <w:rsid w:val="7000022E"/>
    <w:rsid w:val="700073F8"/>
    <w:rsid w:val="700261CF"/>
    <w:rsid w:val="70041743"/>
    <w:rsid w:val="70041C14"/>
    <w:rsid w:val="700458E8"/>
    <w:rsid w:val="7005316D"/>
    <w:rsid w:val="70061E3C"/>
    <w:rsid w:val="70070755"/>
    <w:rsid w:val="700707D1"/>
    <w:rsid w:val="7007382B"/>
    <w:rsid w:val="7008258D"/>
    <w:rsid w:val="7009625A"/>
    <w:rsid w:val="700A0798"/>
    <w:rsid w:val="700A7B19"/>
    <w:rsid w:val="700D7FE5"/>
    <w:rsid w:val="700E1844"/>
    <w:rsid w:val="700F3B90"/>
    <w:rsid w:val="701362D6"/>
    <w:rsid w:val="70137F10"/>
    <w:rsid w:val="70144107"/>
    <w:rsid w:val="701442FD"/>
    <w:rsid w:val="70157EE8"/>
    <w:rsid w:val="701743A3"/>
    <w:rsid w:val="70181B2E"/>
    <w:rsid w:val="7019209C"/>
    <w:rsid w:val="701B376B"/>
    <w:rsid w:val="701B5230"/>
    <w:rsid w:val="701C401E"/>
    <w:rsid w:val="701C505F"/>
    <w:rsid w:val="701D61E3"/>
    <w:rsid w:val="701E2A0E"/>
    <w:rsid w:val="701F1BC4"/>
    <w:rsid w:val="70231DC4"/>
    <w:rsid w:val="70247FA6"/>
    <w:rsid w:val="702543A7"/>
    <w:rsid w:val="702557E3"/>
    <w:rsid w:val="70263ADD"/>
    <w:rsid w:val="70274023"/>
    <w:rsid w:val="7028177B"/>
    <w:rsid w:val="702901B9"/>
    <w:rsid w:val="7029185C"/>
    <w:rsid w:val="70292A64"/>
    <w:rsid w:val="702B57BC"/>
    <w:rsid w:val="702B7C11"/>
    <w:rsid w:val="702C3015"/>
    <w:rsid w:val="702D1EA0"/>
    <w:rsid w:val="702E04AF"/>
    <w:rsid w:val="702E3956"/>
    <w:rsid w:val="702F6B6A"/>
    <w:rsid w:val="70306964"/>
    <w:rsid w:val="7031557F"/>
    <w:rsid w:val="70315E7A"/>
    <w:rsid w:val="703452DF"/>
    <w:rsid w:val="70355089"/>
    <w:rsid w:val="703571E2"/>
    <w:rsid w:val="70362FF9"/>
    <w:rsid w:val="70373FE3"/>
    <w:rsid w:val="7038563A"/>
    <w:rsid w:val="70393926"/>
    <w:rsid w:val="703A2190"/>
    <w:rsid w:val="703A6937"/>
    <w:rsid w:val="703C0E18"/>
    <w:rsid w:val="703C224D"/>
    <w:rsid w:val="703C2981"/>
    <w:rsid w:val="703C4416"/>
    <w:rsid w:val="704044E9"/>
    <w:rsid w:val="70413ED3"/>
    <w:rsid w:val="704167E7"/>
    <w:rsid w:val="704435A7"/>
    <w:rsid w:val="704A37D4"/>
    <w:rsid w:val="704A6D66"/>
    <w:rsid w:val="704B1FA7"/>
    <w:rsid w:val="704C1475"/>
    <w:rsid w:val="70512F02"/>
    <w:rsid w:val="70534A38"/>
    <w:rsid w:val="70536C9F"/>
    <w:rsid w:val="70537CA5"/>
    <w:rsid w:val="705539AC"/>
    <w:rsid w:val="705774DE"/>
    <w:rsid w:val="70580AC1"/>
    <w:rsid w:val="705C1589"/>
    <w:rsid w:val="705C464D"/>
    <w:rsid w:val="705C71A9"/>
    <w:rsid w:val="705D6D8C"/>
    <w:rsid w:val="706002B1"/>
    <w:rsid w:val="70602ECC"/>
    <w:rsid w:val="7060620B"/>
    <w:rsid w:val="70617181"/>
    <w:rsid w:val="70617613"/>
    <w:rsid w:val="70636B8E"/>
    <w:rsid w:val="706427CF"/>
    <w:rsid w:val="706562A1"/>
    <w:rsid w:val="70672234"/>
    <w:rsid w:val="706A45C0"/>
    <w:rsid w:val="706A6E51"/>
    <w:rsid w:val="706B5571"/>
    <w:rsid w:val="706B5E67"/>
    <w:rsid w:val="706B6888"/>
    <w:rsid w:val="706D13E5"/>
    <w:rsid w:val="7071010E"/>
    <w:rsid w:val="70722999"/>
    <w:rsid w:val="7075370F"/>
    <w:rsid w:val="70762126"/>
    <w:rsid w:val="707857FC"/>
    <w:rsid w:val="70791A6F"/>
    <w:rsid w:val="707A2CA1"/>
    <w:rsid w:val="707D0201"/>
    <w:rsid w:val="707D7E39"/>
    <w:rsid w:val="707E7640"/>
    <w:rsid w:val="707F3F8F"/>
    <w:rsid w:val="70816BB1"/>
    <w:rsid w:val="708178CC"/>
    <w:rsid w:val="708322BC"/>
    <w:rsid w:val="70853CF5"/>
    <w:rsid w:val="70863269"/>
    <w:rsid w:val="70863743"/>
    <w:rsid w:val="7089203F"/>
    <w:rsid w:val="708A0095"/>
    <w:rsid w:val="708B5EE8"/>
    <w:rsid w:val="708D65BA"/>
    <w:rsid w:val="708E6544"/>
    <w:rsid w:val="708E6E2D"/>
    <w:rsid w:val="708F1255"/>
    <w:rsid w:val="708F793A"/>
    <w:rsid w:val="70916988"/>
    <w:rsid w:val="70923E61"/>
    <w:rsid w:val="70924B07"/>
    <w:rsid w:val="709263E3"/>
    <w:rsid w:val="709359DE"/>
    <w:rsid w:val="70945690"/>
    <w:rsid w:val="70953B18"/>
    <w:rsid w:val="70956B85"/>
    <w:rsid w:val="7098510D"/>
    <w:rsid w:val="709A750A"/>
    <w:rsid w:val="709B3243"/>
    <w:rsid w:val="709F5E24"/>
    <w:rsid w:val="70A003E1"/>
    <w:rsid w:val="70A06879"/>
    <w:rsid w:val="70A2027E"/>
    <w:rsid w:val="70A20689"/>
    <w:rsid w:val="70A23724"/>
    <w:rsid w:val="70A3346C"/>
    <w:rsid w:val="70A406A1"/>
    <w:rsid w:val="70A44BB8"/>
    <w:rsid w:val="70A44D5B"/>
    <w:rsid w:val="70A51C4C"/>
    <w:rsid w:val="70A81252"/>
    <w:rsid w:val="70A94A0C"/>
    <w:rsid w:val="70A94CFB"/>
    <w:rsid w:val="70AB153A"/>
    <w:rsid w:val="70AC2B06"/>
    <w:rsid w:val="70AC7F33"/>
    <w:rsid w:val="70AD74FD"/>
    <w:rsid w:val="70AE1E84"/>
    <w:rsid w:val="70AE2299"/>
    <w:rsid w:val="70B3141B"/>
    <w:rsid w:val="70B321E9"/>
    <w:rsid w:val="70B32609"/>
    <w:rsid w:val="70B32648"/>
    <w:rsid w:val="70B3449A"/>
    <w:rsid w:val="70B35CD3"/>
    <w:rsid w:val="70B46438"/>
    <w:rsid w:val="70B51817"/>
    <w:rsid w:val="70B546D0"/>
    <w:rsid w:val="70B55E49"/>
    <w:rsid w:val="70BA1391"/>
    <w:rsid w:val="70BB23EC"/>
    <w:rsid w:val="70BC4D48"/>
    <w:rsid w:val="70BC6455"/>
    <w:rsid w:val="70BD4D1E"/>
    <w:rsid w:val="70BD4E63"/>
    <w:rsid w:val="70BE6B9D"/>
    <w:rsid w:val="70BF4337"/>
    <w:rsid w:val="70C01CD7"/>
    <w:rsid w:val="70C021B3"/>
    <w:rsid w:val="70C1796E"/>
    <w:rsid w:val="70C812D4"/>
    <w:rsid w:val="70C96434"/>
    <w:rsid w:val="70CC45C0"/>
    <w:rsid w:val="70CC51DF"/>
    <w:rsid w:val="70CC5A01"/>
    <w:rsid w:val="70CD145A"/>
    <w:rsid w:val="70CD3ABA"/>
    <w:rsid w:val="70CE48F0"/>
    <w:rsid w:val="70D15A01"/>
    <w:rsid w:val="70D24A9B"/>
    <w:rsid w:val="70D35744"/>
    <w:rsid w:val="70D35E2C"/>
    <w:rsid w:val="70D403CD"/>
    <w:rsid w:val="70D47B60"/>
    <w:rsid w:val="70D52E8B"/>
    <w:rsid w:val="70D632BC"/>
    <w:rsid w:val="70D93A87"/>
    <w:rsid w:val="70D94FFA"/>
    <w:rsid w:val="70DA1669"/>
    <w:rsid w:val="70DC05FD"/>
    <w:rsid w:val="70DC7D4E"/>
    <w:rsid w:val="70DD7433"/>
    <w:rsid w:val="70DE1905"/>
    <w:rsid w:val="70DF444B"/>
    <w:rsid w:val="70E031BD"/>
    <w:rsid w:val="70E04423"/>
    <w:rsid w:val="70E050DF"/>
    <w:rsid w:val="70E07658"/>
    <w:rsid w:val="70E142AA"/>
    <w:rsid w:val="70E15615"/>
    <w:rsid w:val="70E43988"/>
    <w:rsid w:val="70E57007"/>
    <w:rsid w:val="70E6798D"/>
    <w:rsid w:val="70E969AF"/>
    <w:rsid w:val="70EA28A6"/>
    <w:rsid w:val="70EA487A"/>
    <w:rsid w:val="70EB32C8"/>
    <w:rsid w:val="70ED4DFD"/>
    <w:rsid w:val="70EF7CCE"/>
    <w:rsid w:val="70F3117B"/>
    <w:rsid w:val="70F3385F"/>
    <w:rsid w:val="70F468D3"/>
    <w:rsid w:val="70F47164"/>
    <w:rsid w:val="70F4786E"/>
    <w:rsid w:val="70F63959"/>
    <w:rsid w:val="70F70BAA"/>
    <w:rsid w:val="70F749A4"/>
    <w:rsid w:val="70F80084"/>
    <w:rsid w:val="70F874A4"/>
    <w:rsid w:val="70FF2EC8"/>
    <w:rsid w:val="71011BA6"/>
    <w:rsid w:val="71032A2B"/>
    <w:rsid w:val="71046D06"/>
    <w:rsid w:val="71051132"/>
    <w:rsid w:val="7105376F"/>
    <w:rsid w:val="710550D9"/>
    <w:rsid w:val="71065FD1"/>
    <w:rsid w:val="71095CBC"/>
    <w:rsid w:val="710978CE"/>
    <w:rsid w:val="71097AF7"/>
    <w:rsid w:val="710C55BA"/>
    <w:rsid w:val="710C5E58"/>
    <w:rsid w:val="710D4023"/>
    <w:rsid w:val="71120409"/>
    <w:rsid w:val="71121095"/>
    <w:rsid w:val="71122714"/>
    <w:rsid w:val="71136848"/>
    <w:rsid w:val="71145427"/>
    <w:rsid w:val="71157628"/>
    <w:rsid w:val="71157B7C"/>
    <w:rsid w:val="7116398E"/>
    <w:rsid w:val="71192205"/>
    <w:rsid w:val="71196DDD"/>
    <w:rsid w:val="711971D6"/>
    <w:rsid w:val="71197F30"/>
    <w:rsid w:val="711B0F45"/>
    <w:rsid w:val="711B4892"/>
    <w:rsid w:val="711B5E6C"/>
    <w:rsid w:val="711E346F"/>
    <w:rsid w:val="711F1A37"/>
    <w:rsid w:val="711F3533"/>
    <w:rsid w:val="71223C5C"/>
    <w:rsid w:val="71235D3B"/>
    <w:rsid w:val="71240E9A"/>
    <w:rsid w:val="7125002D"/>
    <w:rsid w:val="71270953"/>
    <w:rsid w:val="712841A8"/>
    <w:rsid w:val="712B22E2"/>
    <w:rsid w:val="712B25E7"/>
    <w:rsid w:val="712B7FFA"/>
    <w:rsid w:val="712C1500"/>
    <w:rsid w:val="712C1613"/>
    <w:rsid w:val="712E7D7D"/>
    <w:rsid w:val="712F5415"/>
    <w:rsid w:val="71322408"/>
    <w:rsid w:val="713317EB"/>
    <w:rsid w:val="7135349A"/>
    <w:rsid w:val="71357E1D"/>
    <w:rsid w:val="71361303"/>
    <w:rsid w:val="713625DD"/>
    <w:rsid w:val="71365BF4"/>
    <w:rsid w:val="71380B93"/>
    <w:rsid w:val="71382948"/>
    <w:rsid w:val="713950D6"/>
    <w:rsid w:val="713A760D"/>
    <w:rsid w:val="713A7A82"/>
    <w:rsid w:val="713D53E6"/>
    <w:rsid w:val="713E477A"/>
    <w:rsid w:val="713E5AB9"/>
    <w:rsid w:val="71400F0C"/>
    <w:rsid w:val="71403382"/>
    <w:rsid w:val="7142022C"/>
    <w:rsid w:val="7142107C"/>
    <w:rsid w:val="71421990"/>
    <w:rsid w:val="71424F79"/>
    <w:rsid w:val="71435C88"/>
    <w:rsid w:val="71442DAB"/>
    <w:rsid w:val="71443915"/>
    <w:rsid w:val="71447060"/>
    <w:rsid w:val="7145246E"/>
    <w:rsid w:val="71465750"/>
    <w:rsid w:val="71484F36"/>
    <w:rsid w:val="714A6320"/>
    <w:rsid w:val="714C41A6"/>
    <w:rsid w:val="714D2956"/>
    <w:rsid w:val="715004C9"/>
    <w:rsid w:val="7150142F"/>
    <w:rsid w:val="7151428B"/>
    <w:rsid w:val="71523E40"/>
    <w:rsid w:val="71523EEF"/>
    <w:rsid w:val="715265F2"/>
    <w:rsid w:val="71531828"/>
    <w:rsid w:val="71532793"/>
    <w:rsid w:val="7154790D"/>
    <w:rsid w:val="71550F4B"/>
    <w:rsid w:val="71551A2D"/>
    <w:rsid w:val="715634BB"/>
    <w:rsid w:val="715738E9"/>
    <w:rsid w:val="71591C8D"/>
    <w:rsid w:val="715D366C"/>
    <w:rsid w:val="715D77B2"/>
    <w:rsid w:val="715D7D01"/>
    <w:rsid w:val="715F09DB"/>
    <w:rsid w:val="715F3088"/>
    <w:rsid w:val="715F33E8"/>
    <w:rsid w:val="715F4A75"/>
    <w:rsid w:val="71602684"/>
    <w:rsid w:val="71617BD4"/>
    <w:rsid w:val="71620333"/>
    <w:rsid w:val="71622122"/>
    <w:rsid w:val="7163593F"/>
    <w:rsid w:val="716364FB"/>
    <w:rsid w:val="71662784"/>
    <w:rsid w:val="7167182C"/>
    <w:rsid w:val="71674457"/>
    <w:rsid w:val="71685C5E"/>
    <w:rsid w:val="71690C71"/>
    <w:rsid w:val="716B251C"/>
    <w:rsid w:val="716D6DA1"/>
    <w:rsid w:val="716E1959"/>
    <w:rsid w:val="716F2388"/>
    <w:rsid w:val="7170729B"/>
    <w:rsid w:val="7171419E"/>
    <w:rsid w:val="71723581"/>
    <w:rsid w:val="71727E42"/>
    <w:rsid w:val="71741BCC"/>
    <w:rsid w:val="71776AFF"/>
    <w:rsid w:val="717839B8"/>
    <w:rsid w:val="71790B25"/>
    <w:rsid w:val="717A2E98"/>
    <w:rsid w:val="717A7C5E"/>
    <w:rsid w:val="717B6D6A"/>
    <w:rsid w:val="717D13D1"/>
    <w:rsid w:val="717D5ED9"/>
    <w:rsid w:val="717E202E"/>
    <w:rsid w:val="717E3F0B"/>
    <w:rsid w:val="718142AF"/>
    <w:rsid w:val="718271C8"/>
    <w:rsid w:val="71844040"/>
    <w:rsid w:val="71862CA3"/>
    <w:rsid w:val="718752E8"/>
    <w:rsid w:val="718A4744"/>
    <w:rsid w:val="718B7FDB"/>
    <w:rsid w:val="718C6E6F"/>
    <w:rsid w:val="718E3972"/>
    <w:rsid w:val="718E3AC5"/>
    <w:rsid w:val="718E4828"/>
    <w:rsid w:val="718E70EB"/>
    <w:rsid w:val="718F4973"/>
    <w:rsid w:val="71917885"/>
    <w:rsid w:val="71932AF5"/>
    <w:rsid w:val="7194087F"/>
    <w:rsid w:val="71944C57"/>
    <w:rsid w:val="719507DF"/>
    <w:rsid w:val="71966646"/>
    <w:rsid w:val="719745FB"/>
    <w:rsid w:val="719A5ED4"/>
    <w:rsid w:val="719B2BA7"/>
    <w:rsid w:val="719C11E0"/>
    <w:rsid w:val="719C6F55"/>
    <w:rsid w:val="719D6C91"/>
    <w:rsid w:val="719F109E"/>
    <w:rsid w:val="719F2D2B"/>
    <w:rsid w:val="71A23E6C"/>
    <w:rsid w:val="71A349E8"/>
    <w:rsid w:val="71A54B30"/>
    <w:rsid w:val="71A67378"/>
    <w:rsid w:val="71A90A7E"/>
    <w:rsid w:val="71AA01D7"/>
    <w:rsid w:val="71AA16E3"/>
    <w:rsid w:val="71AB11D6"/>
    <w:rsid w:val="71AD422B"/>
    <w:rsid w:val="71AD75EC"/>
    <w:rsid w:val="71B04819"/>
    <w:rsid w:val="71B31EAA"/>
    <w:rsid w:val="71B3638C"/>
    <w:rsid w:val="71B372FF"/>
    <w:rsid w:val="71B45FFF"/>
    <w:rsid w:val="71B55AE1"/>
    <w:rsid w:val="71B571CD"/>
    <w:rsid w:val="71B75AE8"/>
    <w:rsid w:val="71B909EA"/>
    <w:rsid w:val="71B93756"/>
    <w:rsid w:val="71BD6F88"/>
    <w:rsid w:val="71BF04EF"/>
    <w:rsid w:val="71C0256A"/>
    <w:rsid w:val="71C20453"/>
    <w:rsid w:val="71C26CC7"/>
    <w:rsid w:val="71C348A2"/>
    <w:rsid w:val="71C421C5"/>
    <w:rsid w:val="71C5395A"/>
    <w:rsid w:val="71C57488"/>
    <w:rsid w:val="71C62166"/>
    <w:rsid w:val="71C64E99"/>
    <w:rsid w:val="71C67B6A"/>
    <w:rsid w:val="71C83FEA"/>
    <w:rsid w:val="71CB6D58"/>
    <w:rsid w:val="71CD3E1A"/>
    <w:rsid w:val="71CE13A0"/>
    <w:rsid w:val="71D16B6D"/>
    <w:rsid w:val="71D33EC5"/>
    <w:rsid w:val="71D40CAC"/>
    <w:rsid w:val="71D445F0"/>
    <w:rsid w:val="71D44BC7"/>
    <w:rsid w:val="71D5718F"/>
    <w:rsid w:val="71D65ED2"/>
    <w:rsid w:val="71D925C2"/>
    <w:rsid w:val="71D952BC"/>
    <w:rsid w:val="71DA7221"/>
    <w:rsid w:val="71DB5DB9"/>
    <w:rsid w:val="71DD0E01"/>
    <w:rsid w:val="71DE793F"/>
    <w:rsid w:val="71DE7B5D"/>
    <w:rsid w:val="71DF0FA0"/>
    <w:rsid w:val="71DF3100"/>
    <w:rsid w:val="71DF31A2"/>
    <w:rsid w:val="71E0465A"/>
    <w:rsid w:val="71E105CF"/>
    <w:rsid w:val="71E23194"/>
    <w:rsid w:val="71E33AD3"/>
    <w:rsid w:val="71E35A3C"/>
    <w:rsid w:val="71E363CE"/>
    <w:rsid w:val="71E37801"/>
    <w:rsid w:val="71E43358"/>
    <w:rsid w:val="71E443E6"/>
    <w:rsid w:val="71E51594"/>
    <w:rsid w:val="71E52E72"/>
    <w:rsid w:val="71E61D6D"/>
    <w:rsid w:val="71E67A01"/>
    <w:rsid w:val="71E71548"/>
    <w:rsid w:val="71E81870"/>
    <w:rsid w:val="71E83D19"/>
    <w:rsid w:val="71E947F3"/>
    <w:rsid w:val="71E96BC6"/>
    <w:rsid w:val="71E96E88"/>
    <w:rsid w:val="71EA003F"/>
    <w:rsid w:val="71EA582B"/>
    <w:rsid w:val="71EB3930"/>
    <w:rsid w:val="71EB5788"/>
    <w:rsid w:val="71EC33A3"/>
    <w:rsid w:val="71EC4BE4"/>
    <w:rsid w:val="71ED1954"/>
    <w:rsid w:val="71ED44BA"/>
    <w:rsid w:val="71EE5FE5"/>
    <w:rsid w:val="71EF1D85"/>
    <w:rsid w:val="71EF429F"/>
    <w:rsid w:val="71F07F8A"/>
    <w:rsid w:val="71F15CC7"/>
    <w:rsid w:val="71F25DFA"/>
    <w:rsid w:val="71F31F4C"/>
    <w:rsid w:val="71F44B9F"/>
    <w:rsid w:val="71F536F6"/>
    <w:rsid w:val="71F61EB7"/>
    <w:rsid w:val="71F74947"/>
    <w:rsid w:val="71F75073"/>
    <w:rsid w:val="71F7760B"/>
    <w:rsid w:val="71F90F80"/>
    <w:rsid w:val="71F97058"/>
    <w:rsid w:val="71FA07E9"/>
    <w:rsid w:val="71FC6733"/>
    <w:rsid w:val="71FD0563"/>
    <w:rsid w:val="71FD5B62"/>
    <w:rsid w:val="71FE2AB5"/>
    <w:rsid w:val="71FF342F"/>
    <w:rsid w:val="71FF4ADD"/>
    <w:rsid w:val="7203148E"/>
    <w:rsid w:val="72037A41"/>
    <w:rsid w:val="720429AE"/>
    <w:rsid w:val="72053E58"/>
    <w:rsid w:val="72054519"/>
    <w:rsid w:val="72077027"/>
    <w:rsid w:val="72083067"/>
    <w:rsid w:val="720A3CCA"/>
    <w:rsid w:val="720E30A4"/>
    <w:rsid w:val="720E33F0"/>
    <w:rsid w:val="720F3695"/>
    <w:rsid w:val="720F5C0C"/>
    <w:rsid w:val="72122E51"/>
    <w:rsid w:val="72130B3F"/>
    <w:rsid w:val="72140B8A"/>
    <w:rsid w:val="721611B7"/>
    <w:rsid w:val="721638E6"/>
    <w:rsid w:val="721712E2"/>
    <w:rsid w:val="721761B9"/>
    <w:rsid w:val="7218253F"/>
    <w:rsid w:val="72185095"/>
    <w:rsid w:val="72196BB9"/>
    <w:rsid w:val="721C69A9"/>
    <w:rsid w:val="721E0BC3"/>
    <w:rsid w:val="721F40EF"/>
    <w:rsid w:val="7220121B"/>
    <w:rsid w:val="72243395"/>
    <w:rsid w:val="7225681B"/>
    <w:rsid w:val="72262695"/>
    <w:rsid w:val="72267237"/>
    <w:rsid w:val="722812C8"/>
    <w:rsid w:val="722B481D"/>
    <w:rsid w:val="722B5B59"/>
    <w:rsid w:val="722C05FC"/>
    <w:rsid w:val="722D3094"/>
    <w:rsid w:val="722D7A14"/>
    <w:rsid w:val="72301FCD"/>
    <w:rsid w:val="72303D17"/>
    <w:rsid w:val="72304886"/>
    <w:rsid w:val="72331045"/>
    <w:rsid w:val="72344989"/>
    <w:rsid w:val="7235086D"/>
    <w:rsid w:val="7235243C"/>
    <w:rsid w:val="723539DE"/>
    <w:rsid w:val="72355993"/>
    <w:rsid w:val="723661B6"/>
    <w:rsid w:val="723B4A45"/>
    <w:rsid w:val="723E2AEA"/>
    <w:rsid w:val="723F0297"/>
    <w:rsid w:val="723F04A3"/>
    <w:rsid w:val="72411C65"/>
    <w:rsid w:val="7241782C"/>
    <w:rsid w:val="724250F6"/>
    <w:rsid w:val="72442579"/>
    <w:rsid w:val="72447195"/>
    <w:rsid w:val="72452EAB"/>
    <w:rsid w:val="72454E14"/>
    <w:rsid w:val="72471EDF"/>
    <w:rsid w:val="7249101F"/>
    <w:rsid w:val="724A0055"/>
    <w:rsid w:val="724B12CE"/>
    <w:rsid w:val="724C0EE4"/>
    <w:rsid w:val="724D1A9F"/>
    <w:rsid w:val="724D2DC7"/>
    <w:rsid w:val="72503A1C"/>
    <w:rsid w:val="72531AC1"/>
    <w:rsid w:val="725356ED"/>
    <w:rsid w:val="725405DE"/>
    <w:rsid w:val="72540C39"/>
    <w:rsid w:val="72541E52"/>
    <w:rsid w:val="72543494"/>
    <w:rsid w:val="72544265"/>
    <w:rsid w:val="7254749C"/>
    <w:rsid w:val="7257247B"/>
    <w:rsid w:val="72575363"/>
    <w:rsid w:val="7258784E"/>
    <w:rsid w:val="725A7465"/>
    <w:rsid w:val="725D6258"/>
    <w:rsid w:val="725E2B41"/>
    <w:rsid w:val="726206B3"/>
    <w:rsid w:val="72623729"/>
    <w:rsid w:val="726355CA"/>
    <w:rsid w:val="72645FD7"/>
    <w:rsid w:val="7264705F"/>
    <w:rsid w:val="72647A87"/>
    <w:rsid w:val="72655617"/>
    <w:rsid w:val="7266606A"/>
    <w:rsid w:val="72666A70"/>
    <w:rsid w:val="72690BDB"/>
    <w:rsid w:val="726917D8"/>
    <w:rsid w:val="726A4B85"/>
    <w:rsid w:val="726B27A5"/>
    <w:rsid w:val="726B6FBF"/>
    <w:rsid w:val="7270334E"/>
    <w:rsid w:val="727110EB"/>
    <w:rsid w:val="72712806"/>
    <w:rsid w:val="72717F9F"/>
    <w:rsid w:val="7272729F"/>
    <w:rsid w:val="72754FF9"/>
    <w:rsid w:val="72760D74"/>
    <w:rsid w:val="72771688"/>
    <w:rsid w:val="727720A7"/>
    <w:rsid w:val="727917D8"/>
    <w:rsid w:val="72796F61"/>
    <w:rsid w:val="727A74C5"/>
    <w:rsid w:val="727C0414"/>
    <w:rsid w:val="727E7A47"/>
    <w:rsid w:val="727F5FC8"/>
    <w:rsid w:val="728071B7"/>
    <w:rsid w:val="72820C0B"/>
    <w:rsid w:val="728224A9"/>
    <w:rsid w:val="728571C1"/>
    <w:rsid w:val="7286068E"/>
    <w:rsid w:val="72867B13"/>
    <w:rsid w:val="7287067C"/>
    <w:rsid w:val="728A3B46"/>
    <w:rsid w:val="728C41E4"/>
    <w:rsid w:val="728D4495"/>
    <w:rsid w:val="728E04E3"/>
    <w:rsid w:val="728E359C"/>
    <w:rsid w:val="72903EC9"/>
    <w:rsid w:val="729040C2"/>
    <w:rsid w:val="72934A9F"/>
    <w:rsid w:val="72934FA7"/>
    <w:rsid w:val="72936258"/>
    <w:rsid w:val="7293625E"/>
    <w:rsid w:val="72940201"/>
    <w:rsid w:val="7295037B"/>
    <w:rsid w:val="72951626"/>
    <w:rsid w:val="72960ACE"/>
    <w:rsid w:val="7296168D"/>
    <w:rsid w:val="72965519"/>
    <w:rsid w:val="72970AB1"/>
    <w:rsid w:val="72974EED"/>
    <w:rsid w:val="729816C7"/>
    <w:rsid w:val="7298292D"/>
    <w:rsid w:val="729840CB"/>
    <w:rsid w:val="72991B39"/>
    <w:rsid w:val="72996273"/>
    <w:rsid w:val="729A2F34"/>
    <w:rsid w:val="729B110E"/>
    <w:rsid w:val="729B4C69"/>
    <w:rsid w:val="729C3096"/>
    <w:rsid w:val="729C4D6F"/>
    <w:rsid w:val="729E7A29"/>
    <w:rsid w:val="72A1359F"/>
    <w:rsid w:val="72A22E53"/>
    <w:rsid w:val="72A23E1C"/>
    <w:rsid w:val="72A31646"/>
    <w:rsid w:val="72A31700"/>
    <w:rsid w:val="72A6018D"/>
    <w:rsid w:val="72A63CEB"/>
    <w:rsid w:val="72A73197"/>
    <w:rsid w:val="72A81A19"/>
    <w:rsid w:val="72A90DD7"/>
    <w:rsid w:val="72A9341E"/>
    <w:rsid w:val="72AC1B45"/>
    <w:rsid w:val="72AC5598"/>
    <w:rsid w:val="72AD04FA"/>
    <w:rsid w:val="72B02BEF"/>
    <w:rsid w:val="72B330EB"/>
    <w:rsid w:val="72B33367"/>
    <w:rsid w:val="72B41B4B"/>
    <w:rsid w:val="72B52FF0"/>
    <w:rsid w:val="72B53B86"/>
    <w:rsid w:val="72B560D5"/>
    <w:rsid w:val="72B57CD0"/>
    <w:rsid w:val="72B83114"/>
    <w:rsid w:val="72B86105"/>
    <w:rsid w:val="72B96EB6"/>
    <w:rsid w:val="72BB0346"/>
    <w:rsid w:val="72BB7FED"/>
    <w:rsid w:val="72BC11BE"/>
    <w:rsid w:val="72BC5412"/>
    <w:rsid w:val="72BD25F8"/>
    <w:rsid w:val="72BF2E6F"/>
    <w:rsid w:val="72C067CE"/>
    <w:rsid w:val="72C164D9"/>
    <w:rsid w:val="72C219EB"/>
    <w:rsid w:val="72C30187"/>
    <w:rsid w:val="72C37F0C"/>
    <w:rsid w:val="72C411D8"/>
    <w:rsid w:val="72C4314A"/>
    <w:rsid w:val="72C65E51"/>
    <w:rsid w:val="72C72099"/>
    <w:rsid w:val="72C72E58"/>
    <w:rsid w:val="72C942BE"/>
    <w:rsid w:val="72CA08DD"/>
    <w:rsid w:val="72CA2BDD"/>
    <w:rsid w:val="72CE54E8"/>
    <w:rsid w:val="72D01E00"/>
    <w:rsid w:val="72D06254"/>
    <w:rsid w:val="72D11B2D"/>
    <w:rsid w:val="72D5220C"/>
    <w:rsid w:val="72D57A30"/>
    <w:rsid w:val="72D60F50"/>
    <w:rsid w:val="72D65747"/>
    <w:rsid w:val="72DC0667"/>
    <w:rsid w:val="72DD657F"/>
    <w:rsid w:val="72DF3217"/>
    <w:rsid w:val="72DF417A"/>
    <w:rsid w:val="72E01E22"/>
    <w:rsid w:val="72E058D9"/>
    <w:rsid w:val="72E06F51"/>
    <w:rsid w:val="72E122DF"/>
    <w:rsid w:val="72E21F75"/>
    <w:rsid w:val="72E26835"/>
    <w:rsid w:val="72E2751E"/>
    <w:rsid w:val="72E326EA"/>
    <w:rsid w:val="72E32F02"/>
    <w:rsid w:val="72E334B8"/>
    <w:rsid w:val="72E35DD3"/>
    <w:rsid w:val="72E513BA"/>
    <w:rsid w:val="72E60127"/>
    <w:rsid w:val="72E72A3E"/>
    <w:rsid w:val="72E75361"/>
    <w:rsid w:val="72E822E1"/>
    <w:rsid w:val="72E829D9"/>
    <w:rsid w:val="72E938E4"/>
    <w:rsid w:val="72E9675B"/>
    <w:rsid w:val="72EA5CAA"/>
    <w:rsid w:val="72EB7D20"/>
    <w:rsid w:val="72ED5F96"/>
    <w:rsid w:val="72EE4439"/>
    <w:rsid w:val="72EF24A3"/>
    <w:rsid w:val="72F15817"/>
    <w:rsid w:val="72F21458"/>
    <w:rsid w:val="72F43BD6"/>
    <w:rsid w:val="72F44CBA"/>
    <w:rsid w:val="72F51505"/>
    <w:rsid w:val="72F53DE4"/>
    <w:rsid w:val="72F638BB"/>
    <w:rsid w:val="72F63BE2"/>
    <w:rsid w:val="72F8337B"/>
    <w:rsid w:val="72F8409C"/>
    <w:rsid w:val="72F85D80"/>
    <w:rsid w:val="72F91E2D"/>
    <w:rsid w:val="72FD2BFC"/>
    <w:rsid w:val="72FE45B4"/>
    <w:rsid w:val="72FF29D4"/>
    <w:rsid w:val="73040FEA"/>
    <w:rsid w:val="73047D9C"/>
    <w:rsid w:val="73052FEB"/>
    <w:rsid w:val="73063562"/>
    <w:rsid w:val="730737C2"/>
    <w:rsid w:val="7308749F"/>
    <w:rsid w:val="730B4D63"/>
    <w:rsid w:val="730B750D"/>
    <w:rsid w:val="730C15D9"/>
    <w:rsid w:val="730C6E88"/>
    <w:rsid w:val="73105897"/>
    <w:rsid w:val="73115455"/>
    <w:rsid w:val="73120CCB"/>
    <w:rsid w:val="731230A9"/>
    <w:rsid w:val="7313074E"/>
    <w:rsid w:val="731365A9"/>
    <w:rsid w:val="73154A74"/>
    <w:rsid w:val="731714B8"/>
    <w:rsid w:val="7319344A"/>
    <w:rsid w:val="73197935"/>
    <w:rsid w:val="731B1274"/>
    <w:rsid w:val="731B5763"/>
    <w:rsid w:val="731C1142"/>
    <w:rsid w:val="731C6D94"/>
    <w:rsid w:val="731C6E38"/>
    <w:rsid w:val="731D33EF"/>
    <w:rsid w:val="731D7D58"/>
    <w:rsid w:val="731E1B20"/>
    <w:rsid w:val="731F50A1"/>
    <w:rsid w:val="73214D4B"/>
    <w:rsid w:val="73225ACE"/>
    <w:rsid w:val="73231569"/>
    <w:rsid w:val="732355F4"/>
    <w:rsid w:val="73241CBF"/>
    <w:rsid w:val="73244FEE"/>
    <w:rsid w:val="732455BE"/>
    <w:rsid w:val="7326517E"/>
    <w:rsid w:val="73282CB1"/>
    <w:rsid w:val="73283707"/>
    <w:rsid w:val="7328499E"/>
    <w:rsid w:val="732A553D"/>
    <w:rsid w:val="732B3E3A"/>
    <w:rsid w:val="732C351E"/>
    <w:rsid w:val="732D7290"/>
    <w:rsid w:val="732E0930"/>
    <w:rsid w:val="732E362E"/>
    <w:rsid w:val="732F07D1"/>
    <w:rsid w:val="732F2E88"/>
    <w:rsid w:val="73302A3D"/>
    <w:rsid w:val="73324857"/>
    <w:rsid w:val="733263D1"/>
    <w:rsid w:val="73332E43"/>
    <w:rsid w:val="73350391"/>
    <w:rsid w:val="73385E9C"/>
    <w:rsid w:val="733A3506"/>
    <w:rsid w:val="733A59BD"/>
    <w:rsid w:val="733B0F95"/>
    <w:rsid w:val="733D3CEE"/>
    <w:rsid w:val="733D60BB"/>
    <w:rsid w:val="733E159D"/>
    <w:rsid w:val="733F1A2C"/>
    <w:rsid w:val="733F6EAF"/>
    <w:rsid w:val="73403091"/>
    <w:rsid w:val="73422AA5"/>
    <w:rsid w:val="73425C42"/>
    <w:rsid w:val="73444827"/>
    <w:rsid w:val="73474B62"/>
    <w:rsid w:val="73480742"/>
    <w:rsid w:val="73492B0A"/>
    <w:rsid w:val="734962F0"/>
    <w:rsid w:val="734A3609"/>
    <w:rsid w:val="734A4F88"/>
    <w:rsid w:val="734A5F4C"/>
    <w:rsid w:val="734A6C43"/>
    <w:rsid w:val="734C4707"/>
    <w:rsid w:val="734D0D39"/>
    <w:rsid w:val="734D3CCC"/>
    <w:rsid w:val="734D44C0"/>
    <w:rsid w:val="734F60F7"/>
    <w:rsid w:val="73506653"/>
    <w:rsid w:val="73510EF5"/>
    <w:rsid w:val="7354664C"/>
    <w:rsid w:val="7356090B"/>
    <w:rsid w:val="73560C42"/>
    <w:rsid w:val="7356527F"/>
    <w:rsid w:val="735706A4"/>
    <w:rsid w:val="735B2EF7"/>
    <w:rsid w:val="735B3BC3"/>
    <w:rsid w:val="735B3F96"/>
    <w:rsid w:val="735B75BA"/>
    <w:rsid w:val="735D35D5"/>
    <w:rsid w:val="735F329C"/>
    <w:rsid w:val="73610309"/>
    <w:rsid w:val="736257BF"/>
    <w:rsid w:val="73637EE4"/>
    <w:rsid w:val="73644A7D"/>
    <w:rsid w:val="7368466B"/>
    <w:rsid w:val="736A65E8"/>
    <w:rsid w:val="736B58E9"/>
    <w:rsid w:val="736C16E7"/>
    <w:rsid w:val="736C1988"/>
    <w:rsid w:val="737347B9"/>
    <w:rsid w:val="73741791"/>
    <w:rsid w:val="73742FDD"/>
    <w:rsid w:val="7377256A"/>
    <w:rsid w:val="73775FEF"/>
    <w:rsid w:val="737827DA"/>
    <w:rsid w:val="737A3009"/>
    <w:rsid w:val="737A41FD"/>
    <w:rsid w:val="737A7606"/>
    <w:rsid w:val="737B139A"/>
    <w:rsid w:val="737B144C"/>
    <w:rsid w:val="737B1F88"/>
    <w:rsid w:val="737B6A70"/>
    <w:rsid w:val="737C0AEA"/>
    <w:rsid w:val="737C4AD6"/>
    <w:rsid w:val="737D176C"/>
    <w:rsid w:val="737F2849"/>
    <w:rsid w:val="737F7252"/>
    <w:rsid w:val="7380027E"/>
    <w:rsid w:val="738153B6"/>
    <w:rsid w:val="738230F6"/>
    <w:rsid w:val="738265E8"/>
    <w:rsid w:val="7383078B"/>
    <w:rsid w:val="738450A9"/>
    <w:rsid w:val="7385469A"/>
    <w:rsid w:val="73870C42"/>
    <w:rsid w:val="73885AB0"/>
    <w:rsid w:val="73890DB6"/>
    <w:rsid w:val="738939BF"/>
    <w:rsid w:val="738A2849"/>
    <w:rsid w:val="738B0FE5"/>
    <w:rsid w:val="738B2996"/>
    <w:rsid w:val="738B5B16"/>
    <w:rsid w:val="738C21AE"/>
    <w:rsid w:val="738C5831"/>
    <w:rsid w:val="738C77F0"/>
    <w:rsid w:val="738D1E3E"/>
    <w:rsid w:val="738D46D8"/>
    <w:rsid w:val="738E05D9"/>
    <w:rsid w:val="738E3296"/>
    <w:rsid w:val="738E53FB"/>
    <w:rsid w:val="738E6A96"/>
    <w:rsid w:val="73907EE4"/>
    <w:rsid w:val="73922F21"/>
    <w:rsid w:val="73936EE1"/>
    <w:rsid w:val="73952534"/>
    <w:rsid w:val="739575F9"/>
    <w:rsid w:val="73963A11"/>
    <w:rsid w:val="73967163"/>
    <w:rsid w:val="73983664"/>
    <w:rsid w:val="73992DAC"/>
    <w:rsid w:val="739E45ED"/>
    <w:rsid w:val="739F50E4"/>
    <w:rsid w:val="73A156D2"/>
    <w:rsid w:val="73A3629C"/>
    <w:rsid w:val="73A37063"/>
    <w:rsid w:val="73A407CE"/>
    <w:rsid w:val="73A47D7E"/>
    <w:rsid w:val="73A576B6"/>
    <w:rsid w:val="73A6104E"/>
    <w:rsid w:val="73A64774"/>
    <w:rsid w:val="73A903BB"/>
    <w:rsid w:val="73B03CD2"/>
    <w:rsid w:val="73B274FA"/>
    <w:rsid w:val="73B37160"/>
    <w:rsid w:val="73B47FA7"/>
    <w:rsid w:val="73B70F73"/>
    <w:rsid w:val="73B75736"/>
    <w:rsid w:val="73B75B23"/>
    <w:rsid w:val="73B8153F"/>
    <w:rsid w:val="73B82286"/>
    <w:rsid w:val="73B82C41"/>
    <w:rsid w:val="73BB4D2A"/>
    <w:rsid w:val="73BE09B2"/>
    <w:rsid w:val="73BE2F67"/>
    <w:rsid w:val="73BF2BE0"/>
    <w:rsid w:val="73C042AA"/>
    <w:rsid w:val="73C32CCD"/>
    <w:rsid w:val="73C73DBC"/>
    <w:rsid w:val="73C8367B"/>
    <w:rsid w:val="73C8394F"/>
    <w:rsid w:val="73CA552B"/>
    <w:rsid w:val="73CB5034"/>
    <w:rsid w:val="73CC38CB"/>
    <w:rsid w:val="73CC72D5"/>
    <w:rsid w:val="73CD7092"/>
    <w:rsid w:val="73CE2E67"/>
    <w:rsid w:val="73CE5F0D"/>
    <w:rsid w:val="73D073EC"/>
    <w:rsid w:val="73D1226F"/>
    <w:rsid w:val="73D36779"/>
    <w:rsid w:val="73D70E79"/>
    <w:rsid w:val="73D766D0"/>
    <w:rsid w:val="73D93801"/>
    <w:rsid w:val="73D97C02"/>
    <w:rsid w:val="73DB3EA2"/>
    <w:rsid w:val="73DC1150"/>
    <w:rsid w:val="73DF52BA"/>
    <w:rsid w:val="73E1357A"/>
    <w:rsid w:val="73E17207"/>
    <w:rsid w:val="73E26391"/>
    <w:rsid w:val="73E339D0"/>
    <w:rsid w:val="73E4307D"/>
    <w:rsid w:val="73E935A0"/>
    <w:rsid w:val="73E9509B"/>
    <w:rsid w:val="73EA039E"/>
    <w:rsid w:val="73EA1DFF"/>
    <w:rsid w:val="73EE19B6"/>
    <w:rsid w:val="73F07447"/>
    <w:rsid w:val="73F133BB"/>
    <w:rsid w:val="73F13E30"/>
    <w:rsid w:val="73F40E50"/>
    <w:rsid w:val="73F41FDB"/>
    <w:rsid w:val="73F447C4"/>
    <w:rsid w:val="73F717DB"/>
    <w:rsid w:val="73F80495"/>
    <w:rsid w:val="73F82C69"/>
    <w:rsid w:val="73F83795"/>
    <w:rsid w:val="73F85544"/>
    <w:rsid w:val="73F85B8F"/>
    <w:rsid w:val="73F93363"/>
    <w:rsid w:val="73F95FA8"/>
    <w:rsid w:val="73FA0B8B"/>
    <w:rsid w:val="73FA6DF5"/>
    <w:rsid w:val="73FB2829"/>
    <w:rsid w:val="73FE6D88"/>
    <w:rsid w:val="73FF10EB"/>
    <w:rsid w:val="740016D2"/>
    <w:rsid w:val="74006ECC"/>
    <w:rsid w:val="740139D8"/>
    <w:rsid w:val="74014FFB"/>
    <w:rsid w:val="74025B8F"/>
    <w:rsid w:val="74052E84"/>
    <w:rsid w:val="74055C5E"/>
    <w:rsid w:val="74060C33"/>
    <w:rsid w:val="740647F4"/>
    <w:rsid w:val="7407732F"/>
    <w:rsid w:val="740C1D42"/>
    <w:rsid w:val="740C7F1A"/>
    <w:rsid w:val="740E4BC5"/>
    <w:rsid w:val="7412438A"/>
    <w:rsid w:val="74134908"/>
    <w:rsid w:val="74135EF0"/>
    <w:rsid w:val="74161449"/>
    <w:rsid w:val="74164316"/>
    <w:rsid w:val="741656F5"/>
    <w:rsid w:val="74175D29"/>
    <w:rsid w:val="74180891"/>
    <w:rsid w:val="74183435"/>
    <w:rsid w:val="74191659"/>
    <w:rsid w:val="741B01A5"/>
    <w:rsid w:val="741B18CF"/>
    <w:rsid w:val="741B5FA3"/>
    <w:rsid w:val="741C3A8C"/>
    <w:rsid w:val="741D22D4"/>
    <w:rsid w:val="741E5CD6"/>
    <w:rsid w:val="741F5974"/>
    <w:rsid w:val="742020F2"/>
    <w:rsid w:val="74202AE9"/>
    <w:rsid w:val="74205534"/>
    <w:rsid w:val="742130C1"/>
    <w:rsid w:val="74236D0A"/>
    <w:rsid w:val="74250F29"/>
    <w:rsid w:val="742B2EC2"/>
    <w:rsid w:val="742B4971"/>
    <w:rsid w:val="742D3198"/>
    <w:rsid w:val="742E61BE"/>
    <w:rsid w:val="742F5B62"/>
    <w:rsid w:val="742F63ED"/>
    <w:rsid w:val="7431288E"/>
    <w:rsid w:val="74315ABC"/>
    <w:rsid w:val="74335856"/>
    <w:rsid w:val="7434688E"/>
    <w:rsid w:val="7436739C"/>
    <w:rsid w:val="74386393"/>
    <w:rsid w:val="7439055D"/>
    <w:rsid w:val="74390D75"/>
    <w:rsid w:val="743950BF"/>
    <w:rsid w:val="743A183F"/>
    <w:rsid w:val="743A5D57"/>
    <w:rsid w:val="743B521D"/>
    <w:rsid w:val="743C7B6C"/>
    <w:rsid w:val="743E5887"/>
    <w:rsid w:val="743E6F31"/>
    <w:rsid w:val="744021E3"/>
    <w:rsid w:val="74411DBB"/>
    <w:rsid w:val="74424385"/>
    <w:rsid w:val="74425ED9"/>
    <w:rsid w:val="7443560E"/>
    <w:rsid w:val="74443ABA"/>
    <w:rsid w:val="74452B2D"/>
    <w:rsid w:val="74461697"/>
    <w:rsid w:val="74470D6A"/>
    <w:rsid w:val="74473300"/>
    <w:rsid w:val="74475C2F"/>
    <w:rsid w:val="74484CA2"/>
    <w:rsid w:val="744A082A"/>
    <w:rsid w:val="744C00F4"/>
    <w:rsid w:val="744C4CC5"/>
    <w:rsid w:val="744E4282"/>
    <w:rsid w:val="744F0ED9"/>
    <w:rsid w:val="744F7257"/>
    <w:rsid w:val="745024DF"/>
    <w:rsid w:val="74515DB8"/>
    <w:rsid w:val="74535D0E"/>
    <w:rsid w:val="745408A2"/>
    <w:rsid w:val="74541DCB"/>
    <w:rsid w:val="74542436"/>
    <w:rsid w:val="7455094C"/>
    <w:rsid w:val="74550978"/>
    <w:rsid w:val="74554DD7"/>
    <w:rsid w:val="74555774"/>
    <w:rsid w:val="74571578"/>
    <w:rsid w:val="74574044"/>
    <w:rsid w:val="74587D02"/>
    <w:rsid w:val="745936D5"/>
    <w:rsid w:val="745E4C8D"/>
    <w:rsid w:val="745E4CFE"/>
    <w:rsid w:val="745E4F8C"/>
    <w:rsid w:val="745E7B61"/>
    <w:rsid w:val="74601F69"/>
    <w:rsid w:val="74630804"/>
    <w:rsid w:val="74634103"/>
    <w:rsid w:val="746358AA"/>
    <w:rsid w:val="74645E04"/>
    <w:rsid w:val="746B2C39"/>
    <w:rsid w:val="746C0CEA"/>
    <w:rsid w:val="746D1E3D"/>
    <w:rsid w:val="746D29D9"/>
    <w:rsid w:val="746E641E"/>
    <w:rsid w:val="746F2CBE"/>
    <w:rsid w:val="746F5647"/>
    <w:rsid w:val="7470043B"/>
    <w:rsid w:val="74724EA3"/>
    <w:rsid w:val="7473353E"/>
    <w:rsid w:val="74736A4B"/>
    <w:rsid w:val="7473755E"/>
    <w:rsid w:val="74740772"/>
    <w:rsid w:val="74750707"/>
    <w:rsid w:val="74757AB0"/>
    <w:rsid w:val="7476012D"/>
    <w:rsid w:val="74765831"/>
    <w:rsid w:val="74770932"/>
    <w:rsid w:val="74771370"/>
    <w:rsid w:val="74775AD4"/>
    <w:rsid w:val="747A07C4"/>
    <w:rsid w:val="747A38FD"/>
    <w:rsid w:val="747C598F"/>
    <w:rsid w:val="747D4142"/>
    <w:rsid w:val="747E572F"/>
    <w:rsid w:val="747F79A0"/>
    <w:rsid w:val="7480163C"/>
    <w:rsid w:val="74804786"/>
    <w:rsid w:val="74804D68"/>
    <w:rsid w:val="74822C43"/>
    <w:rsid w:val="748409B1"/>
    <w:rsid w:val="748441F4"/>
    <w:rsid w:val="748558C4"/>
    <w:rsid w:val="74863F1E"/>
    <w:rsid w:val="748855B6"/>
    <w:rsid w:val="748A408F"/>
    <w:rsid w:val="748C1617"/>
    <w:rsid w:val="748C1F26"/>
    <w:rsid w:val="748D211A"/>
    <w:rsid w:val="748F2B3F"/>
    <w:rsid w:val="748F3D35"/>
    <w:rsid w:val="74907DCB"/>
    <w:rsid w:val="74910096"/>
    <w:rsid w:val="74952189"/>
    <w:rsid w:val="74953735"/>
    <w:rsid w:val="749558D4"/>
    <w:rsid w:val="749641DF"/>
    <w:rsid w:val="74973D3A"/>
    <w:rsid w:val="749C13A4"/>
    <w:rsid w:val="749D47D5"/>
    <w:rsid w:val="749F2E71"/>
    <w:rsid w:val="749F5161"/>
    <w:rsid w:val="74A105B5"/>
    <w:rsid w:val="74A272AD"/>
    <w:rsid w:val="74A431B2"/>
    <w:rsid w:val="74A52B36"/>
    <w:rsid w:val="74AA400B"/>
    <w:rsid w:val="74AA4FAC"/>
    <w:rsid w:val="74AC7B82"/>
    <w:rsid w:val="74AD4211"/>
    <w:rsid w:val="74AE3B73"/>
    <w:rsid w:val="74AE3DBC"/>
    <w:rsid w:val="74AE5508"/>
    <w:rsid w:val="74B157B7"/>
    <w:rsid w:val="74B33D12"/>
    <w:rsid w:val="74B34EA9"/>
    <w:rsid w:val="74B5147D"/>
    <w:rsid w:val="74B84C2C"/>
    <w:rsid w:val="74B9240D"/>
    <w:rsid w:val="74B92B4E"/>
    <w:rsid w:val="74BD1E2A"/>
    <w:rsid w:val="74BD5300"/>
    <w:rsid w:val="74BE798D"/>
    <w:rsid w:val="74C07006"/>
    <w:rsid w:val="74C16C1B"/>
    <w:rsid w:val="74C3535F"/>
    <w:rsid w:val="74C3630D"/>
    <w:rsid w:val="74C40CAA"/>
    <w:rsid w:val="74C45A4B"/>
    <w:rsid w:val="74C52578"/>
    <w:rsid w:val="74C55942"/>
    <w:rsid w:val="74C57BED"/>
    <w:rsid w:val="74C65E93"/>
    <w:rsid w:val="74C72256"/>
    <w:rsid w:val="74C767AD"/>
    <w:rsid w:val="74CF07EC"/>
    <w:rsid w:val="74CF2127"/>
    <w:rsid w:val="74CF741E"/>
    <w:rsid w:val="74CF77A2"/>
    <w:rsid w:val="74D0148F"/>
    <w:rsid w:val="74D2047B"/>
    <w:rsid w:val="74D21ACE"/>
    <w:rsid w:val="74D22609"/>
    <w:rsid w:val="74D22BC0"/>
    <w:rsid w:val="74D24F32"/>
    <w:rsid w:val="74D346C5"/>
    <w:rsid w:val="74D62A4C"/>
    <w:rsid w:val="74D7492A"/>
    <w:rsid w:val="74D9017C"/>
    <w:rsid w:val="74DA2854"/>
    <w:rsid w:val="74DA5804"/>
    <w:rsid w:val="74DB1716"/>
    <w:rsid w:val="74DC5B3B"/>
    <w:rsid w:val="74DE6D87"/>
    <w:rsid w:val="74DE6FDB"/>
    <w:rsid w:val="74DF3D8A"/>
    <w:rsid w:val="74E052FB"/>
    <w:rsid w:val="74E0565A"/>
    <w:rsid w:val="74E24B52"/>
    <w:rsid w:val="74E43C9C"/>
    <w:rsid w:val="74E4675C"/>
    <w:rsid w:val="74E53F63"/>
    <w:rsid w:val="74E56A7E"/>
    <w:rsid w:val="74E7613C"/>
    <w:rsid w:val="74E87183"/>
    <w:rsid w:val="74EA2385"/>
    <w:rsid w:val="74EB3A69"/>
    <w:rsid w:val="74EB673F"/>
    <w:rsid w:val="74EC6C0C"/>
    <w:rsid w:val="74ED35E6"/>
    <w:rsid w:val="74EF7170"/>
    <w:rsid w:val="74F23382"/>
    <w:rsid w:val="74F25EB1"/>
    <w:rsid w:val="74F55052"/>
    <w:rsid w:val="74F5791A"/>
    <w:rsid w:val="74F934DE"/>
    <w:rsid w:val="74F9496A"/>
    <w:rsid w:val="74FA041E"/>
    <w:rsid w:val="74FA41C8"/>
    <w:rsid w:val="74FF7FC8"/>
    <w:rsid w:val="750015CE"/>
    <w:rsid w:val="75016A7D"/>
    <w:rsid w:val="750170BD"/>
    <w:rsid w:val="750400E7"/>
    <w:rsid w:val="750409BC"/>
    <w:rsid w:val="75044892"/>
    <w:rsid w:val="75052430"/>
    <w:rsid w:val="75053453"/>
    <w:rsid w:val="750652FD"/>
    <w:rsid w:val="75074A5C"/>
    <w:rsid w:val="7508120E"/>
    <w:rsid w:val="75087542"/>
    <w:rsid w:val="750A18C1"/>
    <w:rsid w:val="750A33A3"/>
    <w:rsid w:val="750B44D4"/>
    <w:rsid w:val="750D04E4"/>
    <w:rsid w:val="750D1202"/>
    <w:rsid w:val="750D3E9D"/>
    <w:rsid w:val="750E35E1"/>
    <w:rsid w:val="75120469"/>
    <w:rsid w:val="751259D5"/>
    <w:rsid w:val="75127A00"/>
    <w:rsid w:val="75133A61"/>
    <w:rsid w:val="7515365A"/>
    <w:rsid w:val="75167DC8"/>
    <w:rsid w:val="75177DF4"/>
    <w:rsid w:val="75196C9C"/>
    <w:rsid w:val="751A773C"/>
    <w:rsid w:val="751C192F"/>
    <w:rsid w:val="751C4ED6"/>
    <w:rsid w:val="751D2DDE"/>
    <w:rsid w:val="752027C7"/>
    <w:rsid w:val="75215C65"/>
    <w:rsid w:val="75216AD7"/>
    <w:rsid w:val="752221B8"/>
    <w:rsid w:val="75224F3E"/>
    <w:rsid w:val="75231856"/>
    <w:rsid w:val="75237BD0"/>
    <w:rsid w:val="75243EF1"/>
    <w:rsid w:val="75244053"/>
    <w:rsid w:val="752A6CFD"/>
    <w:rsid w:val="752B49C2"/>
    <w:rsid w:val="752C4CF8"/>
    <w:rsid w:val="752D15D8"/>
    <w:rsid w:val="752D44B4"/>
    <w:rsid w:val="752D7DCD"/>
    <w:rsid w:val="752E2588"/>
    <w:rsid w:val="752E4A6F"/>
    <w:rsid w:val="752E5B81"/>
    <w:rsid w:val="75303451"/>
    <w:rsid w:val="75317DF8"/>
    <w:rsid w:val="75327CBE"/>
    <w:rsid w:val="75341CEB"/>
    <w:rsid w:val="75345042"/>
    <w:rsid w:val="75350EFC"/>
    <w:rsid w:val="753560B5"/>
    <w:rsid w:val="753577C7"/>
    <w:rsid w:val="75385BA4"/>
    <w:rsid w:val="753938B5"/>
    <w:rsid w:val="753A5106"/>
    <w:rsid w:val="753A5BE0"/>
    <w:rsid w:val="753B1813"/>
    <w:rsid w:val="753B4E9A"/>
    <w:rsid w:val="753C1F65"/>
    <w:rsid w:val="753C3A5E"/>
    <w:rsid w:val="753D0003"/>
    <w:rsid w:val="753F5C29"/>
    <w:rsid w:val="753F75E6"/>
    <w:rsid w:val="75417536"/>
    <w:rsid w:val="75442E4D"/>
    <w:rsid w:val="75462284"/>
    <w:rsid w:val="754924D4"/>
    <w:rsid w:val="7549712F"/>
    <w:rsid w:val="754C253E"/>
    <w:rsid w:val="754C3B99"/>
    <w:rsid w:val="754D193D"/>
    <w:rsid w:val="754D6606"/>
    <w:rsid w:val="754E1B8F"/>
    <w:rsid w:val="754F1001"/>
    <w:rsid w:val="75520103"/>
    <w:rsid w:val="7552291F"/>
    <w:rsid w:val="75555DA1"/>
    <w:rsid w:val="7556727A"/>
    <w:rsid w:val="75572424"/>
    <w:rsid w:val="755809A0"/>
    <w:rsid w:val="7558262B"/>
    <w:rsid w:val="755834DF"/>
    <w:rsid w:val="75590D5B"/>
    <w:rsid w:val="75591323"/>
    <w:rsid w:val="755959ED"/>
    <w:rsid w:val="755B5367"/>
    <w:rsid w:val="755B5777"/>
    <w:rsid w:val="755C12B8"/>
    <w:rsid w:val="755D2791"/>
    <w:rsid w:val="755D7BB7"/>
    <w:rsid w:val="755E3D9B"/>
    <w:rsid w:val="755E5A15"/>
    <w:rsid w:val="75621CB9"/>
    <w:rsid w:val="75633E3C"/>
    <w:rsid w:val="75633EA1"/>
    <w:rsid w:val="75635E45"/>
    <w:rsid w:val="75642AEF"/>
    <w:rsid w:val="75654481"/>
    <w:rsid w:val="75660E0E"/>
    <w:rsid w:val="75667E52"/>
    <w:rsid w:val="756A6B18"/>
    <w:rsid w:val="756D1F8A"/>
    <w:rsid w:val="756D36C5"/>
    <w:rsid w:val="756D43AA"/>
    <w:rsid w:val="756F33AF"/>
    <w:rsid w:val="756F4C7D"/>
    <w:rsid w:val="75715783"/>
    <w:rsid w:val="75724DEC"/>
    <w:rsid w:val="757266A4"/>
    <w:rsid w:val="757571F6"/>
    <w:rsid w:val="757619D6"/>
    <w:rsid w:val="75767D2A"/>
    <w:rsid w:val="75790052"/>
    <w:rsid w:val="757908DF"/>
    <w:rsid w:val="757963D5"/>
    <w:rsid w:val="757A1438"/>
    <w:rsid w:val="757C7173"/>
    <w:rsid w:val="757D723A"/>
    <w:rsid w:val="757E6723"/>
    <w:rsid w:val="757E7848"/>
    <w:rsid w:val="757F6215"/>
    <w:rsid w:val="75832133"/>
    <w:rsid w:val="75847C82"/>
    <w:rsid w:val="75857F1A"/>
    <w:rsid w:val="75897F86"/>
    <w:rsid w:val="758A10A2"/>
    <w:rsid w:val="758B6EA4"/>
    <w:rsid w:val="758C0477"/>
    <w:rsid w:val="758D06C9"/>
    <w:rsid w:val="758D11BA"/>
    <w:rsid w:val="758D631C"/>
    <w:rsid w:val="758E6819"/>
    <w:rsid w:val="758F36C9"/>
    <w:rsid w:val="758F6CE4"/>
    <w:rsid w:val="75903E60"/>
    <w:rsid w:val="75917440"/>
    <w:rsid w:val="75924FDE"/>
    <w:rsid w:val="75941B44"/>
    <w:rsid w:val="75953E19"/>
    <w:rsid w:val="75955648"/>
    <w:rsid w:val="75955EF2"/>
    <w:rsid w:val="75961E22"/>
    <w:rsid w:val="759707EB"/>
    <w:rsid w:val="759754F5"/>
    <w:rsid w:val="75983D8E"/>
    <w:rsid w:val="7599163B"/>
    <w:rsid w:val="759972B2"/>
    <w:rsid w:val="759A251A"/>
    <w:rsid w:val="759B2898"/>
    <w:rsid w:val="759C3C16"/>
    <w:rsid w:val="759E5CB7"/>
    <w:rsid w:val="759E6C4A"/>
    <w:rsid w:val="759F0061"/>
    <w:rsid w:val="759F0926"/>
    <w:rsid w:val="75A01195"/>
    <w:rsid w:val="75A02C42"/>
    <w:rsid w:val="75A15BC3"/>
    <w:rsid w:val="75A2102B"/>
    <w:rsid w:val="75A264FE"/>
    <w:rsid w:val="75A306AF"/>
    <w:rsid w:val="75A42D8D"/>
    <w:rsid w:val="75A439FA"/>
    <w:rsid w:val="75A50775"/>
    <w:rsid w:val="75A555ED"/>
    <w:rsid w:val="75A55C32"/>
    <w:rsid w:val="75A7486F"/>
    <w:rsid w:val="75A74E07"/>
    <w:rsid w:val="75A761BF"/>
    <w:rsid w:val="75A80BDB"/>
    <w:rsid w:val="75AA4680"/>
    <w:rsid w:val="75AA6330"/>
    <w:rsid w:val="75AB5541"/>
    <w:rsid w:val="75AB6C46"/>
    <w:rsid w:val="75AC6568"/>
    <w:rsid w:val="75AE4DD1"/>
    <w:rsid w:val="75AE5E7A"/>
    <w:rsid w:val="75B00CE9"/>
    <w:rsid w:val="75B0203B"/>
    <w:rsid w:val="75B137A8"/>
    <w:rsid w:val="75B24176"/>
    <w:rsid w:val="75B50E89"/>
    <w:rsid w:val="75B67481"/>
    <w:rsid w:val="75B71B93"/>
    <w:rsid w:val="75B95935"/>
    <w:rsid w:val="75B95A9A"/>
    <w:rsid w:val="75BC0B13"/>
    <w:rsid w:val="75BD5757"/>
    <w:rsid w:val="75C0436F"/>
    <w:rsid w:val="75C13F96"/>
    <w:rsid w:val="75C35D66"/>
    <w:rsid w:val="75C42809"/>
    <w:rsid w:val="75C42AB3"/>
    <w:rsid w:val="75C94B25"/>
    <w:rsid w:val="75CA0277"/>
    <w:rsid w:val="75CC70E4"/>
    <w:rsid w:val="75CD6AFE"/>
    <w:rsid w:val="75CE20C5"/>
    <w:rsid w:val="75CE7454"/>
    <w:rsid w:val="75D01734"/>
    <w:rsid w:val="75D3707E"/>
    <w:rsid w:val="75D456BF"/>
    <w:rsid w:val="75D652D2"/>
    <w:rsid w:val="75DA622A"/>
    <w:rsid w:val="75DB721F"/>
    <w:rsid w:val="75DC1432"/>
    <w:rsid w:val="75E14EAC"/>
    <w:rsid w:val="75E2122F"/>
    <w:rsid w:val="75E24BC4"/>
    <w:rsid w:val="75E3152E"/>
    <w:rsid w:val="75E4153D"/>
    <w:rsid w:val="75E458AE"/>
    <w:rsid w:val="75E47724"/>
    <w:rsid w:val="75E47F2E"/>
    <w:rsid w:val="75E540E2"/>
    <w:rsid w:val="75E67EA6"/>
    <w:rsid w:val="75E95B2E"/>
    <w:rsid w:val="75EA00AB"/>
    <w:rsid w:val="75EA1C9A"/>
    <w:rsid w:val="75EA28AD"/>
    <w:rsid w:val="75EA3ECD"/>
    <w:rsid w:val="75EE3B7F"/>
    <w:rsid w:val="75F1121B"/>
    <w:rsid w:val="75F136D8"/>
    <w:rsid w:val="75F460E2"/>
    <w:rsid w:val="75F64B0D"/>
    <w:rsid w:val="75F772E4"/>
    <w:rsid w:val="75F8638C"/>
    <w:rsid w:val="75F96891"/>
    <w:rsid w:val="75FC0B5D"/>
    <w:rsid w:val="76000137"/>
    <w:rsid w:val="7600239C"/>
    <w:rsid w:val="760464AD"/>
    <w:rsid w:val="76050AEF"/>
    <w:rsid w:val="76062F17"/>
    <w:rsid w:val="76065631"/>
    <w:rsid w:val="76067298"/>
    <w:rsid w:val="76071EEF"/>
    <w:rsid w:val="760733EE"/>
    <w:rsid w:val="7607372F"/>
    <w:rsid w:val="76075B1D"/>
    <w:rsid w:val="76077313"/>
    <w:rsid w:val="76083E42"/>
    <w:rsid w:val="76094D77"/>
    <w:rsid w:val="760A36B6"/>
    <w:rsid w:val="760A60D9"/>
    <w:rsid w:val="760C0922"/>
    <w:rsid w:val="760C37CE"/>
    <w:rsid w:val="760C5200"/>
    <w:rsid w:val="760D0D8C"/>
    <w:rsid w:val="760D4AB1"/>
    <w:rsid w:val="760D538E"/>
    <w:rsid w:val="760E36C5"/>
    <w:rsid w:val="760E7E98"/>
    <w:rsid w:val="760F6800"/>
    <w:rsid w:val="76101C97"/>
    <w:rsid w:val="76125FC0"/>
    <w:rsid w:val="7614393C"/>
    <w:rsid w:val="7614520F"/>
    <w:rsid w:val="76145C71"/>
    <w:rsid w:val="76154234"/>
    <w:rsid w:val="76163B82"/>
    <w:rsid w:val="76175D42"/>
    <w:rsid w:val="761807B2"/>
    <w:rsid w:val="7618205B"/>
    <w:rsid w:val="761821C2"/>
    <w:rsid w:val="76183B27"/>
    <w:rsid w:val="76187888"/>
    <w:rsid w:val="76191972"/>
    <w:rsid w:val="76191EB1"/>
    <w:rsid w:val="761961F2"/>
    <w:rsid w:val="761A1585"/>
    <w:rsid w:val="761A4A80"/>
    <w:rsid w:val="761A6E82"/>
    <w:rsid w:val="761F000D"/>
    <w:rsid w:val="762123EB"/>
    <w:rsid w:val="76213C4C"/>
    <w:rsid w:val="76221393"/>
    <w:rsid w:val="76223DBB"/>
    <w:rsid w:val="76237659"/>
    <w:rsid w:val="762429F0"/>
    <w:rsid w:val="76245CFE"/>
    <w:rsid w:val="762520B4"/>
    <w:rsid w:val="762572D7"/>
    <w:rsid w:val="76266EC4"/>
    <w:rsid w:val="76282DE7"/>
    <w:rsid w:val="762E352E"/>
    <w:rsid w:val="762E5AFF"/>
    <w:rsid w:val="762E5DEE"/>
    <w:rsid w:val="762F6948"/>
    <w:rsid w:val="76304617"/>
    <w:rsid w:val="763064CA"/>
    <w:rsid w:val="76310326"/>
    <w:rsid w:val="763144C4"/>
    <w:rsid w:val="7631574A"/>
    <w:rsid w:val="7631597C"/>
    <w:rsid w:val="76326706"/>
    <w:rsid w:val="76330007"/>
    <w:rsid w:val="76336B66"/>
    <w:rsid w:val="763430DE"/>
    <w:rsid w:val="763510C6"/>
    <w:rsid w:val="76370F05"/>
    <w:rsid w:val="76374C12"/>
    <w:rsid w:val="76381DBD"/>
    <w:rsid w:val="763B3F4E"/>
    <w:rsid w:val="763B590A"/>
    <w:rsid w:val="763C498A"/>
    <w:rsid w:val="763E2A05"/>
    <w:rsid w:val="763F581E"/>
    <w:rsid w:val="763F5B0C"/>
    <w:rsid w:val="76420F6E"/>
    <w:rsid w:val="76434913"/>
    <w:rsid w:val="76437E50"/>
    <w:rsid w:val="76441C9C"/>
    <w:rsid w:val="76444DF4"/>
    <w:rsid w:val="76454478"/>
    <w:rsid w:val="76461913"/>
    <w:rsid w:val="764644B0"/>
    <w:rsid w:val="76474A53"/>
    <w:rsid w:val="764764CF"/>
    <w:rsid w:val="764B01DB"/>
    <w:rsid w:val="764C660B"/>
    <w:rsid w:val="764D6F46"/>
    <w:rsid w:val="765070A8"/>
    <w:rsid w:val="76513BBE"/>
    <w:rsid w:val="76524B2E"/>
    <w:rsid w:val="76525B74"/>
    <w:rsid w:val="76531B86"/>
    <w:rsid w:val="76574A04"/>
    <w:rsid w:val="76584EC8"/>
    <w:rsid w:val="765B43E1"/>
    <w:rsid w:val="765C4117"/>
    <w:rsid w:val="765C42A5"/>
    <w:rsid w:val="765D6B7B"/>
    <w:rsid w:val="765E6755"/>
    <w:rsid w:val="76640C84"/>
    <w:rsid w:val="7666631A"/>
    <w:rsid w:val="766673FE"/>
    <w:rsid w:val="76677DC8"/>
    <w:rsid w:val="76680E06"/>
    <w:rsid w:val="766923EF"/>
    <w:rsid w:val="766A5391"/>
    <w:rsid w:val="766B7855"/>
    <w:rsid w:val="766D2477"/>
    <w:rsid w:val="766D2C68"/>
    <w:rsid w:val="766E2933"/>
    <w:rsid w:val="766E54EB"/>
    <w:rsid w:val="76717118"/>
    <w:rsid w:val="767236E4"/>
    <w:rsid w:val="767257DE"/>
    <w:rsid w:val="76727D36"/>
    <w:rsid w:val="767346B2"/>
    <w:rsid w:val="7673492C"/>
    <w:rsid w:val="7674271E"/>
    <w:rsid w:val="76756E85"/>
    <w:rsid w:val="76760D89"/>
    <w:rsid w:val="76762DF8"/>
    <w:rsid w:val="7678629D"/>
    <w:rsid w:val="7679685E"/>
    <w:rsid w:val="767A63CB"/>
    <w:rsid w:val="767B1BB7"/>
    <w:rsid w:val="767B4EF9"/>
    <w:rsid w:val="767C0B0E"/>
    <w:rsid w:val="767C353D"/>
    <w:rsid w:val="767D03F0"/>
    <w:rsid w:val="767D153B"/>
    <w:rsid w:val="767F07F6"/>
    <w:rsid w:val="767F1852"/>
    <w:rsid w:val="76821484"/>
    <w:rsid w:val="768272BE"/>
    <w:rsid w:val="768449AA"/>
    <w:rsid w:val="76846C76"/>
    <w:rsid w:val="76855176"/>
    <w:rsid w:val="76884C5B"/>
    <w:rsid w:val="76896C46"/>
    <w:rsid w:val="76896C4F"/>
    <w:rsid w:val="768A7E8B"/>
    <w:rsid w:val="768D1B86"/>
    <w:rsid w:val="768E2F04"/>
    <w:rsid w:val="7693422A"/>
    <w:rsid w:val="76955B5D"/>
    <w:rsid w:val="769656A8"/>
    <w:rsid w:val="769679C9"/>
    <w:rsid w:val="7699432D"/>
    <w:rsid w:val="769B3D42"/>
    <w:rsid w:val="769C26B5"/>
    <w:rsid w:val="769F5466"/>
    <w:rsid w:val="76A031AA"/>
    <w:rsid w:val="76A15934"/>
    <w:rsid w:val="76A34B49"/>
    <w:rsid w:val="76A50F67"/>
    <w:rsid w:val="76A52019"/>
    <w:rsid w:val="76A70CB5"/>
    <w:rsid w:val="76A822F5"/>
    <w:rsid w:val="76A86BA2"/>
    <w:rsid w:val="76A8701A"/>
    <w:rsid w:val="76AA1CB9"/>
    <w:rsid w:val="76AC38C0"/>
    <w:rsid w:val="76AD2A46"/>
    <w:rsid w:val="76AF518F"/>
    <w:rsid w:val="76B04C0F"/>
    <w:rsid w:val="76B17105"/>
    <w:rsid w:val="76B27DB5"/>
    <w:rsid w:val="76B3340E"/>
    <w:rsid w:val="76B448FB"/>
    <w:rsid w:val="76B56610"/>
    <w:rsid w:val="76B6211C"/>
    <w:rsid w:val="76B67DBD"/>
    <w:rsid w:val="76B73E02"/>
    <w:rsid w:val="76B90217"/>
    <w:rsid w:val="76B94D4A"/>
    <w:rsid w:val="76BB3C07"/>
    <w:rsid w:val="76BB7482"/>
    <w:rsid w:val="76BC18D4"/>
    <w:rsid w:val="76BC2372"/>
    <w:rsid w:val="76BC4A02"/>
    <w:rsid w:val="76BF1AED"/>
    <w:rsid w:val="76C00731"/>
    <w:rsid w:val="76C15403"/>
    <w:rsid w:val="76C34D11"/>
    <w:rsid w:val="76C76E80"/>
    <w:rsid w:val="76C911C9"/>
    <w:rsid w:val="76CA38F9"/>
    <w:rsid w:val="76CB73FA"/>
    <w:rsid w:val="76CE1CD5"/>
    <w:rsid w:val="76CE2D25"/>
    <w:rsid w:val="76CF1908"/>
    <w:rsid w:val="76CF2B6B"/>
    <w:rsid w:val="76D036DB"/>
    <w:rsid w:val="76D12B41"/>
    <w:rsid w:val="76D210B0"/>
    <w:rsid w:val="76D22EA0"/>
    <w:rsid w:val="76D425B4"/>
    <w:rsid w:val="76D465A0"/>
    <w:rsid w:val="76D470D5"/>
    <w:rsid w:val="76D610E0"/>
    <w:rsid w:val="76D7193D"/>
    <w:rsid w:val="76DB0ED0"/>
    <w:rsid w:val="76DB56AD"/>
    <w:rsid w:val="76DF0FE4"/>
    <w:rsid w:val="76E06A06"/>
    <w:rsid w:val="76E20CB1"/>
    <w:rsid w:val="76E32BF5"/>
    <w:rsid w:val="76E33D3C"/>
    <w:rsid w:val="76E435AA"/>
    <w:rsid w:val="76E651DF"/>
    <w:rsid w:val="76E6524A"/>
    <w:rsid w:val="76E660CB"/>
    <w:rsid w:val="76E66A30"/>
    <w:rsid w:val="76E71102"/>
    <w:rsid w:val="76E77CE2"/>
    <w:rsid w:val="76E92728"/>
    <w:rsid w:val="76E97CA8"/>
    <w:rsid w:val="76EB4B64"/>
    <w:rsid w:val="76EE28B0"/>
    <w:rsid w:val="76F144E3"/>
    <w:rsid w:val="76F212F9"/>
    <w:rsid w:val="76F50D2B"/>
    <w:rsid w:val="76F53736"/>
    <w:rsid w:val="76F634B6"/>
    <w:rsid w:val="76F667F6"/>
    <w:rsid w:val="76F8064F"/>
    <w:rsid w:val="76F872CD"/>
    <w:rsid w:val="76F97DA7"/>
    <w:rsid w:val="76FA0A8E"/>
    <w:rsid w:val="76FA5876"/>
    <w:rsid w:val="76FA6744"/>
    <w:rsid w:val="76FB5117"/>
    <w:rsid w:val="76FB6419"/>
    <w:rsid w:val="77000DB2"/>
    <w:rsid w:val="77003CB5"/>
    <w:rsid w:val="77005B90"/>
    <w:rsid w:val="77021220"/>
    <w:rsid w:val="77045585"/>
    <w:rsid w:val="77050012"/>
    <w:rsid w:val="77051A34"/>
    <w:rsid w:val="77063361"/>
    <w:rsid w:val="77067062"/>
    <w:rsid w:val="7707068E"/>
    <w:rsid w:val="770A6D33"/>
    <w:rsid w:val="770A7409"/>
    <w:rsid w:val="770D5E97"/>
    <w:rsid w:val="770E069E"/>
    <w:rsid w:val="770F2321"/>
    <w:rsid w:val="77105A09"/>
    <w:rsid w:val="771108EB"/>
    <w:rsid w:val="771170E8"/>
    <w:rsid w:val="77123E42"/>
    <w:rsid w:val="77143977"/>
    <w:rsid w:val="77146CC2"/>
    <w:rsid w:val="771478F3"/>
    <w:rsid w:val="77147BDD"/>
    <w:rsid w:val="77154AB4"/>
    <w:rsid w:val="77162F2D"/>
    <w:rsid w:val="77165E96"/>
    <w:rsid w:val="77170F32"/>
    <w:rsid w:val="771903C0"/>
    <w:rsid w:val="771B6E80"/>
    <w:rsid w:val="771C160B"/>
    <w:rsid w:val="771D5B11"/>
    <w:rsid w:val="771E6911"/>
    <w:rsid w:val="771F210B"/>
    <w:rsid w:val="771F2D70"/>
    <w:rsid w:val="771F3CF2"/>
    <w:rsid w:val="77203086"/>
    <w:rsid w:val="77206ED6"/>
    <w:rsid w:val="77213E5D"/>
    <w:rsid w:val="77222C3E"/>
    <w:rsid w:val="772310FB"/>
    <w:rsid w:val="77237C9F"/>
    <w:rsid w:val="77241C61"/>
    <w:rsid w:val="772512E7"/>
    <w:rsid w:val="772654AB"/>
    <w:rsid w:val="77275077"/>
    <w:rsid w:val="77283268"/>
    <w:rsid w:val="772A6CEA"/>
    <w:rsid w:val="772B4A54"/>
    <w:rsid w:val="772D0C01"/>
    <w:rsid w:val="772E1094"/>
    <w:rsid w:val="772E618D"/>
    <w:rsid w:val="773063E7"/>
    <w:rsid w:val="77350534"/>
    <w:rsid w:val="77355F5C"/>
    <w:rsid w:val="773765E6"/>
    <w:rsid w:val="773940E3"/>
    <w:rsid w:val="773B547D"/>
    <w:rsid w:val="773B5A7B"/>
    <w:rsid w:val="773B7156"/>
    <w:rsid w:val="773D7422"/>
    <w:rsid w:val="773F395A"/>
    <w:rsid w:val="77421F61"/>
    <w:rsid w:val="77431E94"/>
    <w:rsid w:val="774751C0"/>
    <w:rsid w:val="774761E8"/>
    <w:rsid w:val="77484B08"/>
    <w:rsid w:val="774A61E7"/>
    <w:rsid w:val="774C4810"/>
    <w:rsid w:val="774C4CE8"/>
    <w:rsid w:val="774D0187"/>
    <w:rsid w:val="774D31EC"/>
    <w:rsid w:val="774D712E"/>
    <w:rsid w:val="774E259B"/>
    <w:rsid w:val="774E7605"/>
    <w:rsid w:val="774E78BD"/>
    <w:rsid w:val="77527BA5"/>
    <w:rsid w:val="775415FF"/>
    <w:rsid w:val="775512B4"/>
    <w:rsid w:val="77556971"/>
    <w:rsid w:val="775706A2"/>
    <w:rsid w:val="77572EFD"/>
    <w:rsid w:val="77574A24"/>
    <w:rsid w:val="775753E4"/>
    <w:rsid w:val="7758275B"/>
    <w:rsid w:val="77590208"/>
    <w:rsid w:val="775B39ED"/>
    <w:rsid w:val="775E4EA3"/>
    <w:rsid w:val="775E51F3"/>
    <w:rsid w:val="77602E85"/>
    <w:rsid w:val="77610288"/>
    <w:rsid w:val="776200DA"/>
    <w:rsid w:val="7765273F"/>
    <w:rsid w:val="77695715"/>
    <w:rsid w:val="776A7C04"/>
    <w:rsid w:val="776B0738"/>
    <w:rsid w:val="776D7D74"/>
    <w:rsid w:val="776E4901"/>
    <w:rsid w:val="776E4FBA"/>
    <w:rsid w:val="776F25B4"/>
    <w:rsid w:val="77707BE5"/>
    <w:rsid w:val="777100BB"/>
    <w:rsid w:val="777573B5"/>
    <w:rsid w:val="7776022E"/>
    <w:rsid w:val="77780890"/>
    <w:rsid w:val="77780F05"/>
    <w:rsid w:val="777865B2"/>
    <w:rsid w:val="77790BFE"/>
    <w:rsid w:val="777973CD"/>
    <w:rsid w:val="777C13B1"/>
    <w:rsid w:val="777D10A1"/>
    <w:rsid w:val="777D7FD5"/>
    <w:rsid w:val="777E2605"/>
    <w:rsid w:val="777F2659"/>
    <w:rsid w:val="77803FFC"/>
    <w:rsid w:val="77804EA9"/>
    <w:rsid w:val="77806C2B"/>
    <w:rsid w:val="77807930"/>
    <w:rsid w:val="77815860"/>
    <w:rsid w:val="77831AB1"/>
    <w:rsid w:val="77833693"/>
    <w:rsid w:val="77835536"/>
    <w:rsid w:val="77836A67"/>
    <w:rsid w:val="7785091F"/>
    <w:rsid w:val="77851C31"/>
    <w:rsid w:val="77864D53"/>
    <w:rsid w:val="77882201"/>
    <w:rsid w:val="77886246"/>
    <w:rsid w:val="77895B40"/>
    <w:rsid w:val="778A3387"/>
    <w:rsid w:val="778B001B"/>
    <w:rsid w:val="778B1333"/>
    <w:rsid w:val="778B21E7"/>
    <w:rsid w:val="778B2286"/>
    <w:rsid w:val="778D509C"/>
    <w:rsid w:val="778D7EF5"/>
    <w:rsid w:val="778E284F"/>
    <w:rsid w:val="77931994"/>
    <w:rsid w:val="77956142"/>
    <w:rsid w:val="77957B6E"/>
    <w:rsid w:val="77966F78"/>
    <w:rsid w:val="77970B23"/>
    <w:rsid w:val="77975F50"/>
    <w:rsid w:val="77981E03"/>
    <w:rsid w:val="779838E0"/>
    <w:rsid w:val="779A0022"/>
    <w:rsid w:val="779A0870"/>
    <w:rsid w:val="779A3C88"/>
    <w:rsid w:val="779C2065"/>
    <w:rsid w:val="779D35D7"/>
    <w:rsid w:val="779F0D69"/>
    <w:rsid w:val="77A01F10"/>
    <w:rsid w:val="77A061D2"/>
    <w:rsid w:val="77A06AEF"/>
    <w:rsid w:val="77A10FD5"/>
    <w:rsid w:val="77A12A00"/>
    <w:rsid w:val="77A13CC5"/>
    <w:rsid w:val="77A27D12"/>
    <w:rsid w:val="77A5283C"/>
    <w:rsid w:val="77A65CC9"/>
    <w:rsid w:val="77A7115A"/>
    <w:rsid w:val="77A75355"/>
    <w:rsid w:val="77A9473A"/>
    <w:rsid w:val="77AA71BD"/>
    <w:rsid w:val="77AA7C3F"/>
    <w:rsid w:val="77AC45D1"/>
    <w:rsid w:val="77AD78C2"/>
    <w:rsid w:val="77AF4D04"/>
    <w:rsid w:val="77B04BCA"/>
    <w:rsid w:val="77B1512B"/>
    <w:rsid w:val="77B17CEE"/>
    <w:rsid w:val="77B17FAE"/>
    <w:rsid w:val="77B203A6"/>
    <w:rsid w:val="77B238BA"/>
    <w:rsid w:val="77B30E72"/>
    <w:rsid w:val="77B42E35"/>
    <w:rsid w:val="77B537B7"/>
    <w:rsid w:val="77B61F66"/>
    <w:rsid w:val="77B7182F"/>
    <w:rsid w:val="77B83176"/>
    <w:rsid w:val="77B90E98"/>
    <w:rsid w:val="77BA2A71"/>
    <w:rsid w:val="77BB0AEB"/>
    <w:rsid w:val="77BE276E"/>
    <w:rsid w:val="77BE65C9"/>
    <w:rsid w:val="77BF1B13"/>
    <w:rsid w:val="77C15B3C"/>
    <w:rsid w:val="77C2199B"/>
    <w:rsid w:val="77C21F04"/>
    <w:rsid w:val="77C2461D"/>
    <w:rsid w:val="77C32F86"/>
    <w:rsid w:val="77C528F1"/>
    <w:rsid w:val="77C60826"/>
    <w:rsid w:val="77C71B8F"/>
    <w:rsid w:val="77C72EE1"/>
    <w:rsid w:val="77C73F7E"/>
    <w:rsid w:val="77C74D2A"/>
    <w:rsid w:val="77C76CFA"/>
    <w:rsid w:val="77C82ED8"/>
    <w:rsid w:val="77C839B3"/>
    <w:rsid w:val="77C87919"/>
    <w:rsid w:val="77C907F3"/>
    <w:rsid w:val="77C90FC9"/>
    <w:rsid w:val="77C95BE8"/>
    <w:rsid w:val="77C96B66"/>
    <w:rsid w:val="77CA11AE"/>
    <w:rsid w:val="77CA5AC4"/>
    <w:rsid w:val="77CB7EC1"/>
    <w:rsid w:val="77CC11A3"/>
    <w:rsid w:val="77CC3D9B"/>
    <w:rsid w:val="77CE097C"/>
    <w:rsid w:val="77CF4885"/>
    <w:rsid w:val="77D1266D"/>
    <w:rsid w:val="77D1330F"/>
    <w:rsid w:val="77D133CE"/>
    <w:rsid w:val="77D13EAF"/>
    <w:rsid w:val="77D17F5A"/>
    <w:rsid w:val="77D24D6C"/>
    <w:rsid w:val="77D332B8"/>
    <w:rsid w:val="77D6088E"/>
    <w:rsid w:val="77D80496"/>
    <w:rsid w:val="77D826BA"/>
    <w:rsid w:val="77DA7F46"/>
    <w:rsid w:val="77DB2D98"/>
    <w:rsid w:val="77DB367E"/>
    <w:rsid w:val="77DB3871"/>
    <w:rsid w:val="77DB7450"/>
    <w:rsid w:val="77DD0FEF"/>
    <w:rsid w:val="77DF6C22"/>
    <w:rsid w:val="77E01594"/>
    <w:rsid w:val="77E106E0"/>
    <w:rsid w:val="77E233C8"/>
    <w:rsid w:val="77E30AF3"/>
    <w:rsid w:val="77E31D7A"/>
    <w:rsid w:val="77E40BB5"/>
    <w:rsid w:val="77E41206"/>
    <w:rsid w:val="77E534E5"/>
    <w:rsid w:val="77E56C4C"/>
    <w:rsid w:val="77E574C8"/>
    <w:rsid w:val="77E712BF"/>
    <w:rsid w:val="77E74B62"/>
    <w:rsid w:val="77E77165"/>
    <w:rsid w:val="77E80838"/>
    <w:rsid w:val="77E83F41"/>
    <w:rsid w:val="77E86C23"/>
    <w:rsid w:val="77EA377B"/>
    <w:rsid w:val="77EA4E4D"/>
    <w:rsid w:val="77EA65E5"/>
    <w:rsid w:val="77EB4F4B"/>
    <w:rsid w:val="77EC2583"/>
    <w:rsid w:val="77ED315D"/>
    <w:rsid w:val="77EE019D"/>
    <w:rsid w:val="77EE3221"/>
    <w:rsid w:val="77EE3F47"/>
    <w:rsid w:val="77EF058C"/>
    <w:rsid w:val="77EF2D33"/>
    <w:rsid w:val="77F00620"/>
    <w:rsid w:val="77F03951"/>
    <w:rsid w:val="77F22DCC"/>
    <w:rsid w:val="77F26CA4"/>
    <w:rsid w:val="77F307DB"/>
    <w:rsid w:val="77F357AE"/>
    <w:rsid w:val="77F44550"/>
    <w:rsid w:val="77F550E0"/>
    <w:rsid w:val="77F77297"/>
    <w:rsid w:val="77F922C7"/>
    <w:rsid w:val="77FA54C1"/>
    <w:rsid w:val="77FB159B"/>
    <w:rsid w:val="77FC77D7"/>
    <w:rsid w:val="77FD3DF3"/>
    <w:rsid w:val="77FF452B"/>
    <w:rsid w:val="78005D00"/>
    <w:rsid w:val="78014594"/>
    <w:rsid w:val="7803611C"/>
    <w:rsid w:val="78042EF4"/>
    <w:rsid w:val="78060A9E"/>
    <w:rsid w:val="78067B28"/>
    <w:rsid w:val="78070A67"/>
    <w:rsid w:val="78076F5B"/>
    <w:rsid w:val="78081DFE"/>
    <w:rsid w:val="78083B55"/>
    <w:rsid w:val="78094865"/>
    <w:rsid w:val="780B1FCD"/>
    <w:rsid w:val="780C01A3"/>
    <w:rsid w:val="780C347C"/>
    <w:rsid w:val="780C40AE"/>
    <w:rsid w:val="780C6E9B"/>
    <w:rsid w:val="780C7C78"/>
    <w:rsid w:val="780C7F82"/>
    <w:rsid w:val="780E48AE"/>
    <w:rsid w:val="780E5EA9"/>
    <w:rsid w:val="780F625D"/>
    <w:rsid w:val="780F7B6B"/>
    <w:rsid w:val="781013D3"/>
    <w:rsid w:val="781071AF"/>
    <w:rsid w:val="78107E3F"/>
    <w:rsid w:val="781142B1"/>
    <w:rsid w:val="78141FB4"/>
    <w:rsid w:val="7814717B"/>
    <w:rsid w:val="7814735F"/>
    <w:rsid w:val="7815254E"/>
    <w:rsid w:val="78155297"/>
    <w:rsid w:val="78167791"/>
    <w:rsid w:val="78174747"/>
    <w:rsid w:val="78175405"/>
    <w:rsid w:val="781941C1"/>
    <w:rsid w:val="78196CA5"/>
    <w:rsid w:val="781B452D"/>
    <w:rsid w:val="781B5D47"/>
    <w:rsid w:val="781F4AF3"/>
    <w:rsid w:val="781F70A8"/>
    <w:rsid w:val="78223806"/>
    <w:rsid w:val="7822651E"/>
    <w:rsid w:val="78232187"/>
    <w:rsid w:val="78235389"/>
    <w:rsid w:val="782404FC"/>
    <w:rsid w:val="782556FA"/>
    <w:rsid w:val="782558AC"/>
    <w:rsid w:val="7827473E"/>
    <w:rsid w:val="7828098D"/>
    <w:rsid w:val="78287C23"/>
    <w:rsid w:val="782C2213"/>
    <w:rsid w:val="782C264D"/>
    <w:rsid w:val="782D73FC"/>
    <w:rsid w:val="783301BD"/>
    <w:rsid w:val="783438D1"/>
    <w:rsid w:val="78350E13"/>
    <w:rsid w:val="78357DA8"/>
    <w:rsid w:val="78380FEF"/>
    <w:rsid w:val="783864B8"/>
    <w:rsid w:val="783906C5"/>
    <w:rsid w:val="783B647A"/>
    <w:rsid w:val="783C5247"/>
    <w:rsid w:val="783C5766"/>
    <w:rsid w:val="78401C23"/>
    <w:rsid w:val="784068FC"/>
    <w:rsid w:val="7840772E"/>
    <w:rsid w:val="78407A30"/>
    <w:rsid w:val="78417826"/>
    <w:rsid w:val="78424F99"/>
    <w:rsid w:val="78443248"/>
    <w:rsid w:val="784A3844"/>
    <w:rsid w:val="784B4DA0"/>
    <w:rsid w:val="784B6424"/>
    <w:rsid w:val="784C7B5B"/>
    <w:rsid w:val="784E3E8F"/>
    <w:rsid w:val="784F4C6E"/>
    <w:rsid w:val="784F7383"/>
    <w:rsid w:val="78527C12"/>
    <w:rsid w:val="78540170"/>
    <w:rsid w:val="78544DE1"/>
    <w:rsid w:val="7856387F"/>
    <w:rsid w:val="785A1A46"/>
    <w:rsid w:val="785A6261"/>
    <w:rsid w:val="785C13F6"/>
    <w:rsid w:val="785C2592"/>
    <w:rsid w:val="785D3EB6"/>
    <w:rsid w:val="785D474A"/>
    <w:rsid w:val="78605FB7"/>
    <w:rsid w:val="7860734D"/>
    <w:rsid w:val="78614E07"/>
    <w:rsid w:val="78621653"/>
    <w:rsid w:val="78624DBF"/>
    <w:rsid w:val="78627E0A"/>
    <w:rsid w:val="786814D0"/>
    <w:rsid w:val="786867B0"/>
    <w:rsid w:val="786A1BDE"/>
    <w:rsid w:val="786A2B6B"/>
    <w:rsid w:val="786B5F0D"/>
    <w:rsid w:val="786C2DD0"/>
    <w:rsid w:val="786C2F77"/>
    <w:rsid w:val="786D7143"/>
    <w:rsid w:val="786E0E5A"/>
    <w:rsid w:val="786F77F2"/>
    <w:rsid w:val="78702E46"/>
    <w:rsid w:val="7871209F"/>
    <w:rsid w:val="787137C6"/>
    <w:rsid w:val="787529F9"/>
    <w:rsid w:val="787554A4"/>
    <w:rsid w:val="787622DF"/>
    <w:rsid w:val="78790260"/>
    <w:rsid w:val="78794277"/>
    <w:rsid w:val="787B732F"/>
    <w:rsid w:val="787C36F5"/>
    <w:rsid w:val="787C3A3D"/>
    <w:rsid w:val="787F124B"/>
    <w:rsid w:val="787F2884"/>
    <w:rsid w:val="787F3A21"/>
    <w:rsid w:val="78807100"/>
    <w:rsid w:val="788074E8"/>
    <w:rsid w:val="78815351"/>
    <w:rsid w:val="78816761"/>
    <w:rsid w:val="78816EA1"/>
    <w:rsid w:val="788302C0"/>
    <w:rsid w:val="788307CE"/>
    <w:rsid w:val="78850836"/>
    <w:rsid w:val="78853EA9"/>
    <w:rsid w:val="78857E0C"/>
    <w:rsid w:val="78874244"/>
    <w:rsid w:val="78876BDD"/>
    <w:rsid w:val="7888172A"/>
    <w:rsid w:val="78882EE4"/>
    <w:rsid w:val="788839DC"/>
    <w:rsid w:val="7888439D"/>
    <w:rsid w:val="78891DCE"/>
    <w:rsid w:val="788B0B03"/>
    <w:rsid w:val="788D5D82"/>
    <w:rsid w:val="78900117"/>
    <w:rsid w:val="78905468"/>
    <w:rsid w:val="78935470"/>
    <w:rsid w:val="78940E0D"/>
    <w:rsid w:val="789735E8"/>
    <w:rsid w:val="789B0311"/>
    <w:rsid w:val="789B5E57"/>
    <w:rsid w:val="789B735D"/>
    <w:rsid w:val="789E377B"/>
    <w:rsid w:val="789E37F5"/>
    <w:rsid w:val="789F0967"/>
    <w:rsid w:val="78A16AFC"/>
    <w:rsid w:val="78A21BA2"/>
    <w:rsid w:val="78A31F12"/>
    <w:rsid w:val="78A47593"/>
    <w:rsid w:val="78A529D2"/>
    <w:rsid w:val="78A6087A"/>
    <w:rsid w:val="78A6771F"/>
    <w:rsid w:val="78A7107C"/>
    <w:rsid w:val="78A814A1"/>
    <w:rsid w:val="78A820EC"/>
    <w:rsid w:val="78A83064"/>
    <w:rsid w:val="78A95D23"/>
    <w:rsid w:val="78AA222C"/>
    <w:rsid w:val="78AB127C"/>
    <w:rsid w:val="78AC41C5"/>
    <w:rsid w:val="78AC48B0"/>
    <w:rsid w:val="78AE5818"/>
    <w:rsid w:val="78AE6B76"/>
    <w:rsid w:val="78B078DA"/>
    <w:rsid w:val="78B11034"/>
    <w:rsid w:val="78B318C4"/>
    <w:rsid w:val="78B3616B"/>
    <w:rsid w:val="78B40EA8"/>
    <w:rsid w:val="78B42F30"/>
    <w:rsid w:val="78B46805"/>
    <w:rsid w:val="78B5077F"/>
    <w:rsid w:val="78B56B3B"/>
    <w:rsid w:val="78B60B8E"/>
    <w:rsid w:val="78B625D4"/>
    <w:rsid w:val="78B728CC"/>
    <w:rsid w:val="78B75A94"/>
    <w:rsid w:val="78B9047A"/>
    <w:rsid w:val="78B9447E"/>
    <w:rsid w:val="78BB0A13"/>
    <w:rsid w:val="78BB6BE3"/>
    <w:rsid w:val="78BC5A28"/>
    <w:rsid w:val="78BF4369"/>
    <w:rsid w:val="78C03D70"/>
    <w:rsid w:val="78C14FFB"/>
    <w:rsid w:val="78C236F6"/>
    <w:rsid w:val="78C27797"/>
    <w:rsid w:val="78C3453F"/>
    <w:rsid w:val="78C515C3"/>
    <w:rsid w:val="78C5368D"/>
    <w:rsid w:val="78C56155"/>
    <w:rsid w:val="78C73FF4"/>
    <w:rsid w:val="78C756A6"/>
    <w:rsid w:val="78C87C25"/>
    <w:rsid w:val="78C96EB3"/>
    <w:rsid w:val="78CB479D"/>
    <w:rsid w:val="78CD3E1C"/>
    <w:rsid w:val="78CD64BE"/>
    <w:rsid w:val="78CE0AD1"/>
    <w:rsid w:val="78D0333E"/>
    <w:rsid w:val="78D07F58"/>
    <w:rsid w:val="78D156F4"/>
    <w:rsid w:val="78D30083"/>
    <w:rsid w:val="78D3766B"/>
    <w:rsid w:val="78D56FB8"/>
    <w:rsid w:val="78D6365B"/>
    <w:rsid w:val="78D6695E"/>
    <w:rsid w:val="78D8110E"/>
    <w:rsid w:val="78DB0C0C"/>
    <w:rsid w:val="78DB324F"/>
    <w:rsid w:val="78DC04E0"/>
    <w:rsid w:val="78DC3C30"/>
    <w:rsid w:val="78DD2114"/>
    <w:rsid w:val="78DF10A1"/>
    <w:rsid w:val="78DF759B"/>
    <w:rsid w:val="78E515CE"/>
    <w:rsid w:val="78E951C4"/>
    <w:rsid w:val="78EA14A8"/>
    <w:rsid w:val="78EA3DF9"/>
    <w:rsid w:val="78EB40E8"/>
    <w:rsid w:val="78EB59AD"/>
    <w:rsid w:val="78EC7AD8"/>
    <w:rsid w:val="78ED14B9"/>
    <w:rsid w:val="78ED79AE"/>
    <w:rsid w:val="78EF097A"/>
    <w:rsid w:val="78F049F3"/>
    <w:rsid w:val="78F13C9E"/>
    <w:rsid w:val="78F3693A"/>
    <w:rsid w:val="78F7070B"/>
    <w:rsid w:val="78F90E6B"/>
    <w:rsid w:val="78FB1076"/>
    <w:rsid w:val="78FB7A1E"/>
    <w:rsid w:val="78FC76B2"/>
    <w:rsid w:val="78FD6C32"/>
    <w:rsid w:val="78FE4FA4"/>
    <w:rsid w:val="78FE5B5E"/>
    <w:rsid w:val="78FF1E68"/>
    <w:rsid w:val="78FF7C58"/>
    <w:rsid w:val="790003E9"/>
    <w:rsid w:val="790016C9"/>
    <w:rsid w:val="79003A55"/>
    <w:rsid w:val="79003C2D"/>
    <w:rsid w:val="79004A9B"/>
    <w:rsid w:val="79005EDB"/>
    <w:rsid w:val="790163AC"/>
    <w:rsid w:val="79030B2B"/>
    <w:rsid w:val="7903272D"/>
    <w:rsid w:val="7904789E"/>
    <w:rsid w:val="7905174B"/>
    <w:rsid w:val="79051FBE"/>
    <w:rsid w:val="7906458A"/>
    <w:rsid w:val="790673FB"/>
    <w:rsid w:val="79074AFB"/>
    <w:rsid w:val="790767D2"/>
    <w:rsid w:val="79081AF5"/>
    <w:rsid w:val="79083CBE"/>
    <w:rsid w:val="79086C19"/>
    <w:rsid w:val="79094F26"/>
    <w:rsid w:val="79095B05"/>
    <w:rsid w:val="790A4426"/>
    <w:rsid w:val="790A47F0"/>
    <w:rsid w:val="790D6597"/>
    <w:rsid w:val="790F1642"/>
    <w:rsid w:val="79104ED3"/>
    <w:rsid w:val="791110D1"/>
    <w:rsid w:val="79111964"/>
    <w:rsid w:val="79112B7C"/>
    <w:rsid w:val="79116A75"/>
    <w:rsid w:val="7915763D"/>
    <w:rsid w:val="79174B01"/>
    <w:rsid w:val="79177E3F"/>
    <w:rsid w:val="7918366F"/>
    <w:rsid w:val="791C5336"/>
    <w:rsid w:val="791D690C"/>
    <w:rsid w:val="791E7B64"/>
    <w:rsid w:val="791F3346"/>
    <w:rsid w:val="791F3CF2"/>
    <w:rsid w:val="79200F6F"/>
    <w:rsid w:val="79214CC3"/>
    <w:rsid w:val="792164BE"/>
    <w:rsid w:val="79216740"/>
    <w:rsid w:val="79217588"/>
    <w:rsid w:val="79243711"/>
    <w:rsid w:val="792512E7"/>
    <w:rsid w:val="7925361B"/>
    <w:rsid w:val="79270C75"/>
    <w:rsid w:val="792716AC"/>
    <w:rsid w:val="79273A39"/>
    <w:rsid w:val="79287888"/>
    <w:rsid w:val="79290027"/>
    <w:rsid w:val="792E6F5E"/>
    <w:rsid w:val="792F2BB1"/>
    <w:rsid w:val="79315519"/>
    <w:rsid w:val="793159EF"/>
    <w:rsid w:val="79320EFA"/>
    <w:rsid w:val="793226C9"/>
    <w:rsid w:val="7934304C"/>
    <w:rsid w:val="79343408"/>
    <w:rsid w:val="7934759E"/>
    <w:rsid w:val="7935309A"/>
    <w:rsid w:val="79356733"/>
    <w:rsid w:val="79357A5D"/>
    <w:rsid w:val="79357D1E"/>
    <w:rsid w:val="79363236"/>
    <w:rsid w:val="79367115"/>
    <w:rsid w:val="79370932"/>
    <w:rsid w:val="79374F49"/>
    <w:rsid w:val="793824FE"/>
    <w:rsid w:val="79384C0A"/>
    <w:rsid w:val="793942AF"/>
    <w:rsid w:val="793B1475"/>
    <w:rsid w:val="793C1969"/>
    <w:rsid w:val="793C1CB8"/>
    <w:rsid w:val="793D0B1C"/>
    <w:rsid w:val="793E3BC8"/>
    <w:rsid w:val="793E536D"/>
    <w:rsid w:val="793F35C9"/>
    <w:rsid w:val="79403171"/>
    <w:rsid w:val="794205AB"/>
    <w:rsid w:val="79446963"/>
    <w:rsid w:val="79453BC2"/>
    <w:rsid w:val="79466107"/>
    <w:rsid w:val="794724CD"/>
    <w:rsid w:val="79475A71"/>
    <w:rsid w:val="794A7E95"/>
    <w:rsid w:val="794B304C"/>
    <w:rsid w:val="794C2D25"/>
    <w:rsid w:val="794C4DD2"/>
    <w:rsid w:val="794F0574"/>
    <w:rsid w:val="79524E72"/>
    <w:rsid w:val="79526E62"/>
    <w:rsid w:val="795451D1"/>
    <w:rsid w:val="79553D8C"/>
    <w:rsid w:val="795556C3"/>
    <w:rsid w:val="7956011E"/>
    <w:rsid w:val="79574CEC"/>
    <w:rsid w:val="795878DF"/>
    <w:rsid w:val="79596AC1"/>
    <w:rsid w:val="795A1388"/>
    <w:rsid w:val="795A58A1"/>
    <w:rsid w:val="795C7B1B"/>
    <w:rsid w:val="795D3D3F"/>
    <w:rsid w:val="79603030"/>
    <w:rsid w:val="796079EA"/>
    <w:rsid w:val="79616F55"/>
    <w:rsid w:val="7963299D"/>
    <w:rsid w:val="79665F75"/>
    <w:rsid w:val="79696BD9"/>
    <w:rsid w:val="796A2481"/>
    <w:rsid w:val="796B4C69"/>
    <w:rsid w:val="796B5F5A"/>
    <w:rsid w:val="796C25A8"/>
    <w:rsid w:val="796E29AC"/>
    <w:rsid w:val="796E52CF"/>
    <w:rsid w:val="7970660C"/>
    <w:rsid w:val="7972178E"/>
    <w:rsid w:val="797369FE"/>
    <w:rsid w:val="79741031"/>
    <w:rsid w:val="79745DE4"/>
    <w:rsid w:val="797477EA"/>
    <w:rsid w:val="79753D8D"/>
    <w:rsid w:val="79757A1C"/>
    <w:rsid w:val="79786EE3"/>
    <w:rsid w:val="797875AA"/>
    <w:rsid w:val="797A0BD8"/>
    <w:rsid w:val="797A2B03"/>
    <w:rsid w:val="797B4D07"/>
    <w:rsid w:val="797D7641"/>
    <w:rsid w:val="797E0CA4"/>
    <w:rsid w:val="797E1021"/>
    <w:rsid w:val="7981006A"/>
    <w:rsid w:val="7981311F"/>
    <w:rsid w:val="79815E47"/>
    <w:rsid w:val="79816B93"/>
    <w:rsid w:val="79816DAA"/>
    <w:rsid w:val="79841A84"/>
    <w:rsid w:val="79856071"/>
    <w:rsid w:val="79857E05"/>
    <w:rsid w:val="798664A4"/>
    <w:rsid w:val="798665EB"/>
    <w:rsid w:val="798714AD"/>
    <w:rsid w:val="798765B8"/>
    <w:rsid w:val="7988387D"/>
    <w:rsid w:val="798861DD"/>
    <w:rsid w:val="798A1F53"/>
    <w:rsid w:val="798A32BF"/>
    <w:rsid w:val="798C17E0"/>
    <w:rsid w:val="798C2804"/>
    <w:rsid w:val="798E1FF1"/>
    <w:rsid w:val="798E3846"/>
    <w:rsid w:val="7990550D"/>
    <w:rsid w:val="7991239B"/>
    <w:rsid w:val="79914605"/>
    <w:rsid w:val="79924B5F"/>
    <w:rsid w:val="79955E49"/>
    <w:rsid w:val="79966D38"/>
    <w:rsid w:val="79974199"/>
    <w:rsid w:val="79994560"/>
    <w:rsid w:val="799A3667"/>
    <w:rsid w:val="799A3F6E"/>
    <w:rsid w:val="799C1154"/>
    <w:rsid w:val="799C2F23"/>
    <w:rsid w:val="799C5F81"/>
    <w:rsid w:val="799D169F"/>
    <w:rsid w:val="799D750B"/>
    <w:rsid w:val="799F2506"/>
    <w:rsid w:val="799F6A77"/>
    <w:rsid w:val="799F7A61"/>
    <w:rsid w:val="79A00B9E"/>
    <w:rsid w:val="79A02FFD"/>
    <w:rsid w:val="79A053FD"/>
    <w:rsid w:val="79A11847"/>
    <w:rsid w:val="79A27176"/>
    <w:rsid w:val="79A53176"/>
    <w:rsid w:val="79A57DAF"/>
    <w:rsid w:val="79A657E8"/>
    <w:rsid w:val="79A67EAD"/>
    <w:rsid w:val="79A770E6"/>
    <w:rsid w:val="79AA6430"/>
    <w:rsid w:val="79AC0125"/>
    <w:rsid w:val="79AD56ED"/>
    <w:rsid w:val="79AD6F58"/>
    <w:rsid w:val="79AE406D"/>
    <w:rsid w:val="79B0763F"/>
    <w:rsid w:val="79B11BD5"/>
    <w:rsid w:val="79B170D2"/>
    <w:rsid w:val="79B200D3"/>
    <w:rsid w:val="79B2451D"/>
    <w:rsid w:val="79B446EA"/>
    <w:rsid w:val="79B70D13"/>
    <w:rsid w:val="79B71A4E"/>
    <w:rsid w:val="79B77CF7"/>
    <w:rsid w:val="79B84868"/>
    <w:rsid w:val="79B86C79"/>
    <w:rsid w:val="79B934AF"/>
    <w:rsid w:val="79B93EFB"/>
    <w:rsid w:val="79B9550B"/>
    <w:rsid w:val="79BA7966"/>
    <w:rsid w:val="79BC51C6"/>
    <w:rsid w:val="79C06F96"/>
    <w:rsid w:val="79C13289"/>
    <w:rsid w:val="79C341FD"/>
    <w:rsid w:val="79C35284"/>
    <w:rsid w:val="79C55101"/>
    <w:rsid w:val="79C56BC2"/>
    <w:rsid w:val="79C768E0"/>
    <w:rsid w:val="79C93C21"/>
    <w:rsid w:val="79C95F5A"/>
    <w:rsid w:val="79CC08A8"/>
    <w:rsid w:val="79CC2044"/>
    <w:rsid w:val="79CC5681"/>
    <w:rsid w:val="79CC7075"/>
    <w:rsid w:val="79CE01CD"/>
    <w:rsid w:val="79D029E3"/>
    <w:rsid w:val="79D31CB3"/>
    <w:rsid w:val="79D33109"/>
    <w:rsid w:val="79D36378"/>
    <w:rsid w:val="79D54C04"/>
    <w:rsid w:val="79D60532"/>
    <w:rsid w:val="79D615B8"/>
    <w:rsid w:val="79D6328A"/>
    <w:rsid w:val="79D67E16"/>
    <w:rsid w:val="79D9139C"/>
    <w:rsid w:val="79DA0C23"/>
    <w:rsid w:val="79DA3A23"/>
    <w:rsid w:val="79DB58FA"/>
    <w:rsid w:val="79DD04E1"/>
    <w:rsid w:val="79DE0EF3"/>
    <w:rsid w:val="79E11363"/>
    <w:rsid w:val="79E235D5"/>
    <w:rsid w:val="79E40330"/>
    <w:rsid w:val="79E41396"/>
    <w:rsid w:val="79E4637B"/>
    <w:rsid w:val="79E5067E"/>
    <w:rsid w:val="79E51FCD"/>
    <w:rsid w:val="79E530BE"/>
    <w:rsid w:val="79E62F2A"/>
    <w:rsid w:val="79E77BAF"/>
    <w:rsid w:val="79E94695"/>
    <w:rsid w:val="79EA35C2"/>
    <w:rsid w:val="79EB0943"/>
    <w:rsid w:val="79EB2E9D"/>
    <w:rsid w:val="79EE442A"/>
    <w:rsid w:val="79F22743"/>
    <w:rsid w:val="79F31C60"/>
    <w:rsid w:val="79F31CDA"/>
    <w:rsid w:val="79F35363"/>
    <w:rsid w:val="79F40C0E"/>
    <w:rsid w:val="79FA002F"/>
    <w:rsid w:val="79FB7026"/>
    <w:rsid w:val="79FE5631"/>
    <w:rsid w:val="79FF4395"/>
    <w:rsid w:val="7A02260D"/>
    <w:rsid w:val="7A044215"/>
    <w:rsid w:val="7A055CC3"/>
    <w:rsid w:val="7A0600EA"/>
    <w:rsid w:val="7A0605ED"/>
    <w:rsid w:val="7A070CE0"/>
    <w:rsid w:val="7A073A65"/>
    <w:rsid w:val="7A074C81"/>
    <w:rsid w:val="7A0A2495"/>
    <w:rsid w:val="7A0A41A2"/>
    <w:rsid w:val="7A0A4D57"/>
    <w:rsid w:val="7A0A7DB1"/>
    <w:rsid w:val="7A0B3425"/>
    <w:rsid w:val="7A0B6271"/>
    <w:rsid w:val="7A0B6E15"/>
    <w:rsid w:val="7A0C08C6"/>
    <w:rsid w:val="7A0C475F"/>
    <w:rsid w:val="7A0C5645"/>
    <w:rsid w:val="7A0C5AC1"/>
    <w:rsid w:val="7A0D2709"/>
    <w:rsid w:val="7A0D380A"/>
    <w:rsid w:val="7A0D59CC"/>
    <w:rsid w:val="7A0E642A"/>
    <w:rsid w:val="7A124499"/>
    <w:rsid w:val="7A130276"/>
    <w:rsid w:val="7A133DC6"/>
    <w:rsid w:val="7A144679"/>
    <w:rsid w:val="7A150F29"/>
    <w:rsid w:val="7A163EFE"/>
    <w:rsid w:val="7A180610"/>
    <w:rsid w:val="7A1A4AF2"/>
    <w:rsid w:val="7A1B3B21"/>
    <w:rsid w:val="7A1C2FAA"/>
    <w:rsid w:val="7A1C7B99"/>
    <w:rsid w:val="7A1E1E55"/>
    <w:rsid w:val="7A1F6C6A"/>
    <w:rsid w:val="7A217188"/>
    <w:rsid w:val="7A220F14"/>
    <w:rsid w:val="7A22120B"/>
    <w:rsid w:val="7A22408F"/>
    <w:rsid w:val="7A2269E2"/>
    <w:rsid w:val="7A251FB5"/>
    <w:rsid w:val="7A2564FF"/>
    <w:rsid w:val="7A263DCC"/>
    <w:rsid w:val="7A265C68"/>
    <w:rsid w:val="7A267903"/>
    <w:rsid w:val="7A274157"/>
    <w:rsid w:val="7A277AD5"/>
    <w:rsid w:val="7A287D56"/>
    <w:rsid w:val="7A2A0976"/>
    <w:rsid w:val="7A2B39B3"/>
    <w:rsid w:val="7A2C2E8F"/>
    <w:rsid w:val="7A2D0121"/>
    <w:rsid w:val="7A2D562B"/>
    <w:rsid w:val="7A2E3088"/>
    <w:rsid w:val="7A2E3349"/>
    <w:rsid w:val="7A2E3744"/>
    <w:rsid w:val="7A301B15"/>
    <w:rsid w:val="7A302D6E"/>
    <w:rsid w:val="7A356BE4"/>
    <w:rsid w:val="7A3573B7"/>
    <w:rsid w:val="7A376D56"/>
    <w:rsid w:val="7A3859B8"/>
    <w:rsid w:val="7A386E1C"/>
    <w:rsid w:val="7A3A5E1E"/>
    <w:rsid w:val="7A3A5F73"/>
    <w:rsid w:val="7A3B15FC"/>
    <w:rsid w:val="7A3D1724"/>
    <w:rsid w:val="7A3D2561"/>
    <w:rsid w:val="7A3D6651"/>
    <w:rsid w:val="7A3E4FEA"/>
    <w:rsid w:val="7A3F0880"/>
    <w:rsid w:val="7A426ABF"/>
    <w:rsid w:val="7A43290C"/>
    <w:rsid w:val="7A4336DF"/>
    <w:rsid w:val="7A436910"/>
    <w:rsid w:val="7A442FCD"/>
    <w:rsid w:val="7A470C38"/>
    <w:rsid w:val="7A480AF6"/>
    <w:rsid w:val="7A4841F9"/>
    <w:rsid w:val="7A496610"/>
    <w:rsid w:val="7A4A007E"/>
    <w:rsid w:val="7A4A6084"/>
    <w:rsid w:val="7A4B01DC"/>
    <w:rsid w:val="7A4B0584"/>
    <w:rsid w:val="7A4B1061"/>
    <w:rsid w:val="7A4E2353"/>
    <w:rsid w:val="7A4F2086"/>
    <w:rsid w:val="7A4F5830"/>
    <w:rsid w:val="7A4F63A5"/>
    <w:rsid w:val="7A503F2A"/>
    <w:rsid w:val="7A522420"/>
    <w:rsid w:val="7A525171"/>
    <w:rsid w:val="7A530A2C"/>
    <w:rsid w:val="7A532966"/>
    <w:rsid w:val="7A54451A"/>
    <w:rsid w:val="7A551553"/>
    <w:rsid w:val="7A552243"/>
    <w:rsid w:val="7A590A55"/>
    <w:rsid w:val="7A594173"/>
    <w:rsid w:val="7A5A65C1"/>
    <w:rsid w:val="7A5B0DCF"/>
    <w:rsid w:val="7A5E0988"/>
    <w:rsid w:val="7A5E1C69"/>
    <w:rsid w:val="7A5E358F"/>
    <w:rsid w:val="7A5F21F0"/>
    <w:rsid w:val="7A5F4CA9"/>
    <w:rsid w:val="7A5F5C2E"/>
    <w:rsid w:val="7A615A29"/>
    <w:rsid w:val="7A622B9D"/>
    <w:rsid w:val="7A624078"/>
    <w:rsid w:val="7A6249FB"/>
    <w:rsid w:val="7A632948"/>
    <w:rsid w:val="7A63339C"/>
    <w:rsid w:val="7A635273"/>
    <w:rsid w:val="7A643651"/>
    <w:rsid w:val="7A643CBC"/>
    <w:rsid w:val="7A644539"/>
    <w:rsid w:val="7A646A3F"/>
    <w:rsid w:val="7A647B1F"/>
    <w:rsid w:val="7A647DE3"/>
    <w:rsid w:val="7A6567E6"/>
    <w:rsid w:val="7A683789"/>
    <w:rsid w:val="7A68565C"/>
    <w:rsid w:val="7A6B16DF"/>
    <w:rsid w:val="7A6B5C4E"/>
    <w:rsid w:val="7A6B7D3C"/>
    <w:rsid w:val="7A6B7FF6"/>
    <w:rsid w:val="7A6C71EE"/>
    <w:rsid w:val="7A6D21B0"/>
    <w:rsid w:val="7A6F3348"/>
    <w:rsid w:val="7A714A5C"/>
    <w:rsid w:val="7A717621"/>
    <w:rsid w:val="7A720447"/>
    <w:rsid w:val="7A7328D3"/>
    <w:rsid w:val="7A7B2541"/>
    <w:rsid w:val="7A7B464A"/>
    <w:rsid w:val="7A7C578F"/>
    <w:rsid w:val="7A7D2083"/>
    <w:rsid w:val="7A7F1194"/>
    <w:rsid w:val="7A7F1B7D"/>
    <w:rsid w:val="7A806F21"/>
    <w:rsid w:val="7A823A66"/>
    <w:rsid w:val="7A835D25"/>
    <w:rsid w:val="7A861828"/>
    <w:rsid w:val="7A873C2D"/>
    <w:rsid w:val="7A887A25"/>
    <w:rsid w:val="7A887BFC"/>
    <w:rsid w:val="7A887F67"/>
    <w:rsid w:val="7A8A5A6D"/>
    <w:rsid w:val="7A8B14C1"/>
    <w:rsid w:val="7A8B1BB3"/>
    <w:rsid w:val="7A8C2E0F"/>
    <w:rsid w:val="7A8E20A8"/>
    <w:rsid w:val="7A8E2AD8"/>
    <w:rsid w:val="7A9504E8"/>
    <w:rsid w:val="7A954B31"/>
    <w:rsid w:val="7A972D5F"/>
    <w:rsid w:val="7A973154"/>
    <w:rsid w:val="7A975632"/>
    <w:rsid w:val="7A982ECB"/>
    <w:rsid w:val="7A9D506F"/>
    <w:rsid w:val="7A9E02F9"/>
    <w:rsid w:val="7A9F2A0B"/>
    <w:rsid w:val="7A9F5D91"/>
    <w:rsid w:val="7AA04500"/>
    <w:rsid w:val="7AA27516"/>
    <w:rsid w:val="7AA41C2A"/>
    <w:rsid w:val="7AA42E5B"/>
    <w:rsid w:val="7AA95107"/>
    <w:rsid w:val="7AAA3C98"/>
    <w:rsid w:val="7AAB6BE5"/>
    <w:rsid w:val="7AAF5D79"/>
    <w:rsid w:val="7AB122B0"/>
    <w:rsid w:val="7AB22AC6"/>
    <w:rsid w:val="7AB253FA"/>
    <w:rsid w:val="7AB30E21"/>
    <w:rsid w:val="7AB3788A"/>
    <w:rsid w:val="7AB41159"/>
    <w:rsid w:val="7AB46765"/>
    <w:rsid w:val="7AB50C41"/>
    <w:rsid w:val="7AB5518F"/>
    <w:rsid w:val="7AB73BC9"/>
    <w:rsid w:val="7AB74A41"/>
    <w:rsid w:val="7AB833CF"/>
    <w:rsid w:val="7ABA216F"/>
    <w:rsid w:val="7ABA63FC"/>
    <w:rsid w:val="7AC02B92"/>
    <w:rsid w:val="7AC065F9"/>
    <w:rsid w:val="7AC15003"/>
    <w:rsid w:val="7AC2247B"/>
    <w:rsid w:val="7AC22A93"/>
    <w:rsid w:val="7AC374A5"/>
    <w:rsid w:val="7AC40B92"/>
    <w:rsid w:val="7AC5550A"/>
    <w:rsid w:val="7AC613B9"/>
    <w:rsid w:val="7AC619B9"/>
    <w:rsid w:val="7AC62711"/>
    <w:rsid w:val="7AC65D24"/>
    <w:rsid w:val="7AC67058"/>
    <w:rsid w:val="7AC677B6"/>
    <w:rsid w:val="7AC72E67"/>
    <w:rsid w:val="7ACB42BB"/>
    <w:rsid w:val="7ACE52E7"/>
    <w:rsid w:val="7ACF40E1"/>
    <w:rsid w:val="7AD04FF4"/>
    <w:rsid w:val="7AD10CF6"/>
    <w:rsid w:val="7AD164BA"/>
    <w:rsid w:val="7AD20C12"/>
    <w:rsid w:val="7AD26639"/>
    <w:rsid w:val="7AD30004"/>
    <w:rsid w:val="7AD35544"/>
    <w:rsid w:val="7AD3714E"/>
    <w:rsid w:val="7AD57C4D"/>
    <w:rsid w:val="7AD82B2F"/>
    <w:rsid w:val="7AD83915"/>
    <w:rsid w:val="7AD92911"/>
    <w:rsid w:val="7ADA05B0"/>
    <w:rsid w:val="7ADA5C96"/>
    <w:rsid w:val="7ADA7480"/>
    <w:rsid w:val="7ADB015E"/>
    <w:rsid w:val="7ADC06F8"/>
    <w:rsid w:val="7ADD347D"/>
    <w:rsid w:val="7ADD45CC"/>
    <w:rsid w:val="7ADD6946"/>
    <w:rsid w:val="7AE04FB5"/>
    <w:rsid w:val="7AE16D0C"/>
    <w:rsid w:val="7AE45B4D"/>
    <w:rsid w:val="7AE51B34"/>
    <w:rsid w:val="7AE54799"/>
    <w:rsid w:val="7AE55011"/>
    <w:rsid w:val="7AE609EE"/>
    <w:rsid w:val="7AE618D9"/>
    <w:rsid w:val="7AE63A7A"/>
    <w:rsid w:val="7AE72800"/>
    <w:rsid w:val="7AE734BD"/>
    <w:rsid w:val="7AE82F1B"/>
    <w:rsid w:val="7AE8640D"/>
    <w:rsid w:val="7AE93140"/>
    <w:rsid w:val="7AEB28DF"/>
    <w:rsid w:val="7AEC5BE6"/>
    <w:rsid w:val="7AEC68B5"/>
    <w:rsid w:val="7AED262A"/>
    <w:rsid w:val="7AED7754"/>
    <w:rsid w:val="7AEF0A78"/>
    <w:rsid w:val="7AEF34DA"/>
    <w:rsid w:val="7AF26FA7"/>
    <w:rsid w:val="7AF44944"/>
    <w:rsid w:val="7AF45356"/>
    <w:rsid w:val="7AF55C11"/>
    <w:rsid w:val="7AF62824"/>
    <w:rsid w:val="7AF71AC5"/>
    <w:rsid w:val="7AF7698C"/>
    <w:rsid w:val="7AFA63C4"/>
    <w:rsid w:val="7AFB0C57"/>
    <w:rsid w:val="7AFC7083"/>
    <w:rsid w:val="7AFD4877"/>
    <w:rsid w:val="7B0029D3"/>
    <w:rsid w:val="7B024AA2"/>
    <w:rsid w:val="7B02666E"/>
    <w:rsid w:val="7B033CA7"/>
    <w:rsid w:val="7B06354D"/>
    <w:rsid w:val="7B0902C1"/>
    <w:rsid w:val="7B090333"/>
    <w:rsid w:val="7B0B7BA6"/>
    <w:rsid w:val="7B0C13BB"/>
    <w:rsid w:val="7B0C3485"/>
    <w:rsid w:val="7B0E6035"/>
    <w:rsid w:val="7B0E707F"/>
    <w:rsid w:val="7B0E7F41"/>
    <w:rsid w:val="7B102ED9"/>
    <w:rsid w:val="7B105AB5"/>
    <w:rsid w:val="7B1321B7"/>
    <w:rsid w:val="7B132569"/>
    <w:rsid w:val="7B136830"/>
    <w:rsid w:val="7B157F85"/>
    <w:rsid w:val="7B167A2E"/>
    <w:rsid w:val="7B173F94"/>
    <w:rsid w:val="7B1A32C5"/>
    <w:rsid w:val="7B1A335F"/>
    <w:rsid w:val="7B1B51F5"/>
    <w:rsid w:val="7B1D6800"/>
    <w:rsid w:val="7B1E4F98"/>
    <w:rsid w:val="7B1E7C6D"/>
    <w:rsid w:val="7B1F5276"/>
    <w:rsid w:val="7B1F58C5"/>
    <w:rsid w:val="7B1F7033"/>
    <w:rsid w:val="7B205209"/>
    <w:rsid w:val="7B215A44"/>
    <w:rsid w:val="7B217E13"/>
    <w:rsid w:val="7B23091F"/>
    <w:rsid w:val="7B2459C5"/>
    <w:rsid w:val="7B256120"/>
    <w:rsid w:val="7B267CF4"/>
    <w:rsid w:val="7B274AB8"/>
    <w:rsid w:val="7B2766A7"/>
    <w:rsid w:val="7B283B44"/>
    <w:rsid w:val="7B2939A9"/>
    <w:rsid w:val="7B296984"/>
    <w:rsid w:val="7B2A2508"/>
    <w:rsid w:val="7B2A5A1B"/>
    <w:rsid w:val="7B2B6CED"/>
    <w:rsid w:val="7B2C6DE0"/>
    <w:rsid w:val="7B2E0CCC"/>
    <w:rsid w:val="7B2E298F"/>
    <w:rsid w:val="7B311A83"/>
    <w:rsid w:val="7B3209EB"/>
    <w:rsid w:val="7B3357F6"/>
    <w:rsid w:val="7B393100"/>
    <w:rsid w:val="7B3A2CBC"/>
    <w:rsid w:val="7B3B2728"/>
    <w:rsid w:val="7B3B6007"/>
    <w:rsid w:val="7B3C72C2"/>
    <w:rsid w:val="7B3D0B9B"/>
    <w:rsid w:val="7B3D1DCD"/>
    <w:rsid w:val="7B3E2FB0"/>
    <w:rsid w:val="7B3F46E1"/>
    <w:rsid w:val="7B416794"/>
    <w:rsid w:val="7B42024E"/>
    <w:rsid w:val="7B424FB4"/>
    <w:rsid w:val="7B430C95"/>
    <w:rsid w:val="7B440F9E"/>
    <w:rsid w:val="7B451811"/>
    <w:rsid w:val="7B462085"/>
    <w:rsid w:val="7B471313"/>
    <w:rsid w:val="7B474E19"/>
    <w:rsid w:val="7B476A5F"/>
    <w:rsid w:val="7B4832A0"/>
    <w:rsid w:val="7B491E43"/>
    <w:rsid w:val="7B492D9A"/>
    <w:rsid w:val="7B496FBF"/>
    <w:rsid w:val="7B4A69E8"/>
    <w:rsid w:val="7B4D14C8"/>
    <w:rsid w:val="7B506AD4"/>
    <w:rsid w:val="7B541B45"/>
    <w:rsid w:val="7B54257C"/>
    <w:rsid w:val="7B54432E"/>
    <w:rsid w:val="7B574B8C"/>
    <w:rsid w:val="7B584DF0"/>
    <w:rsid w:val="7B5852C5"/>
    <w:rsid w:val="7B58569B"/>
    <w:rsid w:val="7B5C0381"/>
    <w:rsid w:val="7B5C3BD2"/>
    <w:rsid w:val="7B5C5C45"/>
    <w:rsid w:val="7B5E2071"/>
    <w:rsid w:val="7B601FDA"/>
    <w:rsid w:val="7B606846"/>
    <w:rsid w:val="7B612774"/>
    <w:rsid w:val="7B615D99"/>
    <w:rsid w:val="7B632CD8"/>
    <w:rsid w:val="7B646B36"/>
    <w:rsid w:val="7B6619F4"/>
    <w:rsid w:val="7B663D4D"/>
    <w:rsid w:val="7B694879"/>
    <w:rsid w:val="7B696934"/>
    <w:rsid w:val="7B6977F2"/>
    <w:rsid w:val="7B6A28CA"/>
    <w:rsid w:val="7B6A3E65"/>
    <w:rsid w:val="7B6A7399"/>
    <w:rsid w:val="7B6D03CD"/>
    <w:rsid w:val="7B7400C6"/>
    <w:rsid w:val="7B751C75"/>
    <w:rsid w:val="7B752F2F"/>
    <w:rsid w:val="7B757E96"/>
    <w:rsid w:val="7B766E06"/>
    <w:rsid w:val="7B771C54"/>
    <w:rsid w:val="7B7833DA"/>
    <w:rsid w:val="7B7965DF"/>
    <w:rsid w:val="7B7A5F1B"/>
    <w:rsid w:val="7B7A761C"/>
    <w:rsid w:val="7B7C72FD"/>
    <w:rsid w:val="7B7E0E5E"/>
    <w:rsid w:val="7B7F37C1"/>
    <w:rsid w:val="7B8012FB"/>
    <w:rsid w:val="7B804D9E"/>
    <w:rsid w:val="7B805010"/>
    <w:rsid w:val="7B8062E4"/>
    <w:rsid w:val="7B8211A5"/>
    <w:rsid w:val="7B835AAE"/>
    <w:rsid w:val="7B84139F"/>
    <w:rsid w:val="7B865E42"/>
    <w:rsid w:val="7B8723C9"/>
    <w:rsid w:val="7B8A0D17"/>
    <w:rsid w:val="7B8A621E"/>
    <w:rsid w:val="7B8B20B5"/>
    <w:rsid w:val="7B8B4010"/>
    <w:rsid w:val="7B8B4E4A"/>
    <w:rsid w:val="7B8C60C2"/>
    <w:rsid w:val="7B8D1BB4"/>
    <w:rsid w:val="7B8F4209"/>
    <w:rsid w:val="7B8F5F61"/>
    <w:rsid w:val="7B8F615D"/>
    <w:rsid w:val="7B8F66A6"/>
    <w:rsid w:val="7B906351"/>
    <w:rsid w:val="7B9232EE"/>
    <w:rsid w:val="7B970600"/>
    <w:rsid w:val="7B97505C"/>
    <w:rsid w:val="7B9760E9"/>
    <w:rsid w:val="7B976DDE"/>
    <w:rsid w:val="7B982399"/>
    <w:rsid w:val="7B9B003C"/>
    <w:rsid w:val="7B9B0622"/>
    <w:rsid w:val="7B9E5F67"/>
    <w:rsid w:val="7B9E7E22"/>
    <w:rsid w:val="7BA06C6D"/>
    <w:rsid w:val="7BA176FE"/>
    <w:rsid w:val="7BA34B50"/>
    <w:rsid w:val="7BA56947"/>
    <w:rsid w:val="7BA62D91"/>
    <w:rsid w:val="7BA723C9"/>
    <w:rsid w:val="7BA86E53"/>
    <w:rsid w:val="7BA904EB"/>
    <w:rsid w:val="7BAB252F"/>
    <w:rsid w:val="7BAB31F1"/>
    <w:rsid w:val="7BAB4FCB"/>
    <w:rsid w:val="7BAC3D17"/>
    <w:rsid w:val="7BAE0DC2"/>
    <w:rsid w:val="7BAE319E"/>
    <w:rsid w:val="7BB00388"/>
    <w:rsid w:val="7BB040EB"/>
    <w:rsid w:val="7BB11E22"/>
    <w:rsid w:val="7BB13A06"/>
    <w:rsid w:val="7BB14493"/>
    <w:rsid w:val="7BB252DA"/>
    <w:rsid w:val="7BB3175A"/>
    <w:rsid w:val="7BB34DB4"/>
    <w:rsid w:val="7BB40B0A"/>
    <w:rsid w:val="7BB46968"/>
    <w:rsid w:val="7BB47956"/>
    <w:rsid w:val="7BBA042D"/>
    <w:rsid w:val="7BBB55F4"/>
    <w:rsid w:val="7BBC08B9"/>
    <w:rsid w:val="7BBC42AA"/>
    <w:rsid w:val="7BBF18CA"/>
    <w:rsid w:val="7BBF3629"/>
    <w:rsid w:val="7BC01CA8"/>
    <w:rsid w:val="7BC12EF3"/>
    <w:rsid w:val="7BC155E9"/>
    <w:rsid w:val="7BC2026D"/>
    <w:rsid w:val="7BC2604E"/>
    <w:rsid w:val="7BC61291"/>
    <w:rsid w:val="7BC656E7"/>
    <w:rsid w:val="7BC671E8"/>
    <w:rsid w:val="7BC8164A"/>
    <w:rsid w:val="7BC839FE"/>
    <w:rsid w:val="7BC9361C"/>
    <w:rsid w:val="7BCC2B60"/>
    <w:rsid w:val="7BCF0225"/>
    <w:rsid w:val="7BCF19C2"/>
    <w:rsid w:val="7BCF3AE5"/>
    <w:rsid w:val="7BCF517D"/>
    <w:rsid w:val="7BD26B46"/>
    <w:rsid w:val="7BD50235"/>
    <w:rsid w:val="7BD50EAA"/>
    <w:rsid w:val="7BD5522C"/>
    <w:rsid w:val="7BD718DB"/>
    <w:rsid w:val="7BD7669C"/>
    <w:rsid w:val="7BD874C7"/>
    <w:rsid w:val="7BD918C7"/>
    <w:rsid w:val="7BDA41F3"/>
    <w:rsid w:val="7BDA4733"/>
    <w:rsid w:val="7BDB02A9"/>
    <w:rsid w:val="7BDB3336"/>
    <w:rsid w:val="7BDC073A"/>
    <w:rsid w:val="7BDD324C"/>
    <w:rsid w:val="7BDD6784"/>
    <w:rsid w:val="7BDD7826"/>
    <w:rsid w:val="7BE07BDE"/>
    <w:rsid w:val="7BE1684A"/>
    <w:rsid w:val="7BE26036"/>
    <w:rsid w:val="7BE37236"/>
    <w:rsid w:val="7BE64A21"/>
    <w:rsid w:val="7BE8056E"/>
    <w:rsid w:val="7BE85D20"/>
    <w:rsid w:val="7BE961C5"/>
    <w:rsid w:val="7BEB56E3"/>
    <w:rsid w:val="7BED35A8"/>
    <w:rsid w:val="7BED45DF"/>
    <w:rsid w:val="7BED5537"/>
    <w:rsid w:val="7BEE0764"/>
    <w:rsid w:val="7BF0589B"/>
    <w:rsid w:val="7BF25001"/>
    <w:rsid w:val="7BF332C1"/>
    <w:rsid w:val="7BF35A97"/>
    <w:rsid w:val="7BF404B8"/>
    <w:rsid w:val="7BF41CE9"/>
    <w:rsid w:val="7BF730A2"/>
    <w:rsid w:val="7BFB3F57"/>
    <w:rsid w:val="7BFB69D0"/>
    <w:rsid w:val="7BFC5831"/>
    <w:rsid w:val="7BFC7710"/>
    <w:rsid w:val="7BFE0A35"/>
    <w:rsid w:val="7BFF793E"/>
    <w:rsid w:val="7C000DFA"/>
    <w:rsid w:val="7C0122DE"/>
    <w:rsid w:val="7C022928"/>
    <w:rsid w:val="7C032FA0"/>
    <w:rsid w:val="7C033FBE"/>
    <w:rsid w:val="7C062656"/>
    <w:rsid w:val="7C067241"/>
    <w:rsid w:val="7C070378"/>
    <w:rsid w:val="7C093736"/>
    <w:rsid w:val="7C097057"/>
    <w:rsid w:val="7C0A596B"/>
    <w:rsid w:val="7C0C202D"/>
    <w:rsid w:val="7C0C4D51"/>
    <w:rsid w:val="7C0C53BC"/>
    <w:rsid w:val="7C0D47A5"/>
    <w:rsid w:val="7C0E13BF"/>
    <w:rsid w:val="7C0F0E7B"/>
    <w:rsid w:val="7C1107EA"/>
    <w:rsid w:val="7C115683"/>
    <w:rsid w:val="7C116207"/>
    <w:rsid w:val="7C127E78"/>
    <w:rsid w:val="7C1440DD"/>
    <w:rsid w:val="7C18004B"/>
    <w:rsid w:val="7C19338C"/>
    <w:rsid w:val="7C19798E"/>
    <w:rsid w:val="7C1A28C2"/>
    <w:rsid w:val="7C1B7283"/>
    <w:rsid w:val="7C1C28AB"/>
    <w:rsid w:val="7C1F7E54"/>
    <w:rsid w:val="7C211596"/>
    <w:rsid w:val="7C211C1A"/>
    <w:rsid w:val="7C21573D"/>
    <w:rsid w:val="7C223EFB"/>
    <w:rsid w:val="7C2278D6"/>
    <w:rsid w:val="7C255D5A"/>
    <w:rsid w:val="7C280C5C"/>
    <w:rsid w:val="7C293EBB"/>
    <w:rsid w:val="7C297349"/>
    <w:rsid w:val="7C2C0987"/>
    <w:rsid w:val="7C2C11CE"/>
    <w:rsid w:val="7C2C46FC"/>
    <w:rsid w:val="7C2D4C36"/>
    <w:rsid w:val="7C2E65C5"/>
    <w:rsid w:val="7C2F0DF1"/>
    <w:rsid w:val="7C2F2EFC"/>
    <w:rsid w:val="7C327A6C"/>
    <w:rsid w:val="7C345C29"/>
    <w:rsid w:val="7C373B05"/>
    <w:rsid w:val="7C375E59"/>
    <w:rsid w:val="7C384592"/>
    <w:rsid w:val="7C3E5F7D"/>
    <w:rsid w:val="7C3F2128"/>
    <w:rsid w:val="7C402329"/>
    <w:rsid w:val="7C403405"/>
    <w:rsid w:val="7C4054AD"/>
    <w:rsid w:val="7C421E19"/>
    <w:rsid w:val="7C4408FD"/>
    <w:rsid w:val="7C452E8D"/>
    <w:rsid w:val="7C477CA5"/>
    <w:rsid w:val="7C4850BC"/>
    <w:rsid w:val="7C4971FF"/>
    <w:rsid w:val="7C4A5E00"/>
    <w:rsid w:val="7C4A60EC"/>
    <w:rsid w:val="7C4D16D2"/>
    <w:rsid w:val="7C4E1C1D"/>
    <w:rsid w:val="7C4E3FF4"/>
    <w:rsid w:val="7C4E751C"/>
    <w:rsid w:val="7C5209EB"/>
    <w:rsid w:val="7C542C55"/>
    <w:rsid w:val="7C544F84"/>
    <w:rsid w:val="7C5453EE"/>
    <w:rsid w:val="7C555CC4"/>
    <w:rsid w:val="7C560489"/>
    <w:rsid w:val="7C560804"/>
    <w:rsid w:val="7C56633D"/>
    <w:rsid w:val="7C56745E"/>
    <w:rsid w:val="7C57738D"/>
    <w:rsid w:val="7C585612"/>
    <w:rsid w:val="7C59041B"/>
    <w:rsid w:val="7C5A4057"/>
    <w:rsid w:val="7C5B58DB"/>
    <w:rsid w:val="7C5D1FEB"/>
    <w:rsid w:val="7C5E192E"/>
    <w:rsid w:val="7C6001DD"/>
    <w:rsid w:val="7C607FB8"/>
    <w:rsid w:val="7C6259CD"/>
    <w:rsid w:val="7C64040C"/>
    <w:rsid w:val="7C643189"/>
    <w:rsid w:val="7C6707C2"/>
    <w:rsid w:val="7C6841C2"/>
    <w:rsid w:val="7C6955AD"/>
    <w:rsid w:val="7C6A0C87"/>
    <w:rsid w:val="7C6D69F8"/>
    <w:rsid w:val="7C6D7AC4"/>
    <w:rsid w:val="7C6E41BE"/>
    <w:rsid w:val="7C6F198B"/>
    <w:rsid w:val="7C6F2BF5"/>
    <w:rsid w:val="7C6F71E3"/>
    <w:rsid w:val="7C707FCE"/>
    <w:rsid w:val="7C724462"/>
    <w:rsid w:val="7C737D0C"/>
    <w:rsid w:val="7C7627C2"/>
    <w:rsid w:val="7C773A72"/>
    <w:rsid w:val="7C781C62"/>
    <w:rsid w:val="7C790233"/>
    <w:rsid w:val="7C794449"/>
    <w:rsid w:val="7C7A0741"/>
    <w:rsid w:val="7C7B3788"/>
    <w:rsid w:val="7C7C2F13"/>
    <w:rsid w:val="7C7D3139"/>
    <w:rsid w:val="7C7E3CDC"/>
    <w:rsid w:val="7C7F455F"/>
    <w:rsid w:val="7C8028C1"/>
    <w:rsid w:val="7C805F59"/>
    <w:rsid w:val="7C821427"/>
    <w:rsid w:val="7C8249B9"/>
    <w:rsid w:val="7C834D9F"/>
    <w:rsid w:val="7C861DCE"/>
    <w:rsid w:val="7C8627C6"/>
    <w:rsid w:val="7C87106F"/>
    <w:rsid w:val="7C884362"/>
    <w:rsid w:val="7C8A21CB"/>
    <w:rsid w:val="7C8C1C82"/>
    <w:rsid w:val="7C8D158E"/>
    <w:rsid w:val="7C8E3D31"/>
    <w:rsid w:val="7C8F4DC2"/>
    <w:rsid w:val="7C90717B"/>
    <w:rsid w:val="7C912321"/>
    <w:rsid w:val="7C9155BF"/>
    <w:rsid w:val="7C922D76"/>
    <w:rsid w:val="7C960CFA"/>
    <w:rsid w:val="7C981864"/>
    <w:rsid w:val="7C9823F3"/>
    <w:rsid w:val="7C986691"/>
    <w:rsid w:val="7C990B86"/>
    <w:rsid w:val="7C9C0836"/>
    <w:rsid w:val="7CA024FF"/>
    <w:rsid w:val="7CA0432D"/>
    <w:rsid w:val="7CA25BFC"/>
    <w:rsid w:val="7CA60F88"/>
    <w:rsid w:val="7CA8241C"/>
    <w:rsid w:val="7CA9358A"/>
    <w:rsid w:val="7CAB17DB"/>
    <w:rsid w:val="7CAB75C7"/>
    <w:rsid w:val="7CAE0D2B"/>
    <w:rsid w:val="7CB0150D"/>
    <w:rsid w:val="7CB145C2"/>
    <w:rsid w:val="7CB2782F"/>
    <w:rsid w:val="7CB3266C"/>
    <w:rsid w:val="7CB34B68"/>
    <w:rsid w:val="7CB36FA4"/>
    <w:rsid w:val="7CB47EDC"/>
    <w:rsid w:val="7CB55282"/>
    <w:rsid w:val="7CB816B6"/>
    <w:rsid w:val="7CB8242D"/>
    <w:rsid w:val="7CB97901"/>
    <w:rsid w:val="7CB97F51"/>
    <w:rsid w:val="7CBC09F5"/>
    <w:rsid w:val="7CBC7232"/>
    <w:rsid w:val="7CBE6281"/>
    <w:rsid w:val="7CC015D1"/>
    <w:rsid w:val="7CC0299D"/>
    <w:rsid w:val="7CC24366"/>
    <w:rsid w:val="7CC253CE"/>
    <w:rsid w:val="7CC436F1"/>
    <w:rsid w:val="7CC46F64"/>
    <w:rsid w:val="7CC52783"/>
    <w:rsid w:val="7CC54AA3"/>
    <w:rsid w:val="7CC63608"/>
    <w:rsid w:val="7CC773BD"/>
    <w:rsid w:val="7CC94958"/>
    <w:rsid w:val="7CCA3915"/>
    <w:rsid w:val="7CCF4851"/>
    <w:rsid w:val="7CD0377C"/>
    <w:rsid w:val="7CD35A44"/>
    <w:rsid w:val="7CD429CD"/>
    <w:rsid w:val="7CD4406E"/>
    <w:rsid w:val="7CD564F3"/>
    <w:rsid w:val="7CD863C8"/>
    <w:rsid w:val="7CD93149"/>
    <w:rsid w:val="7CDA3E1C"/>
    <w:rsid w:val="7CDB59F1"/>
    <w:rsid w:val="7CDC7BBB"/>
    <w:rsid w:val="7CDD13C0"/>
    <w:rsid w:val="7CDD1BDF"/>
    <w:rsid w:val="7CDE0548"/>
    <w:rsid w:val="7CDF25E1"/>
    <w:rsid w:val="7CE0469F"/>
    <w:rsid w:val="7CE267C2"/>
    <w:rsid w:val="7CE36750"/>
    <w:rsid w:val="7CE571E2"/>
    <w:rsid w:val="7CE73B58"/>
    <w:rsid w:val="7CE74C12"/>
    <w:rsid w:val="7CE822A2"/>
    <w:rsid w:val="7CE83088"/>
    <w:rsid w:val="7CE8555B"/>
    <w:rsid w:val="7CEA273D"/>
    <w:rsid w:val="7CEA4BF8"/>
    <w:rsid w:val="7CEB4AD3"/>
    <w:rsid w:val="7CEC4651"/>
    <w:rsid w:val="7CF15D8C"/>
    <w:rsid w:val="7CF303FE"/>
    <w:rsid w:val="7CF4516B"/>
    <w:rsid w:val="7CF60C9A"/>
    <w:rsid w:val="7CF61EA2"/>
    <w:rsid w:val="7CF7539C"/>
    <w:rsid w:val="7CF83340"/>
    <w:rsid w:val="7CF95A55"/>
    <w:rsid w:val="7CFB1E66"/>
    <w:rsid w:val="7CFB3E4B"/>
    <w:rsid w:val="7CFB4B15"/>
    <w:rsid w:val="7CFB766A"/>
    <w:rsid w:val="7CFD5CB0"/>
    <w:rsid w:val="7CFD604F"/>
    <w:rsid w:val="7CFE1952"/>
    <w:rsid w:val="7CFF1A47"/>
    <w:rsid w:val="7D0052C3"/>
    <w:rsid w:val="7D0066D2"/>
    <w:rsid w:val="7D0223D3"/>
    <w:rsid w:val="7D022718"/>
    <w:rsid w:val="7D05161A"/>
    <w:rsid w:val="7D054F3D"/>
    <w:rsid w:val="7D062BFA"/>
    <w:rsid w:val="7D066B48"/>
    <w:rsid w:val="7D067311"/>
    <w:rsid w:val="7D07362D"/>
    <w:rsid w:val="7D073BB7"/>
    <w:rsid w:val="7D08519E"/>
    <w:rsid w:val="7D0902E5"/>
    <w:rsid w:val="7D09135C"/>
    <w:rsid w:val="7D091C98"/>
    <w:rsid w:val="7D0B6F38"/>
    <w:rsid w:val="7D0D1DDD"/>
    <w:rsid w:val="7D0D410D"/>
    <w:rsid w:val="7D117BEE"/>
    <w:rsid w:val="7D1478D8"/>
    <w:rsid w:val="7D162A10"/>
    <w:rsid w:val="7D180ECC"/>
    <w:rsid w:val="7D183C16"/>
    <w:rsid w:val="7D191135"/>
    <w:rsid w:val="7D191FF9"/>
    <w:rsid w:val="7D1921EA"/>
    <w:rsid w:val="7D1A1A3F"/>
    <w:rsid w:val="7D1B08D7"/>
    <w:rsid w:val="7D1C7C34"/>
    <w:rsid w:val="7D1F1F4D"/>
    <w:rsid w:val="7D1F5AA6"/>
    <w:rsid w:val="7D1F5C3C"/>
    <w:rsid w:val="7D1F7E90"/>
    <w:rsid w:val="7D205C50"/>
    <w:rsid w:val="7D2131FD"/>
    <w:rsid w:val="7D222FA9"/>
    <w:rsid w:val="7D2264A2"/>
    <w:rsid w:val="7D256B2C"/>
    <w:rsid w:val="7D290D3A"/>
    <w:rsid w:val="7D2924D8"/>
    <w:rsid w:val="7D2A3DB7"/>
    <w:rsid w:val="7D2D4F95"/>
    <w:rsid w:val="7D2E066F"/>
    <w:rsid w:val="7D2E1157"/>
    <w:rsid w:val="7D2F2BB3"/>
    <w:rsid w:val="7D2F2F1B"/>
    <w:rsid w:val="7D331672"/>
    <w:rsid w:val="7D337086"/>
    <w:rsid w:val="7D344A37"/>
    <w:rsid w:val="7D350585"/>
    <w:rsid w:val="7D354625"/>
    <w:rsid w:val="7D363581"/>
    <w:rsid w:val="7D364511"/>
    <w:rsid w:val="7D392EE6"/>
    <w:rsid w:val="7D3A1640"/>
    <w:rsid w:val="7D3A5521"/>
    <w:rsid w:val="7D3B4318"/>
    <w:rsid w:val="7D3B61EC"/>
    <w:rsid w:val="7D3C58D0"/>
    <w:rsid w:val="7D411490"/>
    <w:rsid w:val="7D425184"/>
    <w:rsid w:val="7D4267CE"/>
    <w:rsid w:val="7D462CFB"/>
    <w:rsid w:val="7D470CBA"/>
    <w:rsid w:val="7D4827E9"/>
    <w:rsid w:val="7D49001C"/>
    <w:rsid w:val="7D491222"/>
    <w:rsid w:val="7D4A3C1A"/>
    <w:rsid w:val="7D4A5175"/>
    <w:rsid w:val="7D4B7FF7"/>
    <w:rsid w:val="7D4D4991"/>
    <w:rsid w:val="7D4E5A11"/>
    <w:rsid w:val="7D5031FF"/>
    <w:rsid w:val="7D5040FD"/>
    <w:rsid w:val="7D51156F"/>
    <w:rsid w:val="7D517A00"/>
    <w:rsid w:val="7D52595C"/>
    <w:rsid w:val="7D546803"/>
    <w:rsid w:val="7D5503CA"/>
    <w:rsid w:val="7D550D4F"/>
    <w:rsid w:val="7D552F62"/>
    <w:rsid w:val="7D554F36"/>
    <w:rsid w:val="7D565084"/>
    <w:rsid w:val="7D571711"/>
    <w:rsid w:val="7D59718C"/>
    <w:rsid w:val="7D597B8B"/>
    <w:rsid w:val="7D5A2E49"/>
    <w:rsid w:val="7D5B17B1"/>
    <w:rsid w:val="7D5B4CF4"/>
    <w:rsid w:val="7D5B76D7"/>
    <w:rsid w:val="7D5C118B"/>
    <w:rsid w:val="7D5C3AC5"/>
    <w:rsid w:val="7D5D3D26"/>
    <w:rsid w:val="7D5D7256"/>
    <w:rsid w:val="7D5E243E"/>
    <w:rsid w:val="7D61217F"/>
    <w:rsid w:val="7D631E66"/>
    <w:rsid w:val="7D6362CE"/>
    <w:rsid w:val="7D667212"/>
    <w:rsid w:val="7D6A1A44"/>
    <w:rsid w:val="7D6B73BD"/>
    <w:rsid w:val="7D6D50E8"/>
    <w:rsid w:val="7D6F4348"/>
    <w:rsid w:val="7D6F648D"/>
    <w:rsid w:val="7D6F7311"/>
    <w:rsid w:val="7D705B4F"/>
    <w:rsid w:val="7D721C7E"/>
    <w:rsid w:val="7D723BF7"/>
    <w:rsid w:val="7D7330B1"/>
    <w:rsid w:val="7D73726F"/>
    <w:rsid w:val="7D7449FE"/>
    <w:rsid w:val="7D750E91"/>
    <w:rsid w:val="7D772D1B"/>
    <w:rsid w:val="7D77661C"/>
    <w:rsid w:val="7D7B4827"/>
    <w:rsid w:val="7D7B7576"/>
    <w:rsid w:val="7D7D0723"/>
    <w:rsid w:val="7D7F1A56"/>
    <w:rsid w:val="7D7F2BF0"/>
    <w:rsid w:val="7D812A48"/>
    <w:rsid w:val="7D8140E4"/>
    <w:rsid w:val="7D81781B"/>
    <w:rsid w:val="7D820555"/>
    <w:rsid w:val="7D824C2D"/>
    <w:rsid w:val="7D85489B"/>
    <w:rsid w:val="7D863DAA"/>
    <w:rsid w:val="7D8653DF"/>
    <w:rsid w:val="7D877F05"/>
    <w:rsid w:val="7D8815F5"/>
    <w:rsid w:val="7D886853"/>
    <w:rsid w:val="7D8B1F0D"/>
    <w:rsid w:val="7D8F494D"/>
    <w:rsid w:val="7D911AF0"/>
    <w:rsid w:val="7D937D73"/>
    <w:rsid w:val="7D955708"/>
    <w:rsid w:val="7D98045B"/>
    <w:rsid w:val="7D9E22E2"/>
    <w:rsid w:val="7DA14561"/>
    <w:rsid w:val="7DA1610B"/>
    <w:rsid w:val="7DA16F41"/>
    <w:rsid w:val="7DA80099"/>
    <w:rsid w:val="7DA95FD4"/>
    <w:rsid w:val="7DAC062D"/>
    <w:rsid w:val="7DAC3689"/>
    <w:rsid w:val="7DAC71CF"/>
    <w:rsid w:val="7DAD0720"/>
    <w:rsid w:val="7DAE3D8D"/>
    <w:rsid w:val="7DAF3127"/>
    <w:rsid w:val="7DB151F0"/>
    <w:rsid w:val="7DB2301E"/>
    <w:rsid w:val="7DB30DD9"/>
    <w:rsid w:val="7DB36373"/>
    <w:rsid w:val="7DB4578F"/>
    <w:rsid w:val="7DB535FC"/>
    <w:rsid w:val="7DB65FBC"/>
    <w:rsid w:val="7DB84E94"/>
    <w:rsid w:val="7DB86737"/>
    <w:rsid w:val="7DB908AE"/>
    <w:rsid w:val="7DB90B4F"/>
    <w:rsid w:val="7DB975B9"/>
    <w:rsid w:val="7DB97DFE"/>
    <w:rsid w:val="7DBC5541"/>
    <w:rsid w:val="7DBD6119"/>
    <w:rsid w:val="7DBE2A9E"/>
    <w:rsid w:val="7DBE4A77"/>
    <w:rsid w:val="7DC03B08"/>
    <w:rsid w:val="7DC06FCE"/>
    <w:rsid w:val="7DC0755E"/>
    <w:rsid w:val="7DC13140"/>
    <w:rsid w:val="7DC33ED0"/>
    <w:rsid w:val="7DC42532"/>
    <w:rsid w:val="7DC42FE5"/>
    <w:rsid w:val="7DC46C55"/>
    <w:rsid w:val="7DC570B5"/>
    <w:rsid w:val="7DC73CBE"/>
    <w:rsid w:val="7DC903B2"/>
    <w:rsid w:val="7DCA0AE4"/>
    <w:rsid w:val="7DCA6B95"/>
    <w:rsid w:val="7DCE250C"/>
    <w:rsid w:val="7DCE6632"/>
    <w:rsid w:val="7DD02526"/>
    <w:rsid w:val="7DD131C7"/>
    <w:rsid w:val="7DD2121F"/>
    <w:rsid w:val="7DD22E3B"/>
    <w:rsid w:val="7DD2583F"/>
    <w:rsid w:val="7DD25F20"/>
    <w:rsid w:val="7DD27D5A"/>
    <w:rsid w:val="7DD27D9A"/>
    <w:rsid w:val="7DD44CC4"/>
    <w:rsid w:val="7DD50508"/>
    <w:rsid w:val="7DD52E49"/>
    <w:rsid w:val="7DD54F66"/>
    <w:rsid w:val="7DD60BF5"/>
    <w:rsid w:val="7DD62806"/>
    <w:rsid w:val="7DD8559A"/>
    <w:rsid w:val="7DD91F09"/>
    <w:rsid w:val="7DD943F9"/>
    <w:rsid w:val="7DD96360"/>
    <w:rsid w:val="7DD97EB2"/>
    <w:rsid w:val="7DDA11D5"/>
    <w:rsid w:val="7DDA1D8B"/>
    <w:rsid w:val="7DDB37FC"/>
    <w:rsid w:val="7DDB7563"/>
    <w:rsid w:val="7DDD2FD2"/>
    <w:rsid w:val="7DDE2749"/>
    <w:rsid w:val="7DE0220D"/>
    <w:rsid w:val="7DE05624"/>
    <w:rsid w:val="7DE05CEA"/>
    <w:rsid w:val="7DE56E6B"/>
    <w:rsid w:val="7DE63443"/>
    <w:rsid w:val="7DE661F3"/>
    <w:rsid w:val="7DE77AD1"/>
    <w:rsid w:val="7DE86C84"/>
    <w:rsid w:val="7DED5272"/>
    <w:rsid w:val="7DED6059"/>
    <w:rsid w:val="7DEE70CA"/>
    <w:rsid w:val="7DEF5234"/>
    <w:rsid w:val="7DF00349"/>
    <w:rsid w:val="7DF12540"/>
    <w:rsid w:val="7DF223AC"/>
    <w:rsid w:val="7DF33891"/>
    <w:rsid w:val="7DF35515"/>
    <w:rsid w:val="7DF5117F"/>
    <w:rsid w:val="7DF56D31"/>
    <w:rsid w:val="7DF71E37"/>
    <w:rsid w:val="7DF910BC"/>
    <w:rsid w:val="7DFA2B9A"/>
    <w:rsid w:val="7DFA633B"/>
    <w:rsid w:val="7DFB3C18"/>
    <w:rsid w:val="7DFB7184"/>
    <w:rsid w:val="7DFD0DAD"/>
    <w:rsid w:val="7DFF41E2"/>
    <w:rsid w:val="7E000E22"/>
    <w:rsid w:val="7E02400B"/>
    <w:rsid w:val="7E031E5C"/>
    <w:rsid w:val="7E033A4E"/>
    <w:rsid w:val="7E03652D"/>
    <w:rsid w:val="7E045FDC"/>
    <w:rsid w:val="7E06699A"/>
    <w:rsid w:val="7E066E2B"/>
    <w:rsid w:val="7E072C53"/>
    <w:rsid w:val="7E0958B2"/>
    <w:rsid w:val="7E0A0B4C"/>
    <w:rsid w:val="7E0A5AC5"/>
    <w:rsid w:val="7E0C12DD"/>
    <w:rsid w:val="7E0C2E80"/>
    <w:rsid w:val="7E0C401C"/>
    <w:rsid w:val="7E0D2AD5"/>
    <w:rsid w:val="7E0D2E57"/>
    <w:rsid w:val="7E104AFC"/>
    <w:rsid w:val="7E105962"/>
    <w:rsid w:val="7E115AAB"/>
    <w:rsid w:val="7E131A69"/>
    <w:rsid w:val="7E145B66"/>
    <w:rsid w:val="7E15007C"/>
    <w:rsid w:val="7E15211B"/>
    <w:rsid w:val="7E1535EB"/>
    <w:rsid w:val="7E170F6D"/>
    <w:rsid w:val="7E1934C5"/>
    <w:rsid w:val="7E195441"/>
    <w:rsid w:val="7E1A5ADC"/>
    <w:rsid w:val="7E1B6B5F"/>
    <w:rsid w:val="7E1B7F6C"/>
    <w:rsid w:val="7E1D36E0"/>
    <w:rsid w:val="7E1F3013"/>
    <w:rsid w:val="7E200A37"/>
    <w:rsid w:val="7E2154F4"/>
    <w:rsid w:val="7E2234D4"/>
    <w:rsid w:val="7E237623"/>
    <w:rsid w:val="7E252F65"/>
    <w:rsid w:val="7E260A3A"/>
    <w:rsid w:val="7E2707EB"/>
    <w:rsid w:val="7E271D0C"/>
    <w:rsid w:val="7E272CA5"/>
    <w:rsid w:val="7E276F31"/>
    <w:rsid w:val="7E2906E0"/>
    <w:rsid w:val="7E2C4935"/>
    <w:rsid w:val="7E2D232B"/>
    <w:rsid w:val="7E2D5005"/>
    <w:rsid w:val="7E2E0E19"/>
    <w:rsid w:val="7E3060D5"/>
    <w:rsid w:val="7E320A89"/>
    <w:rsid w:val="7E3262D7"/>
    <w:rsid w:val="7E33214D"/>
    <w:rsid w:val="7E35006E"/>
    <w:rsid w:val="7E3519DD"/>
    <w:rsid w:val="7E362026"/>
    <w:rsid w:val="7E3646A9"/>
    <w:rsid w:val="7E3678A4"/>
    <w:rsid w:val="7E372B85"/>
    <w:rsid w:val="7E39348A"/>
    <w:rsid w:val="7E3B1181"/>
    <w:rsid w:val="7E3B5273"/>
    <w:rsid w:val="7E3C6B56"/>
    <w:rsid w:val="7E3C7B0D"/>
    <w:rsid w:val="7E400A79"/>
    <w:rsid w:val="7E420024"/>
    <w:rsid w:val="7E4357A3"/>
    <w:rsid w:val="7E4503E5"/>
    <w:rsid w:val="7E454AE8"/>
    <w:rsid w:val="7E471023"/>
    <w:rsid w:val="7E4762A6"/>
    <w:rsid w:val="7E483CA7"/>
    <w:rsid w:val="7E4978C6"/>
    <w:rsid w:val="7E4B5B3B"/>
    <w:rsid w:val="7E4D182C"/>
    <w:rsid w:val="7E4D6315"/>
    <w:rsid w:val="7E4F070E"/>
    <w:rsid w:val="7E500410"/>
    <w:rsid w:val="7E500518"/>
    <w:rsid w:val="7E502FAF"/>
    <w:rsid w:val="7E505357"/>
    <w:rsid w:val="7E517F4A"/>
    <w:rsid w:val="7E522BED"/>
    <w:rsid w:val="7E54036B"/>
    <w:rsid w:val="7E547127"/>
    <w:rsid w:val="7E547219"/>
    <w:rsid w:val="7E555E1A"/>
    <w:rsid w:val="7E5B01B4"/>
    <w:rsid w:val="7E5E57C4"/>
    <w:rsid w:val="7E5E7918"/>
    <w:rsid w:val="7E625E44"/>
    <w:rsid w:val="7E64301E"/>
    <w:rsid w:val="7E6649F6"/>
    <w:rsid w:val="7E675EB8"/>
    <w:rsid w:val="7E677A1D"/>
    <w:rsid w:val="7E681B56"/>
    <w:rsid w:val="7E684CE8"/>
    <w:rsid w:val="7E6857E1"/>
    <w:rsid w:val="7E691F49"/>
    <w:rsid w:val="7E693300"/>
    <w:rsid w:val="7E694DF2"/>
    <w:rsid w:val="7E695913"/>
    <w:rsid w:val="7E695E9E"/>
    <w:rsid w:val="7E6A21E7"/>
    <w:rsid w:val="7E6C4F41"/>
    <w:rsid w:val="7E6D1B2A"/>
    <w:rsid w:val="7E6E1510"/>
    <w:rsid w:val="7E6F36C0"/>
    <w:rsid w:val="7E71265D"/>
    <w:rsid w:val="7E714118"/>
    <w:rsid w:val="7E737BC0"/>
    <w:rsid w:val="7E754308"/>
    <w:rsid w:val="7E7554DC"/>
    <w:rsid w:val="7E784437"/>
    <w:rsid w:val="7E7B45E3"/>
    <w:rsid w:val="7E7C0D77"/>
    <w:rsid w:val="7E7D02FC"/>
    <w:rsid w:val="7E7E2FF5"/>
    <w:rsid w:val="7E7F1479"/>
    <w:rsid w:val="7E7F6047"/>
    <w:rsid w:val="7E7F7BD5"/>
    <w:rsid w:val="7E805AF5"/>
    <w:rsid w:val="7E814B62"/>
    <w:rsid w:val="7E844897"/>
    <w:rsid w:val="7E847C18"/>
    <w:rsid w:val="7E8550A3"/>
    <w:rsid w:val="7E8B7417"/>
    <w:rsid w:val="7E8C623E"/>
    <w:rsid w:val="7E8D7B6A"/>
    <w:rsid w:val="7E8E244C"/>
    <w:rsid w:val="7E903C51"/>
    <w:rsid w:val="7E904B66"/>
    <w:rsid w:val="7E9221B4"/>
    <w:rsid w:val="7E925697"/>
    <w:rsid w:val="7E945A45"/>
    <w:rsid w:val="7E961097"/>
    <w:rsid w:val="7E977B99"/>
    <w:rsid w:val="7E9812E0"/>
    <w:rsid w:val="7E983295"/>
    <w:rsid w:val="7E98401C"/>
    <w:rsid w:val="7E984D0C"/>
    <w:rsid w:val="7E991F16"/>
    <w:rsid w:val="7E9A27CC"/>
    <w:rsid w:val="7E9A553F"/>
    <w:rsid w:val="7E9B1C87"/>
    <w:rsid w:val="7E9B5B11"/>
    <w:rsid w:val="7E9C102D"/>
    <w:rsid w:val="7E9C11E2"/>
    <w:rsid w:val="7E9D0C47"/>
    <w:rsid w:val="7E9E7BEB"/>
    <w:rsid w:val="7EA02BBB"/>
    <w:rsid w:val="7EA3088E"/>
    <w:rsid w:val="7EA34590"/>
    <w:rsid w:val="7EA36D98"/>
    <w:rsid w:val="7EA460A7"/>
    <w:rsid w:val="7EA7198B"/>
    <w:rsid w:val="7EA7206A"/>
    <w:rsid w:val="7EA94E79"/>
    <w:rsid w:val="7EAA3AEC"/>
    <w:rsid w:val="7EAA6996"/>
    <w:rsid w:val="7EAB1A2A"/>
    <w:rsid w:val="7EAD44D7"/>
    <w:rsid w:val="7EAE006A"/>
    <w:rsid w:val="7EAE35D3"/>
    <w:rsid w:val="7EAE50B1"/>
    <w:rsid w:val="7EAE53ED"/>
    <w:rsid w:val="7EAF3FAA"/>
    <w:rsid w:val="7EB00C4A"/>
    <w:rsid w:val="7EB22A55"/>
    <w:rsid w:val="7EB36215"/>
    <w:rsid w:val="7EB42689"/>
    <w:rsid w:val="7EB44D4D"/>
    <w:rsid w:val="7EB45E06"/>
    <w:rsid w:val="7EB5115F"/>
    <w:rsid w:val="7EB521D2"/>
    <w:rsid w:val="7EB61FCE"/>
    <w:rsid w:val="7EB7095E"/>
    <w:rsid w:val="7EB71F82"/>
    <w:rsid w:val="7EB7457F"/>
    <w:rsid w:val="7EB84AC2"/>
    <w:rsid w:val="7EB85EED"/>
    <w:rsid w:val="7EB90D82"/>
    <w:rsid w:val="7EB95FF1"/>
    <w:rsid w:val="7EBA37F5"/>
    <w:rsid w:val="7EBB4253"/>
    <w:rsid w:val="7EBC3028"/>
    <w:rsid w:val="7EBC471B"/>
    <w:rsid w:val="7EBC5A7E"/>
    <w:rsid w:val="7EBD37F3"/>
    <w:rsid w:val="7EBE6A97"/>
    <w:rsid w:val="7EBE7F18"/>
    <w:rsid w:val="7EC25A34"/>
    <w:rsid w:val="7EC50DA4"/>
    <w:rsid w:val="7EC578D5"/>
    <w:rsid w:val="7EC65C64"/>
    <w:rsid w:val="7EC802A5"/>
    <w:rsid w:val="7EC950E9"/>
    <w:rsid w:val="7ECC5141"/>
    <w:rsid w:val="7ECC6BA5"/>
    <w:rsid w:val="7ECD56CA"/>
    <w:rsid w:val="7ECE1C10"/>
    <w:rsid w:val="7ECE45EC"/>
    <w:rsid w:val="7ECF0ED7"/>
    <w:rsid w:val="7ED05588"/>
    <w:rsid w:val="7ED14AF3"/>
    <w:rsid w:val="7ED53423"/>
    <w:rsid w:val="7ED677AC"/>
    <w:rsid w:val="7EDA0279"/>
    <w:rsid w:val="7EDA294D"/>
    <w:rsid w:val="7EDB7E02"/>
    <w:rsid w:val="7EDC4A7B"/>
    <w:rsid w:val="7EDC61F6"/>
    <w:rsid w:val="7EDD51EE"/>
    <w:rsid w:val="7EDE1895"/>
    <w:rsid w:val="7EDF0220"/>
    <w:rsid w:val="7EDF4AD3"/>
    <w:rsid w:val="7EDF6431"/>
    <w:rsid w:val="7EE03E71"/>
    <w:rsid w:val="7EE27BCF"/>
    <w:rsid w:val="7EE35C63"/>
    <w:rsid w:val="7EE700AF"/>
    <w:rsid w:val="7EE7151B"/>
    <w:rsid w:val="7EEB1447"/>
    <w:rsid w:val="7EED31EF"/>
    <w:rsid w:val="7EED5750"/>
    <w:rsid w:val="7EED63CB"/>
    <w:rsid w:val="7EEE646C"/>
    <w:rsid w:val="7EF01355"/>
    <w:rsid w:val="7EF06980"/>
    <w:rsid w:val="7EF2521B"/>
    <w:rsid w:val="7EF660B4"/>
    <w:rsid w:val="7EFA2D9A"/>
    <w:rsid w:val="7EFA4370"/>
    <w:rsid w:val="7EFC7E2E"/>
    <w:rsid w:val="7EFD1EDB"/>
    <w:rsid w:val="7EFF1991"/>
    <w:rsid w:val="7F036D1E"/>
    <w:rsid w:val="7F037DAF"/>
    <w:rsid w:val="7F060759"/>
    <w:rsid w:val="7F061396"/>
    <w:rsid w:val="7F064A65"/>
    <w:rsid w:val="7F08029D"/>
    <w:rsid w:val="7F090854"/>
    <w:rsid w:val="7F0A62EA"/>
    <w:rsid w:val="7F0B042C"/>
    <w:rsid w:val="7F0C0691"/>
    <w:rsid w:val="7F0C6C73"/>
    <w:rsid w:val="7F0D4278"/>
    <w:rsid w:val="7F0D6E1E"/>
    <w:rsid w:val="7F0F521F"/>
    <w:rsid w:val="7F10453E"/>
    <w:rsid w:val="7F107425"/>
    <w:rsid w:val="7F114C2B"/>
    <w:rsid w:val="7F1272FD"/>
    <w:rsid w:val="7F1314D1"/>
    <w:rsid w:val="7F1423AE"/>
    <w:rsid w:val="7F1514DC"/>
    <w:rsid w:val="7F1527C7"/>
    <w:rsid w:val="7F153A1B"/>
    <w:rsid w:val="7F156FC0"/>
    <w:rsid w:val="7F1758A9"/>
    <w:rsid w:val="7F187A21"/>
    <w:rsid w:val="7F1908FE"/>
    <w:rsid w:val="7F1D2549"/>
    <w:rsid w:val="7F1D2580"/>
    <w:rsid w:val="7F1D62A4"/>
    <w:rsid w:val="7F1D7C45"/>
    <w:rsid w:val="7F2214C0"/>
    <w:rsid w:val="7F224621"/>
    <w:rsid w:val="7F2401BF"/>
    <w:rsid w:val="7F2414D9"/>
    <w:rsid w:val="7F251A2E"/>
    <w:rsid w:val="7F2636F7"/>
    <w:rsid w:val="7F26631B"/>
    <w:rsid w:val="7F270416"/>
    <w:rsid w:val="7F2775FC"/>
    <w:rsid w:val="7F294081"/>
    <w:rsid w:val="7F2B4CB5"/>
    <w:rsid w:val="7F2B7F2D"/>
    <w:rsid w:val="7F2C34AA"/>
    <w:rsid w:val="7F2E31D4"/>
    <w:rsid w:val="7F305E71"/>
    <w:rsid w:val="7F3062AB"/>
    <w:rsid w:val="7F310086"/>
    <w:rsid w:val="7F3102F4"/>
    <w:rsid w:val="7F3370D9"/>
    <w:rsid w:val="7F3423E4"/>
    <w:rsid w:val="7F360181"/>
    <w:rsid w:val="7F391042"/>
    <w:rsid w:val="7F395086"/>
    <w:rsid w:val="7F3A102D"/>
    <w:rsid w:val="7F3B3367"/>
    <w:rsid w:val="7F3D7565"/>
    <w:rsid w:val="7F3E35BE"/>
    <w:rsid w:val="7F3F74DB"/>
    <w:rsid w:val="7F402A05"/>
    <w:rsid w:val="7F411DD9"/>
    <w:rsid w:val="7F431262"/>
    <w:rsid w:val="7F43299C"/>
    <w:rsid w:val="7F437A0F"/>
    <w:rsid w:val="7F45783E"/>
    <w:rsid w:val="7F4728E4"/>
    <w:rsid w:val="7F4B06E5"/>
    <w:rsid w:val="7F4E342D"/>
    <w:rsid w:val="7F4E3D89"/>
    <w:rsid w:val="7F505809"/>
    <w:rsid w:val="7F564548"/>
    <w:rsid w:val="7F5660AD"/>
    <w:rsid w:val="7F5843B0"/>
    <w:rsid w:val="7F59016F"/>
    <w:rsid w:val="7F595F2D"/>
    <w:rsid w:val="7F5A559F"/>
    <w:rsid w:val="7F5A7247"/>
    <w:rsid w:val="7F5A7691"/>
    <w:rsid w:val="7F5A7740"/>
    <w:rsid w:val="7F5C2100"/>
    <w:rsid w:val="7F5D0012"/>
    <w:rsid w:val="7F5E3C1D"/>
    <w:rsid w:val="7F5E411E"/>
    <w:rsid w:val="7F6263E9"/>
    <w:rsid w:val="7F6406A7"/>
    <w:rsid w:val="7F643CA0"/>
    <w:rsid w:val="7F654A34"/>
    <w:rsid w:val="7F6616A0"/>
    <w:rsid w:val="7F666C73"/>
    <w:rsid w:val="7F667D74"/>
    <w:rsid w:val="7F682809"/>
    <w:rsid w:val="7F69105E"/>
    <w:rsid w:val="7F69133D"/>
    <w:rsid w:val="7F697859"/>
    <w:rsid w:val="7F697D2B"/>
    <w:rsid w:val="7F6B1933"/>
    <w:rsid w:val="7F6B3EF9"/>
    <w:rsid w:val="7F6B575C"/>
    <w:rsid w:val="7F6F2B42"/>
    <w:rsid w:val="7F6F3315"/>
    <w:rsid w:val="7F6F4B55"/>
    <w:rsid w:val="7F7130B6"/>
    <w:rsid w:val="7F717350"/>
    <w:rsid w:val="7F752A4A"/>
    <w:rsid w:val="7F77079B"/>
    <w:rsid w:val="7F782C10"/>
    <w:rsid w:val="7F7967A4"/>
    <w:rsid w:val="7F7A1DAF"/>
    <w:rsid w:val="7F7B030D"/>
    <w:rsid w:val="7F7B4E2D"/>
    <w:rsid w:val="7F7C611C"/>
    <w:rsid w:val="7F7D1F72"/>
    <w:rsid w:val="7F7F11AE"/>
    <w:rsid w:val="7F812351"/>
    <w:rsid w:val="7F814793"/>
    <w:rsid w:val="7F81701B"/>
    <w:rsid w:val="7F8274D9"/>
    <w:rsid w:val="7F842757"/>
    <w:rsid w:val="7F850760"/>
    <w:rsid w:val="7F893151"/>
    <w:rsid w:val="7F8A2230"/>
    <w:rsid w:val="7F8B1DB5"/>
    <w:rsid w:val="7F8D5285"/>
    <w:rsid w:val="7F905FF8"/>
    <w:rsid w:val="7F9109E7"/>
    <w:rsid w:val="7F91364F"/>
    <w:rsid w:val="7F913922"/>
    <w:rsid w:val="7F92617E"/>
    <w:rsid w:val="7F932370"/>
    <w:rsid w:val="7F93471C"/>
    <w:rsid w:val="7F965817"/>
    <w:rsid w:val="7F977434"/>
    <w:rsid w:val="7F987D22"/>
    <w:rsid w:val="7F9A269A"/>
    <w:rsid w:val="7F9B4909"/>
    <w:rsid w:val="7F9B4E05"/>
    <w:rsid w:val="7F9B6D67"/>
    <w:rsid w:val="7F9C506E"/>
    <w:rsid w:val="7F9E1FEB"/>
    <w:rsid w:val="7F9E733A"/>
    <w:rsid w:val="7F9F763C"/>
    <w:rsid w:val="7FA01532"/>
    <w:rsid w:val="7FA031C0"/>
    <w:rsid w:val="7FA34455"/>
    <w:rsid w:val="7FA420FE"/>
    <w:rsid w:val="7FA46AD2"/>
    <w:rsid w:val="7FA75E62"/>
    <w:rsid w:val="7FA86388"/>
    <w:rsid w:val="7FA945B3"/>
    <w:rsid w:val="7FAA58B2"/>
    <w:rsid w:val="7FAB149C"/>
    <w:rsid w:val="7FAC0248"/>
    <w:rsid w:val="7FAE1184"/>
    <w:rsid w:val="7FAE3A5E"/>
    <w:rsid w:val="7FAF1E69"/>
    <w:rsid w:val="7FB11DCC"/>
    <w:rsid w:val="7FB23678"/>
    <w:rsid w:val="7FB275CB"/>
    <w:rsid w:val="7FB41844"/>
    <w:rsid w:val="7FB42645"/>
    <w:rsid w:val="7FB42A15"/>
    <w:rsid w:val="7FB80C3C"/>
    <w:rsid w:val="7FB95DB8"/>
    <w:rsid w:val="7FBA051A"/>
    <w:rsid w:val="7FBC13DF"/>
    <w:rsid w:val="7FBD719E"/>
    <w:rsid w:val="7FBF0D8A"/>
    <w:rsid w:val="7FBF36FB"/>
    <w:rsid w:val="7FBF7B99"/>
    <w:rsid w:val="7FC153CC"/>
    <w:rsid w:val="7FC25DA7"/>
    <w:rsid w:val="7FC32D96"/>
    <w:rsid w:val="7FC50EEA"/>
    <w:rsid w:val="7FC61E48"/>
    <w:rsid w:val="7FC946E8"/>
    <w:rsid w:val="7FC97178"/>
    <w:rsid w:val="7FCA0F7B"/>
    <w:rsid w:val="7FCA2DBB"/>
    <w:rsid w:val="7FCA6B2F"/>
    <w:rsid w:val="7FCB48C3"/>
    <w:rsid w:val="7FCB4D69"/>
    <w:rsid w:val="7FCC77BF"/>
    <w:rsid w:val="7FCD2AE0"/>
    <w:rsid w:val="7FCD3768"/>
    <w:rsid w:val="7FD35639"/>
    <w:rsid w:val="7FD5403E"/>
    <w:rsid w:val="7FD7651E"/>
    <w:rsid w:val="7FD9053B"/>
    <w:rsid w:val="7FD90A5E"/>
    <w:rsid w:val="7FD91502"/>
    <w:rsid w:val="7FD951E2"/>
    <w:rsid w:val="7FDA699B"/>
    <w:rsid w:val="7FDB51E9"/>
    <w:rsid w:val="7FDB5C80"/>
    <w:rsid w:val="7FDB6C68"/>
    <w:rsid w:val="7FDC1BC8"/>
    <w:rsid w:val="7FDE409F"/>
    <w:rsid w:val="7FDF615B"/>
    <w:rsid w:val="7FE247D3"/>
    <w:rsid w:val="7FE261D2"/>
    <w:rsid w:val="7FE503FC"/>
    <w:rsid w:val="7FE5085C"/>
    <w:rsid w:val="7FE55520"/>
    <w:rsid w:val="7FE606D1"/>
    <w:rsid w:val="7FE60B64"/>
    <w:rsid w:val="7FE6317D"/>
    <w:rsid w:val="7FE63197"/>
    <w:rsid w:val="7FE70B79"/>
    <w:rsid w:val="7FE71BAC"/>
    <w:rsid w:val="7FE733A1"/>
    <w:rsid w:val="7FEA4058"/>
    <w:rsid w:val="7FEE1892"/>
    <w:rsid w:val="7FF16C59"/>
    <w:rsid w:val="7FF27258"/>
    <w:rsid w:val="7FF308ED"/>
    <w:rsid w:val="7FF313A9"/>
    <w:rsid w:val="7FF45B32"/>
    <w:rsid w:val="7FF52065"/>
    <w:rsid w:val="7FF52C9D"/>
    <w:rsid w:val="7FF7693E"/>
    <w:rsid w:val="7FF90288"/>
    <w:rsid w:val="7FF946EA"/>
    <w:rsid w:val="7FFB7467"/>
    <w:rsid w:val="7FFC00EB"/>
    <w:rsid w:val="7FFD3EB9"/>
    <w:rsid w:val="7FFE25B4"/>
    <w:rsid w:val="7FFF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9"/>
    <w:pPr>
      <w:keepNext/>
      <w:keepLines/>
      <w:widowControl/>
      <w:spacing w:line="532" w:lineRule="auto"/>
      <w:ind w:left="840" w:right="-240"/>
      <w:jc w:val="left"/>
      <w:outlineLvl w:val="0"/>
    </w:pPr>
    <w:rPr>
      <w:rFonts w:ascii="Arial" w:hAnsi="Arial"/>
      <w:b/>
      <w:spacing w:val="-10"/>
      <w:kern w:val="28"/>
      <w:sz w:val="20"/>
    </w:rPr>
  </w:style>
  <w:style w:type="paragraph" w:styleId="4">
    <w:name w:val="heading 2"/>
    <w:basedOn w:val="1"/>
    <w:next w:val="1"/>
    <w:link w:val="34"/>
    <w:qFormat/>
    <w:uiPriority w:val="99"/>
    <w:pPr>
      <w:keepNext/>
      <w:keepLines/>
      <w:numPr>
        <w:ilvl w:val="1"/>
        <w:numId w:val="1"/>
      </w:numPr>
      <w:tabs>
        <w:tab w:val="left" w:pos="425"/>
      </w:tabs>
      <w:spacing w:beforeLines="150"/>
      <w:ind w:firstLine="0"/>
      <w:outlineLvl w:val="1"/>
    </w:pPr>
    <w:rPr>
      <w:rFonts w:ascii="Arial" w:hAnsi="Arial" w:eastAsia="黑体"/>
      <w:b/>
      <w:bCs/>
      <w:kern w:val="0"/>
      <w:sz w:val="30"/>
      <w:szCs w:val="32"/>
    </w:rPr>
  </w:style>
  <w:style w:type="paragraph" w:styleId="5">
    <w:name w:val="heading 3"/>
    <w:basedOn w:val="1"/>
    <w:next w:val="1"/>
    <w:link w:val="35"/>
    <w:qFormat/>
    <w:uiPriority w:val="99"/>
    <w:pPr>
      <w:keepNext/>
      <w:keepLines/>
      <w:spacing w:before="260" w:after="260" w:line="416" w:lineRule="atLeast"/>
      <w:outlineLvl w:val="2"/>
    </w:pPr>
    <w:rPr>
      <w:b/>
      <w:kern w:val="0"/>
      <w:sz w:val="32"/>
    </w:rPr>
  </w:style>
  <w:style w:type="paragraph" w:styleId="6">
    <w:name w:val="heading 4"/>
    <w:basedOn w:val="1"/>
    <w:next w:val="1"/>
    <w:link w:val="36"/>
    <w:qFormat/>
    <w:uiPriority w:val="99"/>
    <w:pPr>
      <w:keepNext/>
      <w:keepLines/>
      <w:numPr>
        <w:ilvl w:val="3"/>
        <w:numId w:val="2"/>
      </w:numPr>
      <w:tabs>
        <w:tab w:val="left" w:pos="625"/>
      </w:tabs>
      <w:ind w:firstLine="0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paragraph" w:styleId="7">
    <w:name w:val="heading 5"/>
    <w:basedOn w:val="1"/>
    <w:next w:val="1"/>
    <w:link w:val="37"/>
    <w:qFormat/>
    <w:uiPriority w:val="99"/>
    <w:pPr>
      <w:keepNext/>
      <w:keepLines/>
      <w:spacing w:line="376" w:lineRule="atLeast"/>
      <w:outlineLvl w:val="4"/>
    </w:pPr>
    <w:rPr>
      <w:b/>
      <w:bCs/>
      <w:kern w:val="0"/>
      <w:sz w:val="28"/>
      <w:szCs w:val="28"/>
    </w:rPr>
  </w:style>
  <w:style w:type="paragraph" w:styleId="8">
    <w:name w:val="heading 6"/>
    <w:basedOn w:val="1"/>
    <w:next w:val="1"/>
    <w:link w:val="38"/>
    <w:qFormat/>
    <w:uiPriority w:val="99"/>
    <w:pPr>
      <w:keepNext/>
      <w:keepLines/>
      <w:spacing w:before="240" w:after="64" w:line="320" w:lineRule="atLeast"/>
      <w:outlineLvl w:val="5"/>
    </w:pPr>
    <w:rPr>
      <w:rFonts w:ascii="Arial" w:hAnsi="Arial" w:eastAsia="黑体"/>
      <w:b/>
      <w:bCs/>
      <w:kern w:val="0"/>
      <w:sz w:val="24"/>
      <w:szCs w:val="24"/>
    </w:rPr>
  </w:style>
  <w:style w:type="paragraph" w:styleId="9">
    <w:name w:val="heading 7"/>
    <w:basedOn w:val="1"/>
    <w:next w:val="1"/>
    <w:link w:val="39"/>
    <w:qFormat/>
    <w:uiPriority w:val="99"/>
    <w:pPr>
      <w:keepNext/>
      <w:keepLines/>
      <w:spacing w:before="240" w:after="64" w:line="320" w:lineRule="atLeast"/>
      <w:outlineLvl w:val="6"/>
    </w:pPr>
    <w:rPr>
      <w:b/>
      <w:bCs/>
      <w:kern w:val="0"/>
      <w:sz w:val="24"/>
      <w:szCs w:val="24"/>
    </w:rPr>
  </w:style>
  <w:style w:type="paragraph" w:styleId="10">
    <w:name w:val="heading 8"/>
    <w:basedOn w:val="1"/>
    <w:next w:val="1"/>
    <w:link w:val="40"/>
    <w:qFormat/>
    <w:uiPriority w:val="99"/>
    <w:pPr>
      <w:keepNext/>
      <w:keepLines/>
      <w:spacing w:before="240" w:after="64" w:line="320" w:lineRule="atLeast"/>
      <w:outlineLvl w:val="7"/>
    </w:pPr>
    <w:rPr>
      <w:rFonts w:ascii="Arial" w:hAnsi="Arial" w:eastAsia="黑体"/>
      <w:kern w:val="0"/>
      <w:sz w:val="24"/>
      <w:szCs w:val="24"/>
    </w:rPr>
  </w:style>
  <w:style w:type="paragraph" w:styleId="11">
    <w:name w:val="heading 9"/>
    <w:basedOn w:val="1"/>
    <w:next w:val="1"/>
    <w:link w:val="41"/>
    <w:qFormat/>
    <w:uiPriority w:val="99"/>
    <w:pPr>
      <w:keepNext/>
      <w:keepLines/>
      <w:spacing w:before="240" w:after="64" w:line="320" w:lineRule="atLeast"/>
      <w:outlineLvl w:val="8"/>
    </w:pPr>
    <w:rPr>
      <w:rFonts w:ascii="Arial" w:hAnsi="Arial" w:eastAsia="黑体"/>
      <w:kern w:val="0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3"/>
    <w:qFormat/>
    <w:uiPriority w:val="99"/>
    <w:pPr>
      <w:spacing w:after="120"/>
    </w:pPr>
  </w:style>
  <w:style w:type="paragraph" w:styleId="12">
    <w:name w:val="caption"/>
    <w:basedOn w:val="1"/>
    <w:next w:val="1"/>
    <w:qFormat/>
    <w:uiPriority w:val="99"/>
    <w:pPr>
      <w:widowControl/>
      <w:spacing w:line="360" w:lineRule="auto"/>
      <w:jc w:val="left"/>
    </w:pPr>
    <w:rPr>
      <w:rFonts w:ascii="Bookman Old Style" w:hAnsi="Bookman Old Style"/>
      <w:b/>
      <w:kern w:val="0"/>
      <w:sz w:val="36"/>
    </w:rPr>
  </w:style>
  <w:style w:type="paragraph" w:styleId="13">
    <w:name w:val="annotation text"/>
    <w:basedOn w:val="1"/>
    <w:link w:val="42"/>
    <w:qFormat/>
    <w:uiPriority w:val="0"/>
    <w:pPr>
      <w:jc w:val="left"/>
    </w:pPr>
  </w:style>
  <w:style w:type="paragraph" w:styleId="14">
    <w:name w:val="Body Text Indent 2"/>
    <w:basedOn w:val="1"/>
    <w:link w:val="43"/>
    <w:qFormat/>
    <w:uiPriority w:val="99"/>
    <w:pPr>
      <w:spacing w:after="120" w:line="480" w:lineRule="auto"/>
      <w:ind w:left="200" w:leftChars="200"/>
    </w:pPr>
  </w:style>
  <w:style w:type="paragraph" w:styleId="15">
    <w:name w:val="Balloon Text"/>
    <w:basedOn w:val="1"/>
    <w:link w:val="44"/>
    <w:qFormat/>
    <w:uiPriority w:val="99"/>
    <w:rPr>
      <w:sz w:val="18"/>
      <w:szCs w:val="18"/>
    </w:rPr>
  </w:style>
  <w:style w:type="paragraph" w:styleId="16">
    <w:name w:val="footer"/>
    <w:basedOn w:val="1"/>
    <w:link w:val="45"/>
    <w:qFormat/>
    <w:uiPriority w:val="99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17">
    <w:name w:val="header"/>
    <w:basedOn w:val="1"/>
    <w:link w:val="4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</w:rPr>
  </w:style>
  <w:style w:type="paragraph" w:styleId="18">
    <w:name w:val="Subtitle"/>
    <w:basedOn w:val="1"/>
    <w:next w:val="1"/>
    <w:link w:val="4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9">
    <w:name w:val="HTML Preformatted"/>
    <w:basedOn w:val="1"/>
    <w:link w:val="48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宋体" w:cs="宋体"/>
      <w:kern w:val="0"/>
      <w:sz w:val="24"/>
      <w:szCs w:val="24"/>
    </w:rPr>
  </w:style>
  <w:style w:type="paragraph" w:styleId="20">
    <w:name w:val="Normal (Web)"/>
    <w:basedOn w:val="1"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/>
      <w:kern w:val="0"/>
      <w:sz w:val="24"/>
      <w:szCs w:val="24"/>
    </w:rPr>
  </w:style>
  <w:style w:type="paragraph" w:styleId="21">
    <w:name w:val="Title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2">
    <w:name w:val="annotation subject"/>
    <w:basedOn w:val="13"/>
    <w:next w:val="13"/>
    <w:link w:val="50"/>
    <w:qFormat/>
    <w:uiPriority w:val="99"/>
    <w:rPr>
      <w:b/>
      <w:bCs/>
    </w:rPr>
  </w:style>
  <w:style w:type="table" w:styleId="24">
    <w:name w:val="Table Grid"/>
    <w:basedOn w:val="2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qFormat/>
    <w:uiPriority w:val="99"/>
    <w:rPr>
      <w:rFonts w:cs="Times New Roman"/>
    </w:rPr>
  </w:style>
  <w:style w:type="character" w:styleId="27">
    <w:name w:val="FollowedHyperlink"/>
    <w:qFormat/>
    <w:uiPriority w:val="99"/>
    <w:rPr>
      <w:rFonts w:ascii="宋体" w:eastAsia="宋体" w:cs="Times New Roman"/>
      <w:color w:val="800080"/>
      <w:u w:val="single"/>
    </w:rPr>
  </w:style>
  <w:style w:type="character" w:styleId="28">
    <w:name w:val="Emphasis"/>
    <w:qFormat/>
    <w:uiPriority w:val="20"/>
    <w:rPr>
      <w:rFonts w:ascii="Arial" w:hAnsi="Arial" w:cs="Times New Roman"/>
      <w:b/>
      <w:spacing w:val="-10"/>
      <w:sz w:val="18"/>
    </w:rPr>
  </w:style>
  <w:style w:type="character" w:styleId="29">
    <w:name w:val="line number"/>
    <w:qFormat/>
    <w:uiPriority w:val="99"/>
    <w:rPr>
      <w:rFonts w:cs="Times New Roman"/>
    </w:rPr>
  </w:style>
  <w:style w:type="character" w:styleId="30">
    <w:name w:val="Hyperlink"/>
    <w:qFormat/>
    <w:uiPriority w:val="99"/>
    <w:rPr>
      <w:rFonts w:ascii="宋体" w:eastAsia="宋体" w:cs="Times New Roman"/>
      <w:color w:val="0000FF"/>
      <w:u w:val="single"/>
    </w:rPr>
  </w:style>
  <w:style w:type="character" w:styleId="31">
    <w:name w:val="annotation reference"/>
    <w:qFormat/>
    <w:uiPriority w:val="0"/>
    <w:rPr>
      <w:rFonts w:cs="Times New Roman"/>
      <w:sz w:val="21"/>
    </w:rPr>
  </w:style>
  <w:style w:type="character" w:customStyle="1" w:styleId="32">
    <w:name w:val="标题 1 字符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33">
    <w:name w:val="正文文本 字符"/>
    <w:link w:val="3"/>
    <w:semiHidden/>
    <w:qFormat/>
    <w:locked/>
    <w:uiPriority w:val="99"/>
    <w:rPr>
      <w:rFonts w:cs="Times New Roman"/>
      <w:sz w:val="20"/>
      <w:szCs w:val="20"/>
    </w:rPr>
  </w:style>
  <w:style w:type="character" w:customStyle="1" w:styleId="34">
    <w:name w:val="标题 2 字符"/>
    <w:link w:val="4"/>
    <w:semiHidden/>
    <w:qFormat/>
    <w:locked/>
    <w:uiPriority w:val="99"/>
    <w:rPr>
      <w:rFonts w:ascii="Cambria" w:hAnsi="Cambria" w:eastAsia="宋体" w:cs="Times New Roman"/>
      <w:b/>
      <w:bCs/>
      <w:sz w:val="32"/>
      <w:szCs w:val="32"/>
    </w:rPr>
  </w:style>
  <w:style w:type="character" w:customStyle="1" w:styleId="35">
    <w:name w:val="标题 3 字符"/>
    <w:link w:val="5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36">
    <w:name w:val="标题 4 字符"/>
    <w:link w:val="6"/>
    <w:semiHidden/>
    <w:qFormat/>
    <w:locked/>
    <w:uiPriority w:val="99"/>
    <w:rPr>
      <w:rFonts w:ascii="Cambria" w:hAnsi="Cambria" w:eastAsia="宋体" w:cs="Times New Roman"/>
      <w:b/>
      <w:bCs/>
      <w:sz w:val="28"/>
      <w:szCs w:val="28"/>
    </w:rPr>
  </w:style>
  <w:style w:type="character" w:customStyle="1" w:styleId="37">
    <w:name w:val="标题 5 字符"/>
    <w:link w:val="7"/>
    <w:semiHidden/>
    <w:qFormat/>
    <w:locked/>
    <w:uiPriority w:val="99"/>
    <w:rPr>
      <w:rFonts w:cs="Times New Roman"/>
      <w:b/>
      <w:bCs/>
      <w:sz w:val="28"/>
      <w:szCs w:val="28"/>
    </w:rPr>
  </w:style>
  <w:style w:type="character" w:customStyle="1" w:styleId="38">
    <w:name w:val="标题 6 字符"/>
    <w:link w:val="8"/>
    <w:semiHidden/>
    <w:qFormat/>
    <w:locked/>
    <w:uiPriority w:val="99"/>
    <w:rPr>
      <w:rFonts w:ascii="Cambria" w:hAnsi="Cambria" w:eastAsia="宋体" w:cs="Times New Roman"/>
      <w:b/>
      <w:bCs/>
      <w:sz w:val="24"/>
      <w:szCs w:val="24"/>
    </w:rPr>
  </w:style>
  <w:style w:type="character" w:customStyle="1" w:styleId="39">
    <w:name w:val="标题 7 字符"/>
    <w:link w:val="9"/>
    <w:semiHidden/>
    <w:qFormat/>
    <w:locked/>
    <w:uiPriority w:val="99"/>
    <w:rPr>
      <w:rFonts w:cs="Times New Roman"/>
      <w:b/>
      <w:bCs/>
      <w:sz w:val="24"/>
      <w:szCs w:val="24"/>
    </w:rPr>
  </w:style>
  <w:style w:type="character" w:customStyle="1" w:styleId="40">
    <w:name w:val="标题 8 字符"/>
    <w:link w:val="10"/>
    <w:semiHidden/>
    <w:qFormat/>
    <w:locked/>
    <w:uiPriority w:val="99"/>
    <w:rPr>
      <w:rFonts w:ascii="Cambria" w:hAnsi="Cambria" w:eastAsia="宋体" w:cs="Times New Roman"/>
      <w:sz w:val="24"/>
      <w:szCs w:val="24"/>
    </w:rPr>
  </w:style>
  <w:style w:type="character" w:customStyle="1" w:styleId="41">
    <w:name w:val="标题 9 字符"/>
    <w:link w:val="11"/>
    <w:semiHidden/>
    <w:qFormat/>
    <w:locked/>
    <w:uiPriority w:val="99"/>
    <w:rPr>
      <w:rFonts w:ascii="Cambria" w:hAnsi="Cambria" w:eastAsia="宋体" w:cs="Times New Roman"/>
      <w:sz w:val="21"/>
      <w:szCs w:val="21"/>
    </w:rPr>
  </w:style>
  <w:style w:type="character" w:customStyle="1" w:styleId="42">
    <w:name w:val="批注文字 字符"/>
    <w:link w:val="13"/>
    <w:qFormat/>
    <w:locked/>
    <w:uiPriority w:val="99"/>
    <w:rPr>
      <w:rFonts w:cs="Times New Roman"/>
      <w:kern w:val="2"/>
      <w:sz w:val="21"/>
    </w:rPr>
  </w:style>
  <w:style w:type="character" w:customStyle="1" w:styleId="43">
    <w:name w:val="正文文本缩进 2 字符"/>
    <w:link w:val="14"/>
    <w:semiHidden/>
    <w:qFormat/>
    <w:locked/>
    <w:uiPriority w:val="99"/>
    <w:rPr>
      <w:rFonts w:cs="Times New Roman"/>
      <w:sz w:val="20"/>
      <w:szCs w:val="20"/>
    </w:rPr>
  </w:style>
  <w:style w:type="character" w:customStyle="1" w:styleId="44">
    <w:name w:val="批注框文本 字符"/>
    <w:link w:val="15"/>
    <w:qFormat/>
    <w:locked/>
    <w:uiPriority w:val="99"/>
    <w:rPr>
      <w:rFonts w:cs="Times New Roman"/>
      <w:kern w:val="2"/>
      <w:sz w:val="18"/>
    </w:rPr>
  </w:style>
  <w:style w:type="character" w:customStyle="1" w:styleId="45">
    <w:name w:val="页脚 字符"/>
    <w:link w:val="16"/>
    <w:qFormat/>
    <w:locked/>
    <w:uiPriority w:val="99"/>
    <w:rPr>
      <w:rFonts w:cs="Times New Roman"/>
      <w:sz w:val="18"/>
      <w:szCs w:val="18"/>
    </w:rPr>
  </w:style>
  <w:style w:type="character" w:customStyle="1" w:styleId="46">
    <w:name w:val="页眉 字符"/>
    <w:link w:val="17"/>
    <w:qFormat/>
    <w:locked/>
    <w:uiPriority w:val="99"/>
    <w:rPr>
      <w:rFonts w:cs="Times New Roman"/>
      <w:sz w:val="18"/>
      <w:szCs w:val="18"/>
    </w:rPr>
  </w:style>
  <w:style w:type="character" w:customStyle="1" w:styleId="47">
    <w:name w:val="副标题 字符"/>
    <w:link w:val="18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8">
    <w:name w:val="HTML 预设格式 字符"/>
    <w:link w:val="19"/>
    <w:semiHidden/>
    <w:qFormat/>
    <w:locked/>
    <w:uiPriority w:val="99"/>
    <w:rPr>
      <w:rFonts w:ascii="Courier New" w:hAnsi="Courier New" w:cs="Courier New"/>
      <w:sz w:val="20"/>
      <w:szCs w:val="20"/>
    </w:rPr>
  </w:style>
  <w:style w:type="character" w:customStyle="1" w:styleId="49">
    <w:name w:val="标题 字符"/>
    <w:link w:val="2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0">
    <w:name w:val="批注主题 字符"/>
    <w:link w:val="22"/>
    <w:semiHidden/>
    <w:qFormat/>
    <w:locked/>
    <w:uiPriority w:val="99"/>
    <w:rPr>
      <w:rFonts w:cs="Times New Roman"/>
      <w:b/>
      <w:bCs/>
      <w:kern w:val="2"/>
      <w:sz w:val="20"/>
      <w:szCs w:val="20"/>
    </w:rPr>
  </w:style>
  <w:style w:type="character" w:customStyle="1" w:styleId="51">
    <w:name w:val="apple-style-span"/>
    <w:qFormat/>
    <w:uiPriority w:val="99"/>
    <w:rPr>
      <w:rFonts w:cs="Times New Roman"/>
    </w:rPr>
  </w:style>
  <w:style w:type="character" w:customStyle="1" w:styleId="52">
    <w:name w:val="行号2"/>
    <w:qFormat/>
    <w:uiPriority w:val="99"/>
    <w:rPr>
      <w:rFonts w:cs="Times New Roman"/>
    </w:rPr>
  </w:style>
  <w:style w:type="character" w:customStyle="1" w:styleId="53">
    <w:name w:val="apple-converted-space"/>
    <w:qFormat/>
    <w:uiPriority w:val="99"/>
    <w:rPr>
      <w:rFonts w:cs="Times New Roman"/>
    </w:rPr>
  </w:style>
  <w:style w:type="character" w:customStyle="1" w:styleId="54">
    <w:name w:val="high-light-bg4"/>
    <w:qFormat/>
    <w:uiPriority w:val="99"/>
    <w:rPr>
      <w:rFonts w:cs="Times New Roman"/>
    </w:rPr>
  </w:style>
  <w:style w:type="character" w:customStyle="1" w:styleId="55">
    <w:name w:val="批注引用1"/>
    <w:qFormat/>
    <w:uiPriority w:val="99"/>
    <w:rPr>
      <w:sz w:val="21"/>
    </w:rPr>
  </w:style>
  <w:style w:type="character" w:customStyle="1" w:styleId="56">
    <w:name w:val="页码1"/>
    <w:qFormat/>
    <w:uiPriority w:val="99"/>
    <w:rPr>
      <w:rFonts w:cs="Times New Roman"/>
    </w:rPr>
  </w:style>
  <w:style w:type="character" w:customStyle="1" w:styleId="57">
    <w:name w:val="headline-content6"/>
    <w:qFormat/>
    <w:uiPriority w:val="99"/>
    <w:rPr>
      <w:rFonts w:cs="Times New Roman"/>
    </w:rPr>
  </w:style>
  <w:style w:type="character" w:customStyle="1" w:styleId="58">
    <w:name w:val="st"/>
    <w:qFormat/>
    <w:uiPriority w:val="99"/>
    <w:rPr>
      <w:rFonts w:cs="Times New Roman"/>
    </w:rPr>
  </w:style>
  <w:style w:type="character" w:customStyle="1" w:styleId="59">
    <w:name w:val="行号1"/>
    <w:qFormat/>
    <w:uiPriority w:val="99"/>
    <w:rPr>
      <w:rFonts w:cs="Times New Roman"/>
    </w:rPr>
  </w:style>
  <w:style w:type="character" w:customStyle="1" w:styleId="60">
    <w:name w:val="cgrey"/>
    <w:qFormat/>
    <w:uiPriority w:val="99"/>
    <w:rPr>
      <w:rFonts w:cs="Times New Roman"/>
    </w:rPr>
  </w:style>
  <w:style w:type="paragraph" w:customStyle="1" w:styleId="61">
    <w:name w:val="ordinary-output"/>
    <w:basedOn w:val="1"/>
    <w:qFormat/>
    <w:uiPriority w:val="99"/>
    <w:pPr>
      <w:widowControl/>
      <w:adjustRightInd/>
      <w:spacing w:before="100" w:beforeAutospacing="1" w:after="75" w:line="330" w:lineRule="atLeast"/>
      <w:jc w:val="left"/>
      <w:textAlignment w:val="auto"/>
    </w:pPr>
    <w:rPr>
      <w:rFonts w:ascii="宋体" w:cs="宋体"/>
      <w:color w:val="333333"/>
      <w:kern w:val="0"/>
      <w:szCs w:val="21"/>
    </w:rPr>
  </w:style>
  <w:style w:type="paragraph" w:customStyle="1" w:styleId="62">
    <w:name w:val="t2"/>
    <w:basedOn w:val="1"/>
    <w:qFormat/>
    <w:uiPriority w:val="99"/>
    <w:pPr>
      <w:adjustRightInd/>
      <w:spacing w:line="360" w:lineRule="auto"/>
      <w:ind w:firstLine="567"/>
      <w:textAlignment w:val="auto"/>
    </w:pPr>
    <w:rPr>
      <w:sz w:val="28"/>
      <w:szCs w:val="24"/>
    </w:rPr>
  </w:style>
  <w:style w:type="paragraph" w:customStyle="1" w:styleId="63">
    <w:name w:val="列出段落11"/>
    <w:basedOn w:val="1"/>
    <w:qFormat/>
    <w:uiPriority w:val="99"/>
    <w:pPr>
      <w:ind w:firstLine="200" w:firstLineChars="200"/>
    </w:pPr>
  </w:style>
  <w:style w:type="paragraph" w:customStyle="1" w:styleId="64">
    <w:name w:val="列出段落1"/>
    <w:basedOn w:val="1"/>
    <w:qFormat/>
    <w:uiPriority w:val="99"/>
    <w:pPr>
      <w:ind w:firstLine="200" w:firstLineChars="200"/>
    </w:pPr>
  </w:style>
  <w:style w:type="paragraph" w:customStyle="1" w:styleId="65">
    <w:name w:val="正文文本缩进1"/>
    <w:basedOn w:val="1"/>
    <w:qFormat/>
    <w:uiPriority w:val="99"/>
    <w:rPr>
      <w:sz w:val="24"/>
    </w:rPr>
  </w:style>
  <w:style w:type="paragraph" w:customStyle="1" w:styleId="66">
    <w:name w:val="HTML 预设格式1"/>
    <w:basedOn w:val="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宋体" w:cs="宋体"/>
      <w:kern w:val="0"/>
      <w:sz w:val="24"/>
      <w:szCs w:val="24"/>
    </w:rPr>
  </w:style>
  <w:style w:type="paragraph" w:customStyle="1" w:styleId="67">
    <w:name w:val="修订1"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68">
    <w:name w:val="Char Char1"/>
    <w:basedOn w:val="1"/>
    <w:qFormat/>
    <w:uiPriority w:val="0"/>
    <w:pPr>
      <w:adjustRightInd/>
      <w:textAlignment w:val="auto"/>
    </w:pPr>
    <w:rPr>
      <w:rFonts w:ascii="Tahoma" w:hAnsi="Tahoma"/>
      <w:sz w:val="24"/>
    </w:rPr>
  </w:style>
  <w:style w:type="paragraph" w:customStyle="1" w:styleId="69">
    <w:name w:val="正文缩进1"/>
    <w:basedOn w:val="1"/>
    <w:qFormat/>
    <w:uiPriority w:val="99"/>
    <w:pPr>
      <w:ind w:firstLine="420"/>
    </w:pPr>
  </w:style>
  <w:style w:type="paragraph" w:customStyle="1" w:styleId="70">
    <w:name w:val="正文文本缩进 21"/>
    <w:basedOn w:val="1"/>
    <w:qFormat/>
    <w:uiPriority w:val="99"/>
    <w:pPr>
      <w:spacing w:after="120" w:line="480" w:lineRule="auto"/>
      <w:ind w:left="200" w:leftChars="200"/>
    </w:pPr>
  </w:style>
  <w:style w:type="paragraph" w:customStyle="1" w:styleId="71">
    <w:name w:val="批注主题1"/>
    <w:basedOn w:val="13"/>
    <w:next w:val="13"/>
    <w:qFormat/>
    <w:uiPriority w:val="99"/>
    <w:rPr>
      <w:b/>
    </w:rPr>
  </w:style>
  <w:style w:type="paragraph" w:customStyle="1" w:styleId="72">
    <w:name w:val="p0"/>
    <w:basedOn w:val="1"/>
    <w:qFormat/>
    <w:uiPriority w:val="99"/>
    <w:pPr>
      <w:widowControl/>
      <w:adjustRightInd/>
      <w:snapToGrid w:val="0"/>
      <w:textAlignment w:val="auto"/>
    </w:pPr>
    <w:rPr>
      <w:kern w:val="0"/>
      <w:szCs w:val="21"/>
    </w:rPr>
  </w:style>
  <w:style w:type="paragraph" w:customStyle="1" w:styleId="73">
    <w:name w:val="批注框文本 Char Char"/>
    <w:basedOn w:val="1"/>
    <w:qFormat/>
    <w:uiPriority w:val="99"/>
    <w:rPr>
      <w:kern w:val="0"/>
      <w:sz w:val="18"/>
    </w:rPr>
  </w:style>
  <w:style w:type="paragraph" w:customStyle="1" w:styleId="74">
    <w:name w:val="列出段落2"/>
    <w:basedOn w:val="1"/>
    <w:unhideWhenUsed/>
    <w:qFormat/>
    <w:uiPriority w:val="34"/>
    <w:pPr>
      <w:ind w:firstLine="420" w:firstLineChars="200"/>
    </w:pPr>
  </w:style>
  <w:style w:type="paragraph" w:customStyle="1" w:styleId="75">
    <w:name w:val="Checkboxes"/>
    <w:basedOn w:val="1"/>
    <w:qFormat/>
    <w:uiPriority w:val="99"/>
    <w:pPr>
      <w:widowControl/>
      <w:adjustRightInd/>
      <w:spacing w:before="360" w:after="360"/>
      <w:jc w:val="left"/>
      <w:textAlignment w:val="auto"/>
    </w:pPr>
    <w:rPr>
      <w:kern w:val="0"/>
      <w:sz w:val="20"/>
    </w:rPr>
  </w:style>
  <w:style w:type="character" w:styleId="76">
    <w:name w:val="Placeholder Text"/>
    <w:basedOn w:val="25"/>
    <w:unhideWhenUsed/>
    <w:qFormat/>
    <w:uiPriority w:val="99"/>
    <w:rPr>
      <w:color w:val="666666"/>
    </w:rPr>
  </w:style>
  <w:style w:type="paragraph" w:styleId="77">
    <w:name w:val="List Paragraph"/>
    <w:basedOn w:val="1"/>
    <w:qFormat/>
    <w:uiPriority w:val="99"/>
    <w:pPr>
      <w:ind w:firstLine="420" w:firstLineChars="200"/>
    </w:pPr>
  </w:style>
  <w:style w:type="paragraph" w:customStyle="1" w:styleId="78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jpeg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0010;&#20154;\&#24037;&#20316;\2&#26032;&#30003;&#35831;&#21021;&#31295;-&#19968;&#31181;-P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CABE0-7BC0-4A2D-97E1-D664996C1E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2新申请初稿-一种-PB.dot</Template>
  <Pages>5</Pages>
  <Words>2375</Words>
  <Characters>2612</Characters>
  <Lines>72</Lines>
  <Paragraphs>20</Paragraphs>
  <TotalTime>3</TotalTime>
  <ScaleCrop>false</ScaleCrop>
  <LinksUpToDate>false</LinksUpToDate>
  <CharactersWithSpaces>2615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2023-12-15T01:04:00Z</dcterms:created>
  <dc:creator>Administrator</dc:creator>
  <cp:lastModifiedBy>岳</cp:lastModifiedBy>
  <dcterms:modified xsi:type="dcterms:W3CDTF">2025-10-11T11:36:12Z</dcterms:modified>
  <dc:title>中文个案信息模板</dc:title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C08CC3A60A564875810B817035F17438</vt:lpwstr>
  </property>
  <property fmtid="{D5CDD505-2E9C-101B-9397-08002B2CF9AE}" pid="4" name="KSOTemplateDocerSaveRecord">
    <vt:lpwstr>eyJoZGlkIjoiMzRiZDkyOTJkNDA2Yzg0ODEzNDJjNGQ2ODZlOWZjMDMiLCJ1c2VySWQiOiIxMzk3NzQzMDAzIn0=</vt:lpwstr>
  </property>
</Properties>
</file>